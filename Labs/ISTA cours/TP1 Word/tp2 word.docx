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926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30"/>
        <w:gridCol w:w="4410"/>
        <w:gridCol w:w="270"/>
        <w:gridCol w:w="4616"/>
      </w:tblGrid>
      <w:tr w:rsidR="00A213B5" w14:paraId="6DDF3950" w14:textId="77777777" w:rsidTr="002402E6">
        <w:trPr>
          <w:trHeight w:val="4977"/>
        </w:trPr>
        <w:tc>
          <w:tcPr>
            <w:tcW w:w="5040" w:type="dxa"/>
            <w:gridSpan w:val="2"/>
            <w:tcMar>
              <w:left w:w="288" w:type="dxa"/>
            </w:tcMar>
          </w:tcPr>
          <w:p w14:paraId="1E1547D2" w14:textId="77777777" w:rsidR="00A213B5" w:rsidRDefault="00A213B5" w:rsidP="00BD7651">
            <w:r>
              <w:rPr>
                <w:noProof/>
                <w:lang w:bidi="fr-FR"/>
              </w:rPr>
              <mc:AlternateContent>
                <mc:Choice Requires="wpg">
                  <w:drawing>
                    <wp:inline distT="0" distB="0" distL="0" distR="0" wp14:anchorId="3A4AD708" wp14:editId="6428318F">
                      <wp:extent cx="3011805" cy="3011170"/>
                      <wp:effectExtent l="0" t="0" r="0" b="0"/>
                      <wp:docPr id="34" name="Groupe 34" descr="élément décoratif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11805" cy="3011170"/>
                                <a:chOff x="0" y="0"/>
                                <a:chExt cx="3011805" cy="3011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Image 10" descr="Espace réservé à la photo, photo représentant l’œil d’un homme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3011805" cy="3011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9" name="Rectangle 17" descr="Bordure blanche"/>
                              <wps:cNvSpPr/>
                              <wps:spPr>
                                <a:xfrm>
                                  <a:off x="434340" y="441960"/>
                                  <a:ext cx="2126615" cy="21266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8E6C1E" id="Groupe 34" o:spid="_x0000_s1026" alt="élément décoratif" style="width:237.15pt;height:237.1pt;mso-position-horizontal-relative:char;mso-position-vertical-relative:line" coordsize="30118,301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10" o:spid="_x0000_s1027" type="#_x0000_t75" alt="Espace réservé à la photo, photo représentant l’œil d’un homme" style="position:absolute;width:30118;height:30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">
                        <v:imagedata r:id="rId12" o:title="Espace réservé à la photo, photo représentant l’œil d’un homme"/>
                      </v:shape>
                      <v:rect id="Rectangle 17" o:spid="_x0000_s1028" alt="Bordure blanche" style="position:absolute;left:4343;top:4419;width:21266;height:21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" filled="f" strokecolor="white [3212]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" w:type="dxa"/>
            <w:vMerge w:val="restart"/>
          </w:tcPr>
          <w:p w14:paraId="31710F44" w14:textId="77777777" w:rsidR="00A213B5" w:rsidRDefault="00A213B5" w:rsidP="008064DE"/>
        </w:tc>
        <w:tc>
          <w:tcPr>
            <w:tcW w:w="4616" w:type="dxa"/>
            <w:vMerge w:val="restart"/>
          </w:tcPr>
          <w:sdt>
            <w:sdtPr>
              <w:id w:val="-1206170582"/>
              <w:placeholder>
                <w:docPart w:val="883E0DE6E3AD4D7C8544695799330E94"/>
              </w:placeholder>
              <w:temporary/>
              <w:showingPlcHdr/>
              <w15:appearance w15:val="hidden"/>
            </w:sdtPr>
            <w:sdtContent>
              <w:p w14:paraId="59638496" w14:textId="77777777" w:rsidR="00A213B5" w:rsidRDefault="00A213B5" w:rsidP="003C3388">
                <w:r>
                  <w:rPr>
                    <w:lang w:bidi="fr-FR"/>
                  </w:rPr>
                  <w:t xml:space="preserve">Présentation et objectif. Remplacez cette phrase par votre objectif professionnel, ou </w:t>
                </w:r>
                <w:r>
                  <w:rPr>
                    <w:lang w:bidi="fr-FR"/>
                  </w:rPr>
                  <w:br/>
                  <w:t xml:space="preserve">présentez-vous et décrivez votre projet. </w:t>
                </w:r>
              </w:p>
            </w:sdtContent>
          </w:sdt>
          <w:p w14:paraId="59E24303" w14:textId="77777777" w:rsidR="00A213B5" w:rsidRDefault="00A213B5" w:rsidP="003C3388"/>
          <w:sdt>
            <w:sdtPr>
              <w:rPr>
                <w:b w:val="0"/>
              </w:rPr>
              <w:id w:val="-1359042588"/>
              <w:placeholder>
                <w:docPart w:val="3816AD01485A4098A25A4F19F9A50186"/>
              </w:placeholder>
              <w:temporary/>
              <w:showingPlcHdr/>
              <w15:appearance w15:val="hidden"/>
            </w:sdtPr>
            <w:sdtContent>
              <w:p w14:paraId="58319FBB" w14:textId="77777777" w:rsidR="00A213B5" w:rsidRPr="00B72D6F" w:rsidRDefault="00A213B5" w:rsidP="00B72D6F">
                <w:pPr>
                  <w:pStyle w:val="Heading1"/>
                  <w:rPr>
                    <w:b w:val="0"/>
                  </w:rPr>
                </w:pPr>
                <w:r w:rsidRPr="00B72D6F">
                  <w:rPr>
                    <w:rStyle w:val="Heading1Char"/>
                    <w:b/>
                    <w:lang w:bidi="fr-FR"/>
                  </w:rPr>
                  <w:t>Expérience</w:t>
                </w:r>
              </w:p>
            </w:sdtContent>
          </w:sdt>
          <w:p w14:paraId="02C9BA61" w14:textId="77777777" w:rsidR="00A213B5" w:rsidRPr="00036450" w:rsidRDefault="00A213B5" w:rsidP="008064DE">
            <w:pPr>
              <w:pStyle w:val="Datescls"/>
            </w:pPr>
            <w:sdt>
              <w:sdtPr>
                <w:id w:val="157580464"/>
                <w:placeholder>
                  <w:docPart w:val="071ED157268846A284D87561A468F86B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-1101104884"/>
                <w:placeholder>
                  <w:docPart w:val="A6B22F3D7A464D8AA403CF5352B5313F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0FFFCEDE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-1167319978"/>
                <w:placeholder>
                  <w:docPart w:val="87F888D4711E4C0590BB27426A180991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63AFD3E5" w14:textId="77777777" w:rsidR="00A213B5" w:rsidRDefault="00A213B5" w:rsidP="008064DE">
            <w:pPr>
              <w:pStyle w:val="Intitulduposte"/>
            </w:pPr>
            <w:sdt>
              <w:sdtPr>
                <w:id w:val="2029511879"/>
                <w:placeholder>
                  <w:docPart w:val="F83428A602DD4E9F9DFC605E70238351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6B60E057" w14:textId="77777777" w:rsidR="00A213B5" w:rsidRPr="008064DE" w:rsidRDefault="00A213B5" w:rsidP="008064DE">
            <w:pPr>
              <w:pStyle w:val="Nomdelasocit"/>
            </w:pPr>
            <w:sdt>
              <w:sdtPr>
                <w:id w:val="-1315797015"/>
                <w:placeholder>
                  <w:docPart w:val="47D578FA163340B6BBC0CA2FFDE767E5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p w14:paraId="7E8B55E0" w14:textId="77777777" w:rsidR="00A213B5" w:rsidRPr="00036450" w:rsidRDefault="00A213B5" w:rsidP="008064DE">
            <w:pPr>
              <w:pStyle w:val="Datescls"/>
            </w:pPr>
            <w:sdt>
              <w:sdtPr>
                <w:id w:val="1675680173"/>
                <w:placeholder>
                  <w:docPart w:val="1B3794BF8E6C4A5AAA17A9DDFFC4A8E9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516580915"/>
                <w:placeholder>
                  <w:docPart w:val="99A16DC3A5464208A34112E669C6DD2D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426A5E59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-107202242"/>
                <w:placeholder>
                  <w:docPart w:val="7ABB6D5A0E2A4B28AB15649B3114921D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05B24C6F" w14:textId="77777777" w:rsidR="00A213B5" w:rsidRDefault="00A213B5" w:rsidP="008064DE">
            <w:pPr>
              <w:pStyle w:val="Intitulduposte"/>
            </w:pPr>
            <w:sdt>
              <w:sdtPr>
                <w:id w:val="1239684371"/>
                <w:placeholder>
                  <w:docPart w:val="AD7D323FED55472A89078443B2DEE5A1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242AF878" w14:textId="77777777" w:rsidR="00A213B5" w:rsidRPr="008064DE" w:rsidRDefault="00A213B5" w:rsidP="008064DE">
            <w:pPr>
              <w:pStyle w:val="Nomdelasocit"/>
            </w:pPr>
            <w:sdt>
              <w:sdtPr>
                <w:id w:val="-1251422745"/>
                <w:placeholder>
                  <w:docPart w:val="32C20EE0B0B9428B81E9435B9A36BA2A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p w14:paraId="1F8AEBA3" w14:textId="77777777" w:rsidR="00A213B5" w:rsidRPr="00036450" w:rsidRDefault="00A213B5" w:rsidP="008064DE">
            <w:pPr>
              <w:pStyle w:val="Datescls"/>
            </w:pPr>
            <w:sdt>
              <w:sdtPr>
                <w:id w:val="-955092390"/>
                <w:placeholder>
                  <w:docPart w:val="F12AD18FE5334B86B589C933D42A75D3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834500727"/>
                <w:placeholder>
                  <w:docPart w:val="E250FBFA0E7F41378B42CF99EBC6F3A8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2F7E901A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-1166388910"/>
                <w:placeholder>
                  <w:docPart w:val="B49290B36CD04B91BE8279B508C52E72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256AFEA7" w14:textId="77777777" w:rsidR="00A213B5" w:rsidRDefault="00A213B5" w:rsidP="008064DE">
            <w:pPr>
              <w:pStyle w:val="Intitulduposte"/>
            </w:pPr>
            <w:sdt>
              <w:sdtPr>
                <w:id w:val="505417968"/>
                <w:placeholder>
                  <w:docPart w:val="E5AB4E0ADDA04A518151040C1D7F30B2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14B811E8" w14:textId="77777777" w:rsidR="00A213B5" w:rsidRPr="008064DE" w:rsidRDefault="00A213B5" w:rsidP="008064DE">
            <w:pPr>
              <w:pStyle w:val="Nomdelasocit"/>
            </w:pPr>
            <w:sdt>
              <w:sdtPr>
                <w:id w:val="550885757"/>
                <w:placeholder>
                  <w:docPart w:val="6F699E2902C24EBCA3C2B8E06D20B233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sdt>
            <w:sdtPr>
              <w:id w:val="1049110328"/>
              <w:placeholder>
                <w:docPart w:val="0174B9CAC23A445D9C7A8961B3B62758"/>
              </w:placeholder>
              <w:temporary/>
              <w:showingPlcHdr/>
              <w15:appearance w15:val="hidden"/>
            </w:sdtPr>
            <w:sdtContent>
              <w:p w14:paraId="74939E76" w14:textId="77777777" w:rsidR="00A213B5" w:rsidRDefault="00A213B5" w:rsidP="008064DE">
                <w:pPr>
                  <w:pStyle w:val="Heading1"/>
                </w:pPr>
                <w:r w:rsidRPr="008064DE">
                  <w:rPr>
                    <w:lang w:bidi="fr-FR"/>
                  </w:rPr>
                  <w:t>Formation</w:t>
                </w:r>
              </w:p>
            </w:sdtContent>
          </w:sdt>
          <w:p w14:paraId="5E330303" w14:textId="77777777" w:rsidR="00A213B5" w:rsidRPr="00036450" w:rsidRDefault="00A213B5" w:rsidP="008064DE">
            <w:pPr>
              <w:pStyle w:val="Datescls"/>
            </w:pPr>
            <w:sdt>
              <w:sdtPr>
                <w:id w:val="201059472"/>
                <w:placeholder>
                  <w:docPart w:val="D578EA6AA9F149ABA4E41FFBAA065076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 xml:space="preserve">[Dates </w:t>
                </w:r>
                <w:r>
                  <w:rPr>
                    <w:lang w:bidi="fr-FR"/>
                  </w:rPr>
                  <w:t>de fin d’études</w:t>
                </w:r>
                <w:r w:rsidRPr="00036450">
                  <w:rPr>
                    <w:lang w:bidi="fr-FR"/>
                  </w:rPr>
                  <w:t>]</w:t>
                </w:r>
              </w:sdtContent>
            </w:sdt>
            <w:r>
              <w:rPr>
                <w:lang w:bidi="fr-FR"/>
              </w:rPr>
              <w:t xml:space="preserve"> </w:t>
            </w:r>
          </w:p>
          <w:sdt>
            <w:sdtPr>
              <w:id w:val="-1584214038"/>
              <w:placeholder>
                <w:docPart w:val="0095732EF2D84DE3A512C0DEF0AC1740"/>
              </w:placeholder>
              <w:temporary/>
              <w:showingPlcHdr/>
              <w15:appearance w15:val="hidden"/>
            </w:sdtPr>
            <w:sdtContent>
              <w:p w14:paraId="66076487" w14:textId="77777777" w:rsidR="00A213B5" w:rsidRDefault="00A213B5" w:rsidP="00BD7651">
                <w:pPr>
                  <w:pStyle w:val="Intitulduposte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1671216746"/>
              <w:placeholder>
                <w:docPart w:val="FBD94DCE148040D0B763B9F07C3F2691"/>
              </w:placeholder>
              <w:temporary/>
              <w:showingPlcHdr/>
              <w15:appearance w15:val="hidden"/>
            </w:sdtPr>
            <w:sdtContent>
              <w:p w14:paraId="44A87219" w14:textId="77777777" w:rsidR="00A213B5" w:rsidRPr="008064DE" w:rsidRDefault="00A213B5" w:rsidP="00BD7651">
                <w:pPr>
                  <w:pStyle w:val="Nomdelasocit"/>
                </w:pPr>
                <w:r w:rsidRPr="00BD7651">
                  <w:rPr>
                    <w:lang w:bidi="fr-FR"/>
                  </w:rPr>
                  <w:t xml:space="preserve">Description, MPC (moyenne pondérée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cumulative) et bref récapitulatif des cours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dispensés ainsi que des distinctions et des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mentions obtenues.</w:t>
                </w:r>
              </w:p>
            </w:sdtContent>
          </w:sdt>
          <w:p w14:paraId="0D2E07DF" w14:textId="77777777" w:rsidR="00A213B5" w:rsidRPr="00036450" w:rsidRDefault="00A213B5" w:rsidP="00BD7651">
            <w:pPr>
              <w:pStyle w:val="Datescls"/>
            </w:pPr>
            <w:sdt>
              <w:sdtPr>
                <w:id w:val="-1045208533"/>
                <w:placeholder>
                  <w:docPart w:val="B64D92B2FCE14143BEE8721F61A32B40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 xml:space="preserve">[Dates </w:t>
                </w:r>
                <w:r>
                  <w:rPr>
                    <w:lang w:bidi="fr-FR"/>
                  </w:rPr>
                  <w:t>de fin d’études</w:t>
                </w:r>
                <w:r w:rsidRPr="00036450">
                  <w:rPr>
                    <w:lang w:bidi="fr-FR"/>
                  </w:rPr>
                  <w:t>]</w:t>
                </w:r>
              </w:sdtContent>
            </w:sdt>
            <w:r>
              <w:rPr>
                <w:lang w:bidi="fr-FR"/>
              </w:rPr>
              <w:t xml:space="preserve"> </w:t>
            </w:r>
          </w:p>
          <w:sdt>
            <w:sdtPr>
              <w:id w:val="1556655210"/>
              <w:placeholder>
                <w:docPart w:val="5B0C0035D89A412193D1D1CC9BAF4107"/>
              </w:placeholder>
              <w:temporary/>
              <w:showingPlcHdr/>
              <w15:appearance w15:val="hidden"/>
            </w:sdtPr>
            <w:sdtContent>
              <w:p w14:paraId="39F0A0DF" w14:textId="77777777" w:rsidR="00A213B5" w:rsidRDefault="00A213B5" w:rsidP="00BD7651">
                <w:pPr>
                  <w:pStyle w:val="Intitulduposte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-1343628788"/>
              <w:placeholder>
                <w:docPart w:val="5B0C0035D89A412193D1D1CC9BAF4107"/>
              </w:placeholder>
              <w:temporary/>
              <w:showingPlcHdr/>
              <w15:appearance w15:val="hidden"/>
            </w:sdtPr>
            <w:sdtContent>
              <w:p w14:paraId="5F5860F4" w14:textId="77777777" w:rsidR="00A213B5" w:rsidRPr="008064DE" w:rsidRDefault="00A213B5" w:rsidP="00BD7651">
                <w:pPr>
                  <w:pStyle w:val="Nomdelasocit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-1042748147"/>
              <w:placeholder>
                <w:docPart w:val="5544FCECF7064B0FA1EFEC8C0CF89A82"/>
              </w:placeholder>
              <w:temporary/>
              <w:showingPlcHdr/>
              <w15:appearance w15:val="hidden"/>
            </w:sdtPr>
            <w:sdtContent>
              <w:p w14:paraId="5C8C5797" w14:textId="77777777" w:rsidR="00A213B5" w:rsidRDefault="00A213B5" w:rsidP="00BD7651">
                <w:pPr>
                  <w:pStyle w:val="Heading1"/>
                </w:pPr>
                <w:r w:rsidRPr="00BD7651">
                  <w:rPr>
                    <w:lang w:bidi="fr-FR"/>
                  </w:rPr>
                  <w:t>Activités</w:t>
                </w:r>
              </w:p>
            </w:sdtContent>
          </w:sdt>
          <w:sdt>
            <w:sdtPr>
              <w:id w:val="2015498435"/>
              <w:placeholder>
                <w:docPart w:val="D271657DDE5945A8B594159D524C042F"/>
              </w:placeholder>
              <w:temporary/>
              <w:showingPlcHdr/>
              <w15:appearance w15:val="hidden"/>
            </w:sdtPr>
            <w:sdtContent>
              <w:p w14:paraId="0F092BBA" w14:textId="77777777" w:rsidR="00A213B5" w:rsidRPr="00BD7651" w:rsidRDefault="00A213B5" w:rsidP="00BD7651">
                <w:r w:rsidRPr="00BD7651">
                  <w:rPr>
                    <w:lang w:bidi="fr-FR"/>
                  </w:rPr>
                  <w:t xml:space="preserve">Utilisez cette section pour indiquer vos passions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et activités pertinentes. Il peut être utile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d’indiquer ici vos expériences en animation et</w:t>
                </w:r>
                <w:r>
                  <w:rPr>
                    <w:lang w:bidi="fr-FR"/>
                  </w:rPr>
                  <w:t> </w:t>
                </w:r>
                <w:r w:rsidRPr="00BD7651">
                  <w:rPr>
                    <w:lang w:bidi="fr-FR"/>
                  </w:rPr>
                  <w:t xml:space="preserve">bénévolat. Vous pouvez également ajouter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d’autres informations importantes comme vos</w:t>
                </w:r>
                <w:r>
                  <w:rPr>
                    <w:lang w:bidi="fr-FR"/>
                  </w:rPr>
                  <w:t> </w:t>
                </w:r>
                <w:r w:rsidRPr="00BD7651">
                  <w:rPr>
                    <w:lang w:bidi="fr-FR"/>
                  </w:rPr>
                  <w:t>publications, certifications, langues, etc.</w:t>
                </w:r>
              </w:p>
            </w:sdtContent>
          </w:sdt>
        </w:tc>
      </w:tr>
      <w:tr w:rsidR="00A213B5" w14:paraId="7FF1C43D" w14:textId="77777777" w:rsidTr="002402E6">
        <w:trPr>
          <w:trHeight w:val="1863"/>
        </w:trPr>
        <w:tc>
          <w:tcPr>
            <w:tcW w:w="5040" w:type="dxa"/>
            <w:gridSpan w:val="2"/>
            <w:tcMar>
              <w:left w:w="288" w:type="dxa"/>
            </w:tcMar>
          </w:tcPr>
          <w:p w14:paraId="27A69B7D" w14:textId="77777777" w:rsidR="00A213B5" w:rsidRDefault="00A213B5" w:rsidP="00BD7651">
            <w:pPr>
              <w:pStyle w:val="Title"/>
            </w:pPr>
            <w:r w:rsidRPr="00781A32">
              <w:rPr>
                <w:noProof/>
              </w:rPr>
              <w:t>Nancy</w:t>
            </w:r>
          </w:p>
          <w:p w14:paraId="3DA7D3C4" w14:textId="77777777" w:rsidR="00A213B5" w:rsidRDefault="00A213B5" w:rsidP="00BD7651">
            <w:pPr>
              <w:pStyle w:val="Title"/>
              <w:rPr>
                <w:noProof/>
              </w:rPr>
            </w:pPr>
            <w:r w:rsidRPr="00781A32">
              <w:rPr>
                <w:noProof/>
              </w:rPr>
              <w:t>Freehafer</w:t>
            </w:r>
          </w:p>
        </w:tc>
        <w:tc>
          <w:tcPr>
            <w:tcW w:w="270" w:type="dxa"/>
            <w:vMerge/>
          </w:tcPr>
          <w:p w14:paraId="6A73D95F" w14:textId="77777777" w:rsidR="00A213B5" w:rsidRDefault="00A213B5" w:rsidP="008064DE"/>
        </w:tc>
        <w:tc>
          <w:tcPr>
            <w:tcW w:w="4616" w:type="dxa"/>
            <w:vMerge/>
          </w:tcPr>
          <w:p w14:paraId="7967032D" w14:textId="77777777" w:rsidR="00A213B5" w:rsidRDefault="00A213B5" w:rsidP="008064DE"/>
        </w:tc>
      </w:tr>
      <w:tr w:rsidR="00A213B5" w14:paraId="04F65557" w14:textId="77777777" w:rsidTr="002402E6">
        <w:trPr>
          <w:trHeight w:val="792"/>
        </w:trPr>
        <w:tc>
          <w:tcPr>
            <w:tcW w:w="5040" w:type="dxa"/>
            <w:gridSpan w:val="2"/>
            <w:tcMar>
              <w:left w:w="288" w:type="dxa"/>
            </w:tcMar>
          </w:tcPr>
          <w:p w14:paraId="790251C4" w14:textId="77777777" w:rsidR="00A213B5" w:rsidRPr="00BD7651" w:rsidRDefault="00A213B5" w:rsidP="00BD7651">
            <w:pPr>
              <w:pStyle w:val="Title"/>
              <w:rPr>
                <w:lang w:val="en-US"/>
              </w:rPr>
            </w:pPr>
            <w:r w:rsidRPr="00781A32">
              <w:rPr>
                <w:noProof/>
              </w:rPr>
              <w:t>Northwind Traders</w:t>
            </w:r>
          </w:p>
        </w:tc>
        <w:tc>
          <w:tcPr>
            <w:tcW w:w="270" w:type="dxa"/>
            <w:vMerge/>
          </w:tcPr>
          <w:p w14:paraId="6907C4E9" w14:textId="77777777" w:rsidR="00A213B5" w:rsidRDefault="00A213B5" w:rsidP="008064DE"/>
        </w:tc>
        <w:tc>
          <w:tcPr>
            <w:tcW w:w="4616" w:type="dxa"/>
            <w:vMerge/>
          </w:tcPr>
          <w:p w14:paraId="6A1A1075" w14:textId="77777777" w:rsidR="00A213B5" w:rsidRDefault="00A213B5" w:rsidP="008064DE"/>
        </w:tc>
      </w:tr>
      <w:tr w:rsidR="00A213B5" w14:paraId="6D9E64DC" w14:textId="77777777" w:rsidTr="002402E6">
        <w:trPr>
          <w:trHeight w:val="1152"/>
        </w:trPr>
        <w:tc>
          <w:tcPr>
            <w:tcW w:w="630" w:type="dxa"/>
            <w:vAlign w:val="center"/>
          </w:tcPr>
          <w:p w14:paraId="79348F3E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75022B1D" wp14:editId="6F3CF483">
                  <wp:extent cx="190500" cy="190500"/>
                  <wp:effectExtent l="0" t="0" r="0" b="0"/>
                  <wp:docPr id="29" name="Graphisme 23" descr="Icône de téléphon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8355993-40E7-4C4B-8201-13AD2536E2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raphisme 23">
                            <a:extLst>
                              <a:ext uri="{FF2B5EF4-FFF2-40B4-BE49-F238E27FC236}">
                                <a16:creationId xmlns:a16="http://schemas.microsoft.com/office/drawing/2014/main" id="{58355993-40E7-4C4B-8201-13AD2536E2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1111563247"/>
              <w:placeholder>
                <w:docPart w:val="C8ED2F00258D40AE8976A6EEDA4C78E5"/>
              </w:placeholder>
              <w:temporary/>
              <w:showingPlcHdr/>
              <w15:appearance w15:val="hidden"/>
            </w:sdtPr>
            <w:sdtContent>
              <w:p w14:paraId="706836E8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Téléphone :</w:t>
                </w:r>
              </w:p>
            </w:sdtContent>
          </w:sdt>
          <w:p w14:paraId="690F4602" w14:textId="77777777" w:rsidR="00A213B5" w:rsidRDefault="00A213B5" w:rsidP="008D4C89">
            <w:r>
              <w:rPr>
                <w:noProof/>
              </w:rPr>
              <w:t>(123)555-0100</w:t>
            </w:r>
          </w:p>
        </w:tc>
        <w:tc>
          <w:tcPr>
            <w:tcW w:w="270" w:type="dxa"/>
            <w:vMerge/>
          </w:tcPr>
          <w:p w14:paraId="09FDB1F1" w14:textId="77777777" w:rsidR="00A213B5" w:rsidRDefault="00A213B5" w:rsidP="008064DE"/>
        </w:tc>
        <w:tc>
          <w:tcPr>
            <w:tcW w:w="4616" w:type="dxa"/>
            <w:vMerge/>
          </w:tcPr>
          <w:p w14:paraId="64A01DA6" w14:textId="77777777" w:rsidR="00A213B5" w:rsidRDefault="00A213B5" w:rsidP="008064DE"/>
        </w:tc>
      </w:tr>
      <w:tr w:rsidR="00A213B5" w14:paraId="32DA7C4F" w14:textId="77777777" w:rsidTr="002402E6">
        <w:trPr>
          <w:trHeight w:val="1152"/>
        </w:trPr>
        <w:tc>
          <w:tcPr>
            <w:tcW w:w="630" w:type="dxa"/>
            <w:vAlign w:val="center"/>
          </w:tcPr>
          <w:p w14:paraId="709039EA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107D44E5" wp14:editId="30C8D00C">
                  <wp:extent cx="220980" cy="220980"/>
                  <wp:effectExtent l="0" t="0" r="7620" b="7620"/>
                  <wp:docPr id="31" name="Graphisme 27" descr="Icône du symbole @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442E5E-54F3-4EEC-BC04-0316892CC1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Graphisme 27">
                            <a:extLst>
                              <a:ext uri="{FF2B5EF4-FFF2-40B4-BE49-F238E27FC236}">
                                <a16:creationId xmlns:a16="http://schemas.microsoft.com/office/drawing/2014/main" id="{A7442E5E-54F3-4EEC-BC04-0316892CC1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-240260293"/>
              <w:placeholder>
                <w:docPart w:val="4732E78FA6864546910247048B772209"/>
              </w:placeholder>
              <w:temporary/>
              <w:showingPlcHdr/>
              <w15:appearance w15:val="hidden"/>
            </w:sdtPr>
            <w:sdtContent>
              <w:p w14:paraId="680AB8B9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Adresse email :</w:t>
                </w:r>
              </w:p>
            </w:sdtContent>
          </w:sdt>
          <w:p w14:paraId="7E5D6EA4" w14:textId="77777777" w:rsidR="00A213B5" w:rsidRPr="00B72D6F" w:rsidRDefault="00A213B5" w:rsidP="008D4C89">
            <w:pPr>
              <w:rPr>
                <w:rStyle w:val="Hyperlink"/>
              </w:rPr>
            </w:pPr>
            <w:r w:rsidRPr="00781A32">
              <w:rPr>
                <w:noProof/>
                <w:color w:val="00768E" w:themeColor="accent2" w:themeShade="80"/>
                <w:u w:val="single"/>
              </w:rPr>
              <w:t>nancy@northwindtraders.com</w:t>
            </w:r>
          </w:p>
        </w:tc>
        <w:tc>
          <w:tcPr>
            <w:tcW w:w="270" w:type="dxa"/>
            <w:vMerge/>
          </w:tcPr>
          <w:p w14:paraId="616A76D2" w14:textId="77777777" w:rsidR="00A213B5" w:rsidRDefault="00A213B5" w:rsidP="008064DE"/>
        </w:tc>
        <w:tc>
          <w:tcPr>
            <w:tcW w:w="4616" w:type="dxa"/>
            <w:vMerge/>
          </w:tcPr>
          <w:p w14:paraId="4C5D5032" w14:textId="77777777" w:rsidR="00A213B5" w:rsidRDefault="00A213B5" w:rsidP="008064DE"/>
        </w:tc>
      </w:tr>
      <w:tr w:rsidR="00A213B5" w14:paraId="759566A2" w14:textId="77777777" w:rsidTr="002402E6">
        <w:trPr>
          <w:trHeight w:val="1350"/>
        </w:trPr>
        <w:tc>
          <w:tcPr>
            <w:tcW w:w="630" w:type="dxa"/>
            <w:vAlign w:val="center"/>
          </w:tcPr>
          <w:p w14:paraId="02DFBCFE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22E22172" wp14:editId="5829D805">
                  <wp:extent cx="220980" cy="220980"/>
                  <wp:effectExtent l="0" t="0" r="7620" b="7620"/>
                  <wp:docPr id="40" name="Graphisme 29" descr="Icône de lie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23B3F23-259E-471E-A65C-ED41BCE96A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phisme 29">
                            <a:extLst>
                              <a:ext uri="{FF2B5EF4-FFF2-40B4-BE49-F238E27FC236}">
                                <a16:creationId xmlns:a16="http://schemas.microsoft.com/office/drawing/2014/main" id="{823B3F23-259E-471E-A65C-ED41BCE96A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67859272"/>
              <w:placeholder>
                <w:docPart w:val="3F634B6FF32045929EC3024E399F8909"/>
              </w:placeholder>
              <w:temporary/>
              <w:showingPlcHdr/>
              <w15:appearance w15:val="hidden"/>
            </w:sdtPr>
            <w:sdtContent>
              <w:p w14:paraId="5C620B07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Site web :</w:t>
                </w:r>
              </w:p>
            </w:sdtContent>
          </w:sdt>
          <w:p w14:paraId="384DF293" w14:textId="77777777" w:rsidR="00A213B5" w:rsidRDefault="00A213B5" w:rsidP="008D4C89">
            <w:r>
              <w:rPr>
                <w:noProof/>
              </w:rPr>
              <w:t>http://northwindtraders.com</w:t>
            </w:r>
          </w:p>
        </w:tc>
        <w:tc>
          <w:tcPr>
            <w:tcW w:w="270" w:type="dxa"/>
            <w:vMerge/>
          </w:tcPr>
          <w:p w14:paraId="215FB284" w14:textId="77777777" w:rsidR="00A213B5" w:rsidRDefault="00A213B5" w:rsidP="008064DE"/>
        </w:tc>
        <w:tc>
          <w:tcPr>
            <w:tcW w:w="4616" w:type="dxa"/>
            <w:vMerge/>
          </w:tcPr>
          <w:p w14:paraId="6F5045DF" w14:textId="77777777" w:rsidR="00A213B5" w:rsidRDefault="00A213B5" w:rsidP="008064DE"/>
        </w:tc>
      </w:tr>
      <w:tr w:rsidR="00A213B5" w14:paraId="53E7179C" w14:textId="77777777" w:rsidTr="002402E6">
        <w:trPr>
          <w:trHeight w:val="1296"/>
        </w:trPr>
        <w:tc>
          <w:tcPr>
            <w:tcW w:w="630" w:type="dxa"/>
            <w:vAlign w:val="center"/>
          </w:tcPr>
          <w:p w14:paraId="7F8F40F8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58512E34" wp14:editId="3D665A6E">
                  <wp:extent cx="198120" cy="198120"/>
                  <wp:effectExtent l="0" t="0" r="0" b="0"/>
                  <wp:docPr id="41" name="Graphisme 33" descr="Icône d’emplacement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AD1AB98-93C4-4F44-B930-D4A4201E62A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raphisme 33">
                            <a:extLst>
                              <a:ext uri="{FF2B5EF4-FFF2-40B4-BE49-F238E27FC236}">
                                <a16:creationId xmlns:a16="http://schemas.microsoft.com/office/drawing/2014/main" id="{4AD1AB98-93C4-4F44-B930-D4A4201E62A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vMerge w:val="restart"/>
            <w:tcMar>
              <w:left w:w="216" w:type="dxa"/>
            </w:tcMar>
          </w:tcPr>
          <w:sdt>
            <w:sdtPr>
              <w:id w:val="1078949321"/>
              <w:placeholder>
                <w:docPart w:val="2BC64B1EE7044539A4AA4A18847210F5"/>
              </w:placeholder>
              <w:temporary/>
              <w:showingPlcHdr/>
              <w15:appearance w15:val="hidden"/>
            </w:sdtPr>
            <w:sdtContent>
              <w:p w14:paraId="35BC6E7E" w14:textId="77777777" w:rsidR="00A213B5" w:rsidRDefault="00A213B5" w:rsidP="00B72D6F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Adresse</w:t>
                </w:r>
              </w:p>
            </w:sdtContent>
          </w:sdt>
          <w:p w14:paraId="18E7B01E" w14:textId="77777777" w:rsidR="00A213B5" w:rsidRDefault="00A213B5" w:rsidP="0093494E">
            <w:pPr>
              <w:pStyle w:val="Coordonnes"/>
            </w:pPr>
            <w:r w:rsidRPr="00781A32">
              <w:rPr>
                <w:noProof/>
              </w:rPr>
              <w:t>123 1st Avenue</w:t>
            </w:r>
          </w:p>
        </w:tc>
        <w:tc>
          <w:tcPr>
            <w:tcW w:w="270" w:type="dxa"/>
            <w:vMerge/>
          </w:tcPr>
          <w:p w14:paraId="0B5C284C" w14:textId="77777777" w:rsidR="00A213B5" w:rsidRDefault="00A213B5" w:rsidP="008064DE"/>
        </w:tc>
        <w:tc>
          <w:tcPr>
            <w:tcW w:w="4616" w:type="dxa"/>
            <w:vMerge/>
          </w:tcPr>
          <w:p w14:paraId="6982A454" w14:textId="77777777" w:rsidR="00A213B5" w:rsidRDefault="00A213B5" w:rsidP="008064DE"/>
        </w:tc>
      </w:tr>
      <w:tr w:rsidR="00A213B5" w14:paraId="70F10A07" w14:textId="77777777" w:rsidTr="002402E6">
        <w:trPr>
          <w:trHeight w:val="1296"/>
        </w:trPr>
        <w:tc>
          <w:tcPr>
            <w:tcW w:w="630" w:type="dxa"/>
            <w:vAlign w:val="center"/>
          </w:tcPr>
          <w:p w14:paraId="6381A77E" w14:textId="77777777" w:rsidR="00A213B5" w:rsidRPr="00F4731D" w:rsidRDefault="00A213B5" w:rsidP="00BD7651">
            <w:pPr>
              <w:jc w:val="center"/>
              <w:rPr>
                <w:noProof/>
              </w:rPr>
            </w:pPr>
          </w:p>
        </w:tc>
        <w:tc>
          <w:tcPr>
            <w:tcW w:w="4410" w:type="dxa"/>
            <w:vMerge/>
            <w:tcMar>
              <w:left w:w="216" w:type="dxa"/>
            </w:tcMar>
          </w:tcPr>
          <w:p w14:paraId="0003753A" w14:textId="77777777" w:rsidR="00A213B5" w:rsidRDefault="00A213B5" w:rsidP="00BD7651"/>
        </w:tc>
        <w:tc>
          <w:tcPr>
            <w:tcW w:w="270" w:type="dxa"/>
            <w:vMerge/>
          </w:tcPr>
          <w:p w14:paraId="1FB4ED7E" w14:textId="77777777" w:rsidR="00A213B5" w:rsidRDefault="00A213B5" w:rsidP="008064DE"/>
        </w:tc>
        <w:tc>
          <w:tcPr>
            <w:tcW w:w="4616" w:type="dxa"/>
            <w:vMerge/>
          </w:tcPr>
          <w:p w14:paraId="7B07AFD2" w14:textId="77777777" w:rsidR="00A213B5" w:rsidRDefault="00A213B5" w:rsidP="008064DE"/>
        </w:tc>
      </w:tr>
      <w:tr w:rsidR="00A213B5" w14:paraId="37EBBD4F" w14:textId="77777777" w:rsidTr="002402E6">
        <w:trPr>
          <w:trHeight w:val="1008"/>
        </w:trPr>
        <w:tc>
          <w:tcPr>
            <w:tcW w:w="630" w:type="dxa"/>
            <w:tcBorders>
              <w:bottom w:val="nil"/>
            </w:tcBorders>
            <w:vAlign w:val="center"/>
          </w:tcPr>
          <w:p w14:paraId="6A1AA501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lastRenderedPageBreak/>
              <w:drawing>
                <wp:inline distT="0" distB="0" distL="0" distR="0" wp14:anchorId="1AA80A20" wp14:editId="3B993123">
                  <wp:extent cx="255270" cy="255270"/>
                  <wp:effectExtent l="0" t="0" r="0" b="0"/>
                  <wp:docPr id="121" name="Graphisme 120" descr="Icône de clé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18936D-3B47-46AD-BA35-83FD6AA9AEC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Graphisme 120">
                            <a:extLst>
                              <a:ext uri="{FF2B5EF4-FFF2-40B4-BE49-F238E27FC236}">
                                <a16:creationId xmlns:a16="http://schemas.microsoft.com/office/drawing/2014/main" id="{D618936D-3B47-46AD-BA35-83FD6AA9AEC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Borders>
              <w:bottom w:val="nil"/>
            </w:tcBorders>
            <w:tcMar>
              <w:left w:w="216" w:type="dxa"/>
            </w:tcMar>
          </w:tcPr>
          <w:sdt>
            <w:sdtPr>
              <w:id w:val="-219292863"/>
              <w:placeholder>
                <w:docPart w:val="71E4769A384B4480842A7A61D8CB1B47"/>
              </w:placeholder>
              <w:temporary/>
              <w:showingPlcHdr/>
              <w15:appearance w15:val="hidden"/>
            </w:sdtPr>
            <w:sdtContent>
              <w:p w14:paraId="1B38F7F3" w14:textId="77777777" w:rsidR="00A213B5" w:rsidRDefault="00A213B5" w:rsidP="00B72D6F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Compétences</w:t>
                </w:r>
              </w:p>
            </w:sdtContent>
          </w:sdt>
          <w:sdt>
            <w:sdtPr>
              <w:id w:val="1151860431"/>
              <w:placeholder>
                <w:docPart w:val="A85E5D1D8A1A4D83BE4B1376823AAE80"/>
              </w:placeholder>
              <w:temporary/>
              <w:showingPlcHdr/>
              <w15:appearance w15:val="hidden"/>
            </w:sdtPr>
            <w:sdtContent>
              <w:p w14:paraId="738CDDEC" w14:textId="77777777" w:rsidR="00A213B5" w:rsidRPr="00DE591D" w:rsidRDefault="00A213B5" w:rsidP="008D4C89">
                <w:pPr>
                  <w:pStyle w:val="Coordonnes"/>
                  <w:rPr>
                    <w:lang w:val="fr-FR"/>
                  </w:rPr>
                </w:pPr>
                <w:r w:rsidRPr="008D4C89">
                  <w:rPr>
                    <w:lang w:val="fr-FR" w:bidi="fr-FR"/>
                  </w:rPr>
                  <w:t xml:space="preserve">[Entrez ici vos compétences, séparées </w:t>
                </w:r>
                <w:r>
                  <w:rPr>
                    <w:lang w:val="fr-FR" w:bidi="fr-FR"/>
                  </w:rPr>
                  <w:br/>
                </w:r>
                <w:r w:rsidRPr="008D4C89">
                  <w:rPr>
                    <w:lang w:val="fr-FR" w:bidi="fr-FR"/>
                  </w:rPr>
                  <w:t>par une virgule]</w:t>
                </w:r>
              </w:p>
            </w:sdtContent>
          </w:sdt>
        </w:tc>
        <w:tc>
          <w:tcPr>
            <w:tcW w:w="270" w:type="dxa"/>
            <w:vMerge/>
            <w:tcBorders>
              <w:bottom w:val="nil"/>
            </w:tcBorders>
          </w:tcPr>
          <w:p w14:paraId="7E2A8CDC" w14:textId="77777777" w:rsidR="00A213B5" w:rsidRDefault="00A213B5" w:rsidP="008064DE"/>
        </w:tc>
        <w:tc>
          <w:tcPr>
            <w:tcW w:w="4616" w:type="dxa"/>
            <w:vMerge/>
            <w:tcBorders>
              <w:bottom w:val="nil"/>
            </w:tcBorders>
          </w:tcPr>
          <w:p w14:paraId="416AC3F1" w14:textId="77777777" w:rsidR="00A213B5" w:rsidRDefault="00A213B5" w:rsidP="008064DE"/>
        </w:tc>
      </w:tr>
    </w:tbl>
    <w:p w14:paraId="69CA417C" w14:textId="77777777" w:rsidR="00A213B5" w:rsidRDefault="00A213B5" w:rsidP="008D4C89">
      <w:pPr>
        <w:spacing w:after="0"/>
        <w:rPr>
          <w:sz w:val="8"/>
        </w:rPr>
        <w:sectPr w:rsidR="00A213B5" w:rsidSect="00A213B5">
          <w:headerReference w:type="default" r:id="rId23"/>
          <w:pgSz w:w="11906" w:h="16838" w:code="9"/>
          <w:pgMar w:top="720" w:right="1440" w:bottom="720" w:left="1080" w:header="706" w:footer="706" w:gutter="0"/>
          <w:pgNumType w:start="1"/>
          <w:cols w:space="708"/>
          <w:docGrid w:linePitch="360"/>
        </w:sectPr>
      </w:pPr>
      <w:r>
        <w:rPr>
          <w:noProof/>
          <w:lang w:bidi="fr-F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EFED870" wp14:editId="11C240E5">
                <wp:simplePos x="0" y="0"/>
                <mc:AlternateContent>
                  <mc:Choice Requires="wp14">
                    <wp:positionH relativeFrom="page">
                      <wp14:pctPosHOffset>4400</wp14:pctPosHOffset>
                    </wp:positionH>
                  </mc:Choice>
                  <mc:Fallback>
                    <wp:positionH relativeFrom="page">
                      <wp:posOffset>332105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7500</wp14:pctPosVOffset>
                    </wp:positionV>
                  </mc:Choice>
                  <mc:Fallback>
                    <wp:positionV relativeFrom="page">
                      <wp:posOffset>801370</wp:posOffset>
                    </wp:positionV>
                  </mc:Fallback>
                </mc:AlternateContent>
                <wp:extent cx="1188720" cy="1426464"/>
                <wp:effectExtent l="0" t="0" r="0" b="2540"/>
                <wp:wrapNone/>
                <wp:docPr id="23" name="Groupe 23" descr="Graphisme carré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8720" cy="1426464"/>
                          <a:chOff x="0" y="0"/>
                          <a:chExt cx="1191886" cy="1425253"/>
                        </a:xfrm>
                      </wpg:grpSpPr>
                      <wps:wsp>
                        <wps:cNvPr id="3" name="Rectangle 19">
                          <a:extLst>
                            <a:ext uri="{FF2B5EF4-FFF2-40B4-BE49-F238E27FC236}">
                              <a16:creationId xmlns:a16="http://schemas.microsoft.com/office/drawing/2014/main" id="{D1036383-51C8-4709-81CD-9508A680A832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1183640" cy="118364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" name="Rectangle 20">
                          <a:extLst>
                            <a:ext uri="{FF2B5EF4-FFF2-40B4-BE49-F238E27FC236}">
                              <a16:creationId xmlns:a16="http://schemas.microsoft.com/office/drawing/2014/main" id="{7DE6273E-E018-4703-A37C-DB89B3BD3CC8}"/>
                            </a:ext>
                          </a:extLst>
                        </wps:cNvPr>
                        <wps:cNvSpPr/>
                        <wps:spPr>
                          <a:xfrm>
                            <a:off x="245660" y="1173707"/>
                            <a:ext cx="936625" cy="24828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" name="Rectangle 21">
                          <a:extLst>
                            <a:ext uri="{FF2B5EF4-FFF2-40B4-BE49-F238E27FC236}">
                              <a16:creationId xmlns:a16="http://schemas.microsoft.com/office/drawing/2014/main" id="{6F53E2A3-CDDA-4D7F-9034-8AC367EE04DB}"/>
                            </a:ext>
                          </a:extLst>
                        </wps:cNvPr>
                        <wps:cNvSpPr/>
                        <wps:spPr>
                          <a:xfrm>
                            <a:off x="941696" y="928048"/>
                            <a:ext cx="250190" cy="49720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A92AA1" id="Groupe 23" o:spid="_x0000_s1026" alt="Graphisme carrés" style="position:absolute;margin-left:0;margin-top:0;width:93.6pt;height:112.3pt;z-index:251659264;mso-left-percent:44;mso-top-percent:75;mso-position-horizontal-relative:page;mso-position-vertical-relative:page;mso-left-percent:44;mso-top-percent:75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">
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" fillcolor="#1dd9ff [3205]" stroked="f" strokeweight="1pt">
                  <v:fill opacity="49087f"/>
                </v:rect>
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" fillcolor="#ff0174 [3204]" stroked="f" strokeweight="1pt">
                  <v:fill opacity="49087f"/>
                </v:rect>
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" fillcolor="#c8ff17 [3206]" stroked="f" strokeweight="1pt">
                  <v:fill opacity="49087f"/>
                </v:rect>
                <w10:wrap anchorx="page" anchory="page"/>
              </v:group>
            </w:pict>
          </mc:Fallback>
        </mc:AlternateContent>
      </w:r>
    </w:p>
    <w:tbl>
      <w:tblPr>
        <w:tblW w:w="9926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30"/>
        <w:gridCol w:w="4410"/>
        <w:gridCol w:w="270"/>
        <w:gridCol w:w="4616"/>
      </w:tblGrid>
      <w:tr w:rsidR="00A213B5" w14:paraId="65084148" w14:textId="77777777" w:rsidTr="002402E6">
        <w:trPr>
          <w:trHeight w:val="4977"/>
        </w:trPr>
        <w:tc>
          <w:tcPr>
            <w:tcW w:w="5040" w:type="dxa"/>
            <w:gridSpan w:val="2"/>
            <w:tcMar>
              <w:left w:w="288" w:type="dxa"/>
            </w:tcMar>
          </w:tcPr>
          <w:p w14:paraId="0F3F1E52" w14:textId="77777777" w:rsidR="00A213B5" w:rsidRDefault="00A213B5" w:rsidP="00BD7651">
            <w:r>
              <w:rPr>
                <w:noProof/>
                <w:lang w:bidi="fr-FR"/>
              </w:rPr>
              <w:lastRenderedPageBreak/>
              <mc:AlternateContent>
                <mc:Choice Requires="wpg">
                  <w:drawing>
                    <wp:inline distT="0" distB="0" distL="0" distR="0" wp14:anchorId="64403C93" wp14:editId="0F60B3C3">
                      <wp:extent cx="3011805" cy="3011170"/>
                      <wp:effectExtent l="0" t="0" r="0" b="0"/>
                      <wp:docPr id="1713390080" name="Groupe 34" descr="élément décoratif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11805" cy="3011170"/>
                                <a:chOff x="0" y="0"/>
                                <a:chExt cx="3011805" cy="3011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0408205" name="Image 10" descr="Espace réservé à la photo, photo représentant l’œil d’un homme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3011805" cy="3011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67204304" name="Rectangle 17" descr="Bordure blanche"/>
                              <wps:cNvSpPr/>
                              <wps:spPr>
                                <a:xfrm>
                                  <a:off x="434340" y="441960"/>
                                  <a:ext cx="2126615" cy="21266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1FC3E0" id="Groupe 34" o:spid="_x0000_s1026" alt="élément décoratif" style="width:237.15pt;height:237.1pt;mso-position-horizontal-relative:char;mso-position-vertical-relative:line" coordsize="30118,301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">
                      <v:shape id="Image 10" o:spid="_x0000_s1027" type="#_x0000_t75" alt="Espace réservé à la photo, photo représentant l’œil d’un homme" style="position:absolute;width:30118;height:30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">
                        <v:imagedata r:id="rId12" o:title="Espace réservé à la photo, photo représentant l’œil d’un homme"/>
                      </v:shape>
                      <v:rect id="Rectangle 17" o:spid="_x0000_s1028" alt="Bordure blanche" style="position:absolute;left:4343;top:4419;width:21266;height:21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" filled="f" strokecolor="white [3212]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" w:type="dxa"/>
            <w:vMerge w:val="restart"/>
          </w:tcPr>
          <w:p w14:paraId="037AF554" w14:textId="77777777" w:rsidR="00A213B5" w:rsidRDefault="00A213B5" w:rsidP="008064DE"/>
        </w:tc>
        <w:tc>
          <w:tcPr>
            <w:tcW w:w="4616" w:type="dxa"/>
            <w:vMerge w:val="restart"/>
          </w:tcPr>
          <w:sdt>
            <w:sdtPr>
              <w:id w:val="-1642572981"/>
              <w:placeholder>
                <w:docPart w:val="5D65A24A7373420CA6D13C9E8325B0CE"/>
              </w:placeholder>
              <w:temporary/>
              <w:showingPlcHdr/>
              <w15:appearance w15:val="hidden"/>
            </w:sdtPr>
            <w:sdtContent>
              <w:p w14:paraId="1F223A36" w14:textId="77777777" w:rsidR="00A213B5" w:rsidRDefault="00A213B5" w:rsidP="003C3388">
                <w:r>
                  <w:rPr>
                    <w:lang w:bidi="fr-FR"/>
                  </w:rPr>
                  <w:t xml:space="preserve">Présentation et objectif. Remplacez cette phrase par votre objectif professionnel, ou </w:t>
                </w:r>
                <w:r>
                  <w:rPr>
                    <w:lang w:bidi="fr-FR"/>
                  </w:rPr>
                  <w:br/>
                  <w:t xml:space="preserve">présentez-vous et décrivez votre projet. </w:t>
                </w:r>
              </w:p>
            </w:sdtContent>
          </w:sdt>
          <w:p w14:paraId="7F1FE0E9" w14:textId="77777777" w:rsidR="00A213B5" w:rsidRDefault="00A213B5" w:rsidP="003C3388"/>
          <w:sdt>
            <w:sdtPr>
              <w:rPr>
                <w:b w:val="0"/>
              </w:rPr>
              <w:id w:val="-1043517326"/>
              <w:placeholder>
                <w:docPart w:val="CAAFE1D9B99A41328037DDFBA23A95D0"/>
              </w:placeholder>
              <w:temporary/>
              <w:showingPlcHdr/>
              <w15:appearance w15:val="hidden"/>
            </w:sdtPr>
            <w:sdtContent>
              <w:p w14:paraId="05044CCD" w14:textId="77777777" w:rsidR="00A213B5" w:rsidRPr="00B72D6F" w:rsidRDefault="00A213B5" w:rsidP="00B72D6F">
                <w:pPr>
                  <w:pStyle w:val="Heading1"/>
                  <w:rPr>
                    <w:b w:val="0"/>
                  </w:rPr>
                </w:pPr>
                <w:r w:rsidRPr="00B72D6F">
                  <w:rPr>
                    <w:rStyle w:val="Heading1Char"/>
                    <w:b/>
                    <w:lang w:bidi="fr-FR"/>
                  </w:rPr>
                  <w:t>Expérience</w:t>
                </w:r>
              </w:p>
            </w:sdtContent>
          </w:sdt>
          <w:p w14:paraId="1102F538" w14:textId="77777777" w:rsidR="00A213B5" w:rsidRPr="00036450" w:rsidRDefault="00A213B5" w:rsidP="008064DE">
            <w:pPr>
              <w:pStyle w:val="Datescls"/>
            </w:pPr>
            <w:sdt>
              <w:sdtPr>
                <w:id w:val="-978993557"/>
                <w:placeholder>
                  <w:docPart w:val="3737674E173F46FF8CE99BA45ADB0F80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-2038337495"/>
                <w:placeholder>
                  <w:docPart w:val="C4AD776A8AAC492787AE1CA9819FD9AF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39862748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631823431"/>
                <w:placeholder>
                  <w:docPart w:val="EC8ED48A038F48DEBB55A8E87C6C2F07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6A9DC900" w14:textId="77777777" w:rsidR="00A213B5" w:rsidRDefault="00A213B5" w:rsidP="008064DE">
            <w:pPr>
              <w:pStyle w:val="Intitulduposte"/>
            </w:pPr>
            <w:sdt>
              <w:sdtPr>
                <w:id w:val="113564308"/>
                <w:placeholder>
                  <w:docPart w:val="4CF5D5C1D2E140E6835475F72212C9F6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4234E8A8" w14:textId="77777777" w:rsidR="00A213B5" w:rsidRPr="008064DE" w:rsidRDefault="00A213B5" w:rsidP="008064DE">
            <w:pPr>
              <w:pStyle w:val="Nomdelasocit"/>
            </w:pPr>
            <w:sdt>
              <w:sdtPr>
                <w:id w:val="-605878589"/>
                <w:placeholder>
                  <w:docPart w:val="F2F9E00AC7634E4D9D2AD7AB60CEAE1B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p w14:paraId="02CE3ED7" w14:textId="77777777" w:rsidR="00A213B5" w:rsidRPr="00036450" w:rsidRDefault="00A213B5" w:rsidP="008064DE">
            <w:pPr>
              <w:pStyle w:val="Datescls"/>
            </w:pPr>
            <w:sdt>
              <w:sdtPr>
                <w:id w:val="-1496174654"/>
                <w:placeholder>
                  <w:docPart w:val="FFCFA3AC700F432BA4CAA611AC5EE64B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2097901697"/>
                <w:placeholder>
                  <w:docPart w:val="8FB4DE9CFBF34CEC88C727661CE49BF6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3D4D6E5C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1742828416"/>
                <w:placeholder>
                  <w:docPart w:val="30A6EB18009B4C47A25809ED040A8530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5E8F985D" w14:textId="77777777" w:rsidR="00A213B5" w:rsidRDefault="00A213B5" w:rsidP="008064DE">
            <w:pPr>
              <w:pStyle w:val="Intitulduposte"/>
            </w:pPr>
            <w:sdt>
              <w:sdtPr>
                <w:id w:val="1073938872"/>
                <w:placeholder>
                  <w:docPart w:val="8AA4AEBFDB6540B381A8EB223E106272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45D50991" w14:textId="77777777" w:rsidR="00A213B5" w:rsidRPr="008064DE" w:rsidRDefault="00A213B5" w:rsidP="008064DE">
            <w:pPr>
              <w:pStyle w:val="Nomdelasocit"/>
            </w:pPr>
            <w:sdt>
              <w:sdtPr>
                <w:id w:val="827561799"/>
                <w:placeholder>
                  <w:docPart w:val="0955C675B684498084C50527CF5C60D1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p w14:paraId="18DCDB17" w14:textId="77777777" w:rsidR="00A213B5" w:rsidRPr="00036450" w:rsidRDefault="00A213B5" w:rsidP="008064DE">
            <w:pPr>
              <w:pStyle w:val="Datescls"/>
            </w:pPr>
            <w:sdt>
              <w:sdtPr>
                <w:id w:val="-757679197"/>
                <w:placeholder>
                  <w:docPart w:val="D9A79C23F4E94736A23B99FFAD0DECC8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-735545957"/>
                <w:placeholder>
                  <w:docPart w:val="7FB57025B0E14F10B9A580E13AC67751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6BCDCBE8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290263722"/>
                <w:placeholder>
                  <w:docPart w:val="81E58A717E504D1280FDDC8F989D1BFD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51147938" w14:textId="77777777" w:rsidR="00A213B5" w:rsidRDefault="00A213B5" w:rsidP="008064DE">
            <w:pPr>
              <w:pStyle w:val="Intitulduposte"/>
            </w:pPr>
            <w:sdt>
              <w:sdtPr>
                <w:id w:val="1619877118"/>
                <w:placeholder>
                  <w:docPart w:val="AAC6F106338C43BC801CC5DB9758F70D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197B2F97" w14:textId="77777777" w:rsidR="00A213B5" w:rsidRPr="008064DE" w:rsidRDefault="00A213B5" w:rsidP="008064DE">
            <w:pPr>
              <w:pStyle w:val="Nomdelasocit"/>
            </w:pPr>
            <w:sdt>
              <w:sdtPr>
                <w:id w:val="-950084942"/>
                <w:placeholder>
                  <w:docPart w:val="F5A4214E5FA94E11B5FCA6132C4A8B8A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sdt>
            <w:sdtPr>
              <w:id w:val="1115793107"/>
              <w:placeholder>
                <w:docPart w:val="483919FACE8D4F6AA1807965F269E366"/>
              </w:placeholder>
              <w:temporary/>
              <w:showingPlcHdr/>
              <w15:appearance w15:val="hidden"/>
            </w:sdtPr>
            <w:sdtContent>
              <w:p w14:paraId="25DD69F5" w14:textId="77777777" w:rsidR="00A213B5" w:rsidRDefault="00A213B5" w:rsidP="008064DE">
                <w:pPr>
                  <w:pStyle w:val="Heading1"/>
                </w:pPr>
                <w:r w:rsidRPr="008064DE">
                  <w:rPr>
                    <w:lang w:bidi="fr-FR"/>
                  </w:rPr>
                  <w:t>Formation</w:t>
                </w:r>
              </w:p>
            </w:sdtContent>
          </w:sdt>
          <w:p w14:paraId="3A369506" w14:textId="77777777" w:rsidR="00A213B5" w:rsidRPr="00036450" w:rsidRDefault="00A213B5" w:rsidP="008064DE">
            <w:pPr>
              <w:pStyle w:val="Datescls"/>
            </w:pPr>
            <w:sdt>
              <w:sdtPr>
                <w:id w:val="1241911980"/>
                <w:placeholder>
                  <w:docPart w:val="CC29FE6DA72343CEBA451DED64E6A5A7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 xml:space="preserve">[Dates </w:t>
                </w:r>
                <w:r>
                  <w:rPr>
                    <w:lang w:bidi="fr-FR"/>
                  </w:rPr>
                  <w:t>de fin d’études</w:t>
                </w:r>
                <w:r w:rsidRPr="00036450">
                  <w:rPr>
                    <w:lang w:bidi="fr-FR"/>
                  </w:rPr>
                  <w:t>]</w:t>
                </w:r>
              </w:sdtContent>
            </w:sdt>
            <w:r>
              <w:rPr>
                <w:lang w:bidi="fr-FR"/>
              </w:rPr>
              <w:t xml:space="preserve"> </w:t>
            </w:r>
          </w:p>
          <w:sdt>
            <w:sdtPr>
              <w:id w:val="-1954941405"/>
              <w:placeholder>
                <w:docPart w:val="2557AA60A5974B2FAE8832AAA23F8F53"/>
              </w:placeholder>
              <w:temporary/>
              <w:showingPlcHdr/>
              <w15:appearance w15:val="hidden"/>
            </w:sdtPr>
            <w:sdtContent>
              <w:p w14:paraId="5AFFE9C9" w14:textId="77777777" w:rsidR="00A213B5" w:rsidRDefault="00A213B5" w:rsidP="00BD7651">
                <w:pPr>
                  <w:pStyle w:val="Intitulduposte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115424513"/>
              <w:placeholder>
                <w:docPart w:val="E3A092039D8F4BFCB86F8C1B4CE493F8"/>
              </w:placeholder>
              <w:temporary/>
              <w:showingPlcHdr/>
              <w15:appearance w15:val="hidden"/>
            </w:sdtPr>
            <w:sdtContent>
              <w:p w14:paraId="26B89F5C" w14:textId="77777777" w:rsidR="00A213B5" w:rsidRPr="008064DE" w:rsidRDefault="00A213B5" w:rsidP="00BD7651">
                <w:pPr>
                  <w:pStyle w:val="Nomdelasocit"/>
                </w:pPr>
                <w:r w:rsidRPr="00BD7651">
                  <w:rPr>
                    <w:lang w:bidi="fr-FR"/>
                  </w:rPr>
                  <w:t xml:space="preserve">Description, MPC (moyenne pondérée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cumulative) et bref récapitulatif des cours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dispensés ainsi que des distinctions et des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mentions obtenues.</w:t>
                </w:r>
              </w:p>
            </w:sdtContent>
          </w:sdt>
          <w:p w14:paraId="13C65003" w14:textId="77777777" w:rsidR="00A213B5" w:rsidRPr="00036450" w:rsidRDefault="00A213B5" w:rsidP="00BD7651">
            <w:pPr>
              <w:pStyle w:val="Datescls"/>
            </w:pPr>
            <w:sdt>
              <w:sdtPr>
                <w:id w:val="-1464263851"/>
                <w:placeholder>
                  <w:docPart w:val="01C01E147F1B4D1094B3DD843327E205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 xml:space="preserve">[Dates </w:t>
                </w:r>
                <w:r>
                  <w:rPr>
                    <w:lang w:bidi="fr-FR"/>
                  </w:rPr>
                  <w:t>de fin d’études</w:t>
                </w:r>
                <w:r w:rsidRPr="00036450">
                  <w:rPr>
                    <w:lang w:bidi="fr-FR"/>
                  </w:rPr>
                  <w:t>]</w:t>
                </w:r>
              </w:sdtContent>
            </w:sdt>
            <w:r>
              <w:rPr>
                <w:lang w:bidi="fr-FR"/>
              </w:rPr>
              <w:t xml:space="preserve"> </w:t>
            </w:r>
          </w:p>
          <w:sdt>
            <w:sdtPr>
              <w:id w:val="-383331513"/>
              <w:placeholder>
                <w:docPart w:val="E1B48DE5D48A4080A4A3FB48E755D770"/>
              </w:placeholder>
              <w:temporary/>
              <w:showingPlcHdr/>
              <w15:appearance w15:val="hidden"/>
            </w:sdtPr>
            <w:sdtContent>
              <w:p w14:paraId="39F8306C" w14:textId="77777777" w:rsidR="00A213B5" w:rsidRDefault="00A213B5" w:rsidP="00BD7651">
                <w:pPr>
                  <w:pStyle w:val="Intitulduposte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-1325118280"/>
              <w:placeholder>
                <w:docPart w:val="E1B48DE5D48A4080A4A3FB48E755D770"/>
              </w:placeholder>
              <w:temporary/>
              <w:showingPlcHdr/>
              <w15:appearance w15:val="hidden"/>
            </w:sdtPr>
            <w:sdtContent>
              <w:p w14:paraId="016674F5" w14:textId="77777777" w:rsidR="00A213B5" w:rsidRPr="008064DE" w:rsidRDefault="00A213B5" w:rsidP="00BD7651">
                <w:pPr>
                  <w:pStyle w:val="Nomdelasocit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2029828606"/>
              <w:placeholder>
                <w:docPart w:val="5D2C17603FD14A888C2649BD063CDF09"/>
              </w:placeholder>
              <w:temporary/>
              <w:showingPlcHdr/>
              <w15:appearance w15:val="hidden"/>
            </w:sdtPr>
            <w:sdtContent>
              <w:p w14:paraId="52A186B0" w14:textId="77777777" w:rsidR="00A213B5" w:rsidRDefault="00A213B5" w:rsidP="00BD7651">
                <w:pPr>
                  <w:pStyle w:val="Heading1"/>
                </w:pPr>
                <w:r w:rsidRPr="00BD7651">
                  <w:rPr>
                    <w:lang w:bidi="fr-FR"/>
                  </w:rPr>
                  <w:t>Activités</w:t>
                </w:r>
              </w:p>
            </w:sdtContent>
          </w:sdt>
          <w:sdt>
            <w:sdtPr>
              <w:id w:val="-1224669695"/>
              <w:placeholder>
                <w:docPart w:val="C810799490C441AD97F8FE0B68E52850"/>
              </w:placeholder>
              <w:temporary/>
              <w:showingPlcHdr/>
              <w15:appearance w15:val="hidden"/>
            </w:sdtPr>
            <w:sdtContent>
              <w:p w14:paraId="19B8E3CF" w14:textId="77777777" w:rsidR="00A213B5" w:rsidRPr="00BD7651" w:rsidRDefault="00A213B5" w:rsidP="00BD7651">
                <w:r w:rsidRPr="00BD7651">
                  <w:rPr>
                    <w:lang w:bidi="fr-FR"/>
                  </w:rPr>
                  <w:t xml:space="preserve">Utilisez cette section pour indiquer vos passions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et activités pertinentes. Il peut être utile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d’indiquer ici vos expériences en animation et</w:t>
                </w:r>
                <w:r>
                  <w:rPr>
                    <w:lang w:bidi="fr-FR"/>
                  </w:rPr>
                  <w:t> </w:t>
                </w:r>
                <w:r w:rsidRPr="00BD7651">
                  <w:rPr>
                    <w:lang w:bidi="fr-FR"/>
                  </w:rPr>
                  <w:t xml:space="preserve">bénévolat. Vous pouvez également ajouter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d’autres informations importantes comme vos</w:t>
                </w:r>
                <w:r>
                  <w:rPr>
                    <w:lang w:bidi="fr-FR"/>
                  </w:rPr>
                  <w:t> </w:t>
                </w:r>
                <w:r w:rsidRPr="00BD7651">
                  <w:rPr>
                    <w:lang w:bidi="fr-FR"/>
                  </w:rPr>
                  <w:t>publications, certifications, langues, etc.</w:t>
                </w:r>
              </w:p>
            </w:sdtContent>
          </w:sdt>
        </w:tc>
      </w:tr>
      <w:tr w:rsidR="00A213B5" w14:paraId="33688F2E" w14:textId="77777777" w:rsidTr="002402E6">
        <w:trPr>
          <w:trHeight w:val="1863"/>
        </w:trPr>
        <w:tc>
          <w:tcPr>
            <w:tcW w:w="5040" w:type="dxa"/>
            <w:gridSpan w:val="2"/>
            <w:tcMar>
              <w:left w:w="288" w:type="dxa"/>
            </w:tcMar>
          </w:tcPr>
          <w:p w14:paraId="08BD5322" w14:textId="77777777" w:rsidR="00A213B5" w:rsidRDefault="00A213B5" w:rsidP="00BD7651">
            <w:pPr>
              <w:pStyle w:val="Title"/>
            </w:pPr>
            <w:r w:rsidRPr="00781A32">
              <w:rPr>
                <w:noProof/>
              </w:rPr>
              <w:t>Andrew</w:t>
            </w:r>
          </w:p>
          <w:p w14:paraId="622AE903" w14:textId="77777777" w:rsidR="00A213B5" w:rsidRDefault="00A213B5" w:rsidP="00BD7651">
            <w:pPr>
              <w:pStyle w:val="Title"/>
              <w:rPr>
                <w:noProof/>
              </w:rPr>
            </w:pPr>
            <w:r w:rsidRPr="00781A32">
              <w:rPr>
                <w:noProof/>
              </w:rPr>
              <w:t>Cencini</w:t>
            </w:r>
          </w:p>
        </w:tc>
        <w:tc>
          <w:tcPr>
            <w:tcW w:w="270" w:type="dxa"/>
            <w:vMerge/>
          </w:tcPr>
          <w:p w14:paraId="2339F1A2" w14:textId="77777777" w:rsidR="00A213B5" w:rsidRDefault="00A213B5" w:rsidP="008064DE"/>
        </w:tc>
        <w:tc>
          <w:tcPr>
            <w:tcW w:w="4616" w:type="dxa"/>
            <w:vMerge/>
          </w:tcPr>
          <w:p w14:paraId="00F789A7" w14:textId="77777777" w:rsidR="00A213B5" w:rsidRDefault="00A213B5" w:rsidP="008064DE"/>
        </w:tc>
      </w:tr>
      <w:tr w:rsidR="00A213B5" w14:paraId="3C99F606" w14:textId="77777777" w:rsidTr="002402E6">
        <w:trPr>
          <w:trHeight w:val="792"/>
        </w:trPr>
        <w:tc>
          <w:tcPr>
            <w:tcW w:w="5040" w:type="dxa"/>
            <w:gridSpan w:val="2"/>
            <w:tcMar>
              <w:left w:w="288" w:type="dxa"/>
            </w:tcMar>
          </w:tcPr>
          <w:p w14:paraId="4D49A470" w14:textId="77777777" w:rsidR="00A213B5" w:rsidRPr="00BD7651" w:rsidRDefault="00A213B5" w:rsidP="00BD7651">
            <w:pPr>
              <w:pStyle w:val="Title"/>
              <w:rPr>
                <w:lang w:val="en-US"/>
              </w:rPr>
            </w:pPr>
            <w:r w:rsidRPr="00781A32">
              <w:rPr>
                <w:noProof/>
              </w:rPr>
              <w:t>Northwind Traders</w:t>
            </w:r>
          </w:p>
        </w:tc>
        <w:tc>
          <w:tcPr>
            <w:tcW w:w="270" w:type="dxa"/>
            <w:vMerge/>
          </w:tcPr>
          <w:p w14:paraId="1D364208" w14:textId="77777777" w:rsidR="00A213B5" w:rsidRDefault="00A213B5" w:rsidP="008064DE"/>
        </w:tc>
        <w:tc>
          <w:tcPr>
            <w:tcW w:w="4616" w:type="dxa"/>
            <w:vMerge/>
          </w:tcPr>
          <w:p w14:paraId="458FE6E7" w14:textId="77777777" w:rsidR="00A213B5" w:rsidRDefault="00A213B5" w:rsidP="008064DE"/>
        </w:tc>
      </w:tr>
      <w:tr w:rsidR="00A213B5" w14:paraId="5DA1A7C6" w14:textId="77777777" w:rsidTr="002402E6">
        <w:trPr>
          <w:trHeight w:val="1152"/>
        </w:trPr>
        <w:tc>
          <w:tcPr>
            <w:tcW w:w="630" w:type="dxa"/>
            <w:vAlign w:val="center"/>
          </w:tcPr>
          <w:p w14:paraId="7980104E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0BDD09F3" wp14:editId="39D3550B">
                  <wp:extent cx="190500" cy="190500"/>
                  <wp:effectExtent l="0" t="0" r="0" b="0"/>
                  <wp:docPr id="1772711761" name="Graphisme 23" descr="Icône de téléphon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8355993-40E7-4C4B-8201-13AD2536E2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raphisme 23">
                            <a:extLst>
                              <a:ext uri="{FF2B5EF4-FFF2-40B4-BE49-F238E27FC236}">
                                <a16:creationId xmlns:a16="http://schemas.microsoft.com/office/drawing/2014/main" id="{58355993-40E7-4C4B-8201-13AD2536E2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-1448531331"/>
              <w:placeholder>
                <w:docPart w:val="DA61A9CAB7144E8F8D91619AA616B72E"/>
              </w:placeholder>
              <w:temporary/>
              <w:showingPlcHdr/>
              <w15:appearance w15:val="hidden"/>
            </w:sdtPr>
            <w:sdtContent>
              <w:p w14:paraId="40FE6F28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Téléphone :</w:t>
                </w:r>
              </w:p>
            </w:sdtContent>
          </w:sdt>
          <w:p w14:paraId="7BFB1DE1" w14:textId="77777777" w:rsidR="00A213B5" w:rsidRDefault="00A213B5" w:rsidP="008D4C89">
            <w:r>
              <w:rPr>
                <w:noProof/>
              </w:rPr>
              <w:t>(123)555-0100</w:t>
            </w:r>
          </w:p>
        </w:tc>
        <w:tc>
          <w:tcPr>
            <w:tcW w:w="270" w:type="dxa"/>
            <w:vMerge/>
          </w:tcPr>
          <w:p w14:paraId="6BB64476" w14:textId="77777777" w:rsidR="00A213B5" w:rsidRDefault="00A213B5" w:rsidP="008064DE"/>
        </w:tc>
        <w:tc>
          <w:tcPr>
            <w:tcW w:w="4616" w:type="dxa"/>
            <w:vMerge/>
          </w:tcPr>
          <w:p w14:paraId="4A6D494B" w14:textId="77777777" w:rsidR="00A213B5" w:rsidRDefault="00A213B5" w:rsidP="008064DE"/>
        </w:tc>
      </w:tr>
      <w:tr w:rsidR="00A213B5" w14:paraId="3F803E7D" w14:textId="77777777" w:rsidTr="002402E6">
        <w:trPr>
          <w:trHeight w:val="1152"/>
        </w:trPr>
        <w:tc>
          <w:tcPr>
            <w:tcW w:w="630" w:type="dxa"/>
            <w:vAlign w:val="center"/>
          </w:tcPr>
          <w:p w14:paraId="1DAE357E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7B724F73" wp14:editId="6B5EE16A">
                  <wp:extent cx="220980" cy="220980"/>
                  <wp:effectExtent l="0" t="0" r="7620" b="7620"/>
                  <wp:docPr id="323163931" name="Graphisme 27" descr="Icône du symbole @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442E5E-54F3-4EEC-BC04-0316892CC1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Graphisme 27">
                            <a:extLst>
                              <a:ext uri="{FF2B5EF4-FFF2-40B4-BE49-F238E27FC236}">
                                <a16:creationId xmlns:a16="http://schemas.microsoft.com/office/drawing/2014/main" id="{A7442E5E-54F3-4EEC-BC04-0316892CC1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1010960792"/>
              <w:placeholder>
                <w:docPart w:val="6938B8B1B3874AA281FACE7D10084DE0"/>
              </w:placeholder>
              <w:temporary/>
              <w:showingPlcHdr/>
              <w15:appearance w15:val="hidden"/>
            </w:sdtPr>
            <w:sdtContent>
              <w:p w14:paraId="3F46DF17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Adresse email :</w:t>
                </w:r>
              </w:p>
            </w:sdtContent>
          </w:sdt>
          <w:p w14:paraId="1CE957AA" w14:textId="77777777" w:rsidR="00A213B5" w:rsidRPr="00B72D6F" w:rsidRDefault="00A213B5" w:rsidP="008D4C89">
            <w:pPr>
              <w:rPr>
                <w:rStyle w:val="Hyperlink"/>
              </w:rPr>
            </w:pPr>
            <w:r w:rsidRPr="00781A32">
              <w:rPr>
                <w:noProof/>
                <w:color w:val="00768E" w:themeColor="accent2" w:themeShade="80"/>
                <w:u w:val="single"/>
              </w:rPr>
              <w:t>andrew@northwindtraders.com</w:t>
            </w:r>
          </w:p>
        </w:tc>
        <w:tc>
          <w:tcPr>
            <w:tcW w:w="270" w:type="dxa"/>
            <w:vMerge/>
          </w:tcPr>
          <w:p w14:paraId="3ED4D439" w14:textId="77777777" w:rsidR="00A213B5" w:rsidRDefault="00A213B5" w:rsidP="008064DE"/>
        </w:tc>
        <w:tc>
          <w:tcPr>
            <w:tcW w:w="4616" w:type="dxa"/>
            <w:vMerge/>
          </w:tcPr>
          <w:p w14:paraId="05DE62C8" w14:textId="77777777" w:rsidR="00A213B5" w:rsidRDefault="00A213B5" w:rsidP="008064DE"/>
        </w:tc>
      </w:tr>
      <w:tr w:rsidR="00A213B5" w14:paraId="7247C5BD" w14:textId="77777777" w:rsidTr="002402E6">
        <w:trPr>
          <w:trHeight w:val="1350"/>
        </w:trPr>
        <w:tc>
          <w:tcPr>
            <w:tcW w:w="630" w:type="dxa"/>
            <w:vAlign w:val="center"/>
          </w:tcPr>
          <w:p w14:paraId="35EA2537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31FA9C6A" wp14:editId="764F608D">
                  <wp:extent cx="220980" cy="220980"/>
                  <wp:effectExtent l="0" t="0" r="7620" b="7620"/>
                  <wp:docPr id="251627824" name="Graphisme 29" descr="Icône de lie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23B3F23-259E-471E-A65C-ED41BCE96A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phisme 29">
                            <a:extLst>
                              <a:ext uri="{FF2B5EF4-FFF2-40B4-BE49-F238E27FC236}">
                                <a16:creationId xmlns:a16="http://schemas.microsoft.com/office/drawing/2014/main" id="{823B3F23-259E-471E-A65C-ED41BCE96A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1353606651"/>
              <w:placeholder>
                <w:docPart w:val="B1FFC1149CA145F3820FFD4C88A18F05"/>
              </w:placeholder>
              <w:temporary/>
              <w:showingPlcHdr/>
              <w15:appearance w15:val="hidden"/>
            </w:sdtPr>
            <w:sdtContent>
              <w:p w14:paraId="72A286B8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Site web :</w:t>
                </w:r>
              </w:p>
            </w:sdtContent>
          </w:sdt>
          <w:p w14:paraId="60173595" w14:textId="77777777" w:rsidR="00A213B5" w:rsidRDefault="00A213B5" w:rsidP="008D4C89">
            <w:r>
              <w:rPr>
                <w:noProof/>
              </w:rPr>
              <w:t>http://northwindtraders.com</w:t>
            </w:r>
          </w:p>
        </w:tc>
        <w:tc>
          <w:tcPr>
            <w:tcW w:w="270" w:type="dxa"/>
            <w:vMerge/>
          </w:tcPr>
          <w:p w14:paraId="756F6EF7" w14:textId="77777777" w:rsidR="00A213B5" w:rsidRDefault="00A213B5" w:rsidP="008064DE"/>
        </w:tc>
        <w:tc>
          <w:tcPr>
            <w:tcW w:w="4616" w:type="dxa"/>
            <w:vMerge/>
          </w:tcPr>
          <w:p w14:paraId="4F00F1C4" w14:textId="77777777" w:rsidR="00A213B5" w:rsidRDefault="00A213B5" w:rsidP="008064DE"/>
        </w:tc>
      </w:tr>
      <w:tr w:rsidR="00A213B5" w14:paraId="6E63FD70" w14:textId="77777777" w:rsidTr="002402E6">
        <w:trPr>
          <w:trHeight w:val="1296"/>
        </w:trPr>
        <w:tc>
          <w:tcPr>
            <w:tcW w:w="630" w:type="dxa"/>
            <w:vAlign w:val="center"/>
          </w:tcPr>
          <w:p w14:paraId="4679E62F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5E37FD74" wp14:editId="25032B47">
                  <wp:extent cx="198120" cy="198120"/>
                  <wp:effectExtent l="0" t="0" r="0" b="0"/>
                  <wp:docPr id="2104296917" name="Graphisme 33" descr="Icône d’emplacement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AD1AB98-93C4-4F44-B930-D4A4201E62A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raphisme 33">
                            <a:extLst>
                              <a:ext uri="{FF2B5EF4-FFF2-40B4-BE49-F238E27FC236}">
                                <a16:creationId xmlns:a16="http://schemas.microsoft.com/office/drawing/2014/main" id="{4AD1AB98-93C4-4F44-B930-D4A4201E62A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vMerge w:val="restart"/>
            <w:tcMar>
              <w:left w:w="216" w:type="dxa"/>
            </w:tcMar>
          </w:tcPr>
          <w:sdt>
            <w:sdtPr>
              <w:id w:val="-1659224156"/>
              <w:placeholder>
                <w:docPart w:val="02364FAC5B7241CB9A12F751B367B211"/>
              </w:placeholder>
              <w:temporary/>
              <w:showingPlcHdr/>
              <w15:appearance w15:val="hidden"/>
            </w:sdtPr>
            <w:sdtContent>
              <w:p w14:paraId="4D808319" w14:textId="77777777" w:rsidR="00A213B5" w:rsidRDefault="00A213B5" w:rsidP="00B72D6F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Adresse</w:t>
                </w:r>
              </w:p>
            </w:sdtContent>
          </w:sdt>
          <w:p w14:paraId="563230BF" w14:textId="77777777" w:rsidR="00A213B5" w:rsidRDefault="00A213B5" w:rsidP="0093494E">
            <w:pPr>
              <w:pStyle w:val="Coordonnes"/>
            </w:pPr>
            <w:r w:rsidRPr="00781A32">
              <w:rPr>
                <w:noProof/>
              </w:rPr>
              <w:t>123 2nd Avenue</w:t>
            </w:r>
          </w:p>
        </w:tc>
        <w:tc>
          <w:tcPr>
            <w:tcW w:w="270" w:type="dxa"/>
            <w:vMerge/>
          </w:tcPr>
          <w:p w14:paraId="5E84E0FB" w14:textId="77777777" w:rsidR="00A213B5" w:rsidRDefault="00A213B5" w:rsidP="008064DE"/>
        </w:tc>
        <w:tc>
          <w:tcPr>
            <w:tcW w:w="4616" w:type="dxa"/>
            <w:vMerge/>
          </w:tcPr>
          <w:p w14:paraId="2AB7F5F8" w14:textId="77777777" w:rsidR="00A213B5" w:rsidRDefault="00A213B5" w:rsidP="008064DE"/>
        </w:tc>
      </w:tr>
      <w:tr w:rsidR="00A213B5" w14:paraId="4BAC8807" w14:textId="77777777" w:rsidTr="002402E6">
        <w:trPr>
          <w:trHeight w:val="1296"/>
        </w:trPr>
        <w:tc>
          <w:tcPr>
            <w:tcW w:w="630" w:type="dxa"/>
            <w:vAlign w:val="center"/>
          </w:tcPr>
          <w:p w14:paraId="0CFEA36F" w14:textId="77777777" w:rsidR="00A213B5" w:rsidRPr="00F4731D" w:rsidRDefault="00A213B5" w:rsidP="00BD7651">
            <w:pPr>
              <w:jc w:val="center"/>
              <w:rPr>
                <w:noProof/>
              </w:rPr>
            </w:pPr>
          </w:p>
        </w:tc>
        <w:tc>
          <w:tcPr>
            <w:tcW w:w="4410" w:type="dxa"/>
            <w:vMerge/>
            <w:tcMar>
              <w:left w:w="216" w:type="dxa"/>
            </w:tcMar>
          </w:tcPr>
          <w:p w14:paraId="1FD0829D" w14:textId="77777777" w:rsidR="00A213B5" w:rsidRDefault="00A213B5" w:rsidP="00BD7651"/>
        </w:tc>
        <w:tc>
          <w:tcPr>
            <w:tcW w:w="270" w:type="dxa"/>
            <w:vMerge/>
          </w:tcPr>
          <w:p w14:paraId="1D2F77BC" w14:textId="77777777" w:rsidR="00A213B5" w:rsidRDefault="00A213B5" w:rsidP="008064DE"/>
        </w:tc>
        <w:tc>
          <w:tcPr>
            <w:tcW w:w="4616" w:type="dxa"/>
            <w:vMerge/>
          </w:tcPr>
          <w:p w14:paraId="411131B3" w14:textId="77777777" w:rsidR="00A213B5" w:rsidRDefault="00A213B5" w:rsidP="008064DE"/>
        </w:tc>
      </w:tr>
      <w:tr w:rsidR="00A213B5" w14:paraId="49572C1E" w14:textId="77777777" w:rsidTr="002402E6">
        <w:trPr>
          <w:trHeight w:val="1008"/>
        </w:trPr>
        <w:tc>
          <w:tcPr>
            <w:tcW w:w="630" w:type="dxa"/>
            <w:tcBorders>
              <w:bottom w:val="nil"/>
            </w:tcBorders>
            <w:vAlign w:val="center"/>
          </w:tcPr>
          <w:p w14:paraId="34EB52E1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lastRenderedPageBreak/>
              <w:drawing>
                <wp:inline distT="0" distB="0" distL="0" distR="0" wp14:anchorId="059FF7FF" wp14:editId="64F9A3C3">
                  <wp:extent cx="255270" cy="255270"/>
                  <wp:effectExtent l="0" t="0" r="0" b="0"/>
                  <wp:docPr id="1255068174" name="Graphisme 120" descr="Icône de clé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18936D-3B47-46AD-BA35-83FD6AA9AEC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Graphisme 120">
                            <a:extLst>
                              <a:ext uri="{FF2B5EF4-FFF2-40B4-BE49-F238E27FC236}">
                                <a16:creationId xmlns:a16="http://schemas.microsoft.com/office/drawing/2014/main" id="{D618936D-3B47-46AD-BA35-83FD6AA9AEC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Borders>
              <w:bottom w:val="nil"/>
            </w:tcBorders>
            <w:tcMar>
              <w:left w:w="216" w:type="dxa"/>
            </w:tcMar>
          </w:tcPr>
          <w:sdt>
            <w:sdtPr>
              <w:id w:val="-748888227"/>
              <w:placeholder>
                <w:docPart w:val="5B7828F196FA45BFB9452966E6EC41C5"/>
              </w:placeholder>
              <w:temporary/>
              <w:showingPlcHdr/>
              <w15:appearance w15:val="hidden"/>
            </w:sdtPr>
            <w:sdtContent>
              <w:p w14:paraId="42D74F84" w14:textId="77777777" w:rsidR="00A213B5" w:rsidRDefault="00A213B5" w:rsidP="00B72D6F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Compétences</w:t>
                </w:r>
              </w:p>
            </w:sdtContent>
          </w:sdt>
          <w:sdt>
            <w:sdtPr>
              <w:id w:val="1723866224"/>
              <w:placeholder>
                <w:docPart w:val="2B7464DC8BA04955BFA88E7C5D3CCB2A"/>
              </w:placeholder>
              <w:temporary/>
              <w:showingPlcHdr/>
              <w15:appearance w15:val="hidden"/>
            </w:sdtPr>
            <w:sdtContent>
              <w:p w14:paraId="59124342" w14:textId="77777777" w:rsidR="00A213B5" w:rsidRPr="00DE591D" w:rsidRDefault="00A213B5" w:rsidP="008D4C89">
                <w:pPr>
                  <w:pStyle w:val="Coordonnes"/>
                  <w:rPr>
                    <w:lang w:val="fr-FR"/>
                  </w:rPr>
                </w:pPr>
                <w:r w:rsidRPr="008D4C89">
                  <w:rPr>
                    <w:lang w:val="fr-FR" w:bidi="fr-FR"/>
                  </w:rPr>
                  <w:t xml:space="preserve">[Entrez ici vos compétences, séparées </w:t>
                </w:r>
                <w:r>
                  <w:rPr>
                    <w:lang w:val="fr-FR" w:bidi="fr-FR"/>
                  </w:rPr>
                  <w:br/>
                </w:r>
                <w:r w:rsidRPr="008D4C89">
                  <w:rPr>
                    <w:lang w:val="fr-FR" w:bidi="fr-FR"/>
                  </w:rPr>
                  <w:t>par une virgule]</w:t>
                </w:r>
              </w:p>
            </w:sdtContent>
          </w:sdt>
        </w:tc>
        <w:tc>
          <w:tcPr>
            <w:tcW w:w="270" w:type="dxa"/>
            <w:vMerge/>
            <w:tcBorders>
              <w:bottom w:val="nil"/>
            </w:tcBorders>
          </w:tcPr>
          <w:p w14:paraId="2CAB1FAF" w14:textId="77777777" w:rsidR="00A213B5" w:rsidRDefault="00A213B5" w:rsidP="008064DE"/>
        </w:tc>
        <w:tc>
          <w:tcPr>
            <w:tcW w:w="4616" w:type="dxa"/>
            <w:vMerge/>
            <w:tcBorders>
              <w:bottom w:val="nil"/>
            </w:tcBorders>
          </w:tcPr>
          <w:p w14:paraId="3BEB34D9" w14:textId="77777777" w:rsidR="00A213B5" w:rsidRDefault="00A213B5" w:rsidP="008064DE"/>
        </w:tc>
      </w:tr>
    </w:tbl>
    <w:p w14:paraId="30445916" w14:textId="77777777" w:rsidR="00A213B5" w:rsidRDefault="00A213B5" w:rsidP="008D4C89">
      <w:pPr>
        <w:spacing w:after="0"/>
        <w:rPr>
          <w:sz w:val="8"/>
        </w:rPr>
        <w:sectPr w:rsidR="00A213B5" w:rsidSect="00A213B5">
          <w:headerReference w:type="default" r:id="rId24"/>
          <w:pgSz w:w="11906" w:h="16838" w:code="9"/>
          <w:pgMar w:top="720" w:right="1440" w:bottom="720" w:left="1080" w:header="706" w:footer="706" w:gutter="0"/>
          <w:pgNumType w:start="1"/>
          <w:cols w:space="708"/>
          <w:docGrid w:linePitch="360"/>
        </w:sectPr>
      </w:pPr>
      <w:r>
        <w:rPr>
          <w:noProof/>
          <w:lang w:bidi="fr-F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80C5D89" wp14:editId="6D6D279C">
                <wp:simplePos x="0" y="0"/>
                <mc:AlternateContent>
                  <mc:Choice Requires="wp14">
                    <wp:positionH relativeFrom="page">
                      <wp14:pctPosHOffset>4400</wp14:pctPosHOffset>
                    </wp:positionH>
                  </mc:Choice>
                  <mc:Fallback>
                    <wp:positionH relativeFrom="page">
                      <wp:posOffset>332105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7500</wp14:pctPosVOffset>
                    </wp:positionV>
                  </mc:Choice>
                  <mc:Fallback>
                    <wp:positionV relativeFrom="page">
                      <wp:posOffset>801370</wp:posOffset>
                    </wp:positionV>
                  </mc:Fallback>
                </mc:AlternateContent>
                <wp:extent cx="1188720" cy="1426464"/>
                <wp:effectExtent l="0" t="0" r="0" b="2540"/>
                <wp:wrapNone/>
                <wp:docPr id="1453532884" name="Groupe 23" descr="Graphisme carré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8720" cy="1426464"/>
                          <a:chOff x="0" y="0"/>
                          <a:chExt cx="1191886" cy="1425253"/>
                        </a:xfrm>
                      </wpg:grpSpPr>
                      <wps:wsp>
                        <wps:cNvPr id="267172443" name="Rectangle 19"/>
                        <wps:cNvSpPr/>
                        <wps:spPr>
                          <a:xfrm>
                            <a:off x="0" y="0"/>
                            <a:ext cx="1183640" cy="118364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6577547" name="Rectangle 20"/>
                        <wps:cNvSpPr/>
                        <wps:spPr>
                          <a:xfrm>
                            <a:off x="245660" y="1173707"/>
                            <a:ext cx="936625" cy="24828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72322728" name="Rectangle 21"/>
                        <wps:cNvSpPr/>
                        <wps:spPr>
                          <a:xfrm>
                            <a:off x="941696" y="928048"/>
                            <a:ext cx="250190" cy="49720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5F3057" id="Groupe 23" o:spid="_x0000_s1026" alt="Graphisme carrés" style="position:absolute;margin-left:0;margin-top:0;width:93.6pt;height:112.3pt;z-index:251661312;mso-left-percent:44;mso-top-percent:75;mso-position-horizontal-relative:page;mso-position-vertical-relative:page;mso-left-percent:44;mso-top-percent:75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">
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" fillcolor="#1dd9ff [3205]" stroked="f" strokeweight="1pt">
                  <v:fill opacity="49087f"/>
                </v:rect>
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" fillcolor="#ff0174 [3204]" stroked="f" strokeweight="1pt">
                  <v:fill opacity="49087f"/>
                </v:rect>
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" fillcolor="#c8ff17 [3206]" stroked="f" strokeweight="1pt">
                  <v:fill opacity="49087f"/>
                </v:rect>
                <w10:wrap anchorx="page" anchory="page"/>
              </v:group>
            </w:pict>
          </mc:Fallback>
        </mc:AlternateContent>
      </w:r>
    </w:p>
    <w:tbl>
      <w:tblPr>
        <w:tblW w:w="9926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30"/>
        <w:gridCol w:w="4410"/>
        <w:gridCol w:w="270"/>
        <w:gridCol w:w="4616"/>
      </w:tblGrid>
      <w:tr w:rsidR="00A213B5" w14:paraId="1EC0BBE3" w14:textId="77777777" w:rsidTr="002402E6">
        <w:trPr>
          <w:trHeight w:val="4977"/>
        </w:trPr>
        <w:tc>
          <w:tcPr>
            <w:tcW w:w="5040" w:type="dxa"/>
            <w:gridSpan w:val="2"/>
            <w:tcMar>
              <w:left w:w="288" w:type="dxa"/>
            </w:tcMar>
          </w:tcPr>
          <w:p w14:paraId="491A60D5" w14:textId="77777777" w:rsidR="00A213B5" w:rsidRDefault="00A213B5" w:rsidP="00BD7651">
            <w:r>
              <w:rPr>
                <w:noProof/>
                <w:lang w:bidi="fr-FR"/>
              </w:rPr>
              <w:lastRenderedPageBreak/>
              <mc:AlternateContent>
                <mc:Choice Requires="wpg">
                  <w:drawing>
                    <wp:inline distT="0" distB="0" distL="0" distR="0" wp14:anchorId="0F957985" wp14:editId="7463A1E1">
                      <wp:extent cx="3011805" cy="3011170"/>
                      <wp:effectExtent l="0" t="0" r="0" b="0"/>
                      <wp:docPr id="1752826730" name="Groupe 34" descr="élément décoratif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11805" cy="3011170"/>
                                <a:chOff x="0" y="0"/>
                                <a:chExt cx="3011805" cy="3011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62731343" name="Image 10" descr="Espace réservé à la photo, photo représentant l’œil d’un homme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3011805" cy="3011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07463613" name="Rectangle 17" descr="Bordure blanche"/>
                              <wps:cNvSpPr/>
                              <wps:spPr>
                                <a:xfrm>
                                  <a:off x="434340" y="441960"/>
                                  <a:ext cx="2126615" cy="21266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907F16" id="Groupe 34" o:spid="_x0000_s1026" alt="élément décoratif" style="width:237.15pt;height:237.1pt;mso-position-horizontal-relative:char;mso-position-vertical-relative:line" coordsize="30118,301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">
                      <v:shape id="Image 10" o:spid="_x0000_s1027" type="#_x0000_t75" alt="Espace réservé à la photo, photo représentant l’œil d’un homme" style="position:absolute;width:30118;height:30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">
                        <v:imagedata r:id="rId12" o:title="Espace réservé à la photo, photo représentant l’œil d’un homme"/>
                      </v:shape>
                      <v:rect id="Rectangle 17" o:spid="_x0000_s1028" alt="Bordure blanche" style="position:absolute;left:4343;top:4419;width:21266;height:21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" filled="f" strokecolor="white [3212]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" w:type="dxa"/>
            <w:vMerge w:val="restart"/>
          </w:tcPr>
          <w:p w14:paraId="14019BEE" w14:textId="77777777" w:rsidR="00A213B5" w:rsidRDefault="00A213B5" w:rsidP="008064DE"/>
        </w:tc>
        <w:tc>
          <w:tcPr>
            <w:tcW w:w="4616" w:type="dxa"/>
            <w:vMerge w:val="restart"/>
          </w:tcPr>
          <w:sdt>
            <w:sdtPr>
              <w:id w:val="1609080098"/>
              <w:placeholder>
                <w:docPart w:val="31BC9841CFF140C1AC6FBAC663041836"/>
              </w:placeholder>
              <w:temporary/>
              <w:showingPlcHdr/>
              <w15:appearance w15:val="hidden"/>
            </w:sdtPr>
            <w:sdtContent>
              <w:p w14:paraId="1CC7B70E" w14:textId="77777777" w:rsidR="00A213B5" w:rsidRDefault="00A213B5" w:rsidP="003C3388">
                <w:r>
                  <w:rPr>
                    <w:lang w:bidi="fr-FR"/>
                  </w:rPr>
                  <w:t xml:space="preserve">Présentation et objectif. Remplacez cette phrase par votre objectif professionnel, ou </w:t>
                </w:r>
                <w:r>
                  <w:rPr>
                    <w:lang w:bidi="fr-FR"/>
                  </w:rPr>
                  <w:br/>
                  <w:t xml:space="preserve">présentez-vous et décrivez votre projet. </w:t>
                </w:r>
              </w:p>
            </w:sdtContent>
          </w:sdt>
          <w:p w14:paraId="34C65367" w14:textId="77777777" w:rsidR="00A213B5" w:rsidRDefault="00A213B5" w:rsidP="003C3388"/>
          <w:sdt>
            <w:sdtPr>
              <w:rPr>
                <w:b w:val="0"/>
              </w:rPr>
              <w:id w:val="1900400844"/>
              <w:placeholder>
                <w:docPart w:val="8CE38E2D5A8A40E4BE8CEC92539CB882"/>
              </w:placeholder>
              <w:temporary/>
              <w:showingPlcHdr/>
              <w15:appearance w15:val="hidden"/>
            </w:sdtPr>
            <w:sdtContent>
              <w:p w14:paraId="377A5C8D" w14:textId="77777777" w:rsidR="00A213B5" w:rsidRPr="00B72D6F" w:rsidRDefault="00A213B5" w:rsidP="00B72D6F">
                <w:pPr>
                  <w:pStyle w:val="Heading1"/>
                  <w:rPr>
                    <w:b w:val="0"/>
                  </w:rPr>
                </w:pPr>
                <w:r w:rsidRPr="00B72D6F">
                  <w:rPr>
                    <w:rStyle w:val="Heading1Char"/>
                    <w:b/>
                    <w:lang w:bidi="fr-FR"/>
                  </w:rPr>
                  <w:t>Expérience</w:t>
                </w:r>
              </w:p>
            </w:sdtContent>
          </w:sdt>
          <w:p w14:paraId="6C3D67A9" w14:textId="77777777" w:rsidR="00A213B5" w:rsidRPr="00036450" w:rsidRDefault="00A213B5" w:rsidP="008064DE">
            <w:pPr>
              <w:pStyle w:val="Datescls"/>
            </w:pPr>
            <w:sdt>
              <w:sdtPr>
                <w:id w:val="-2065401790"/>
                <w:placeholder>
                  <w:docPart w:val="50FB832B6D87447D97E9F404FC022465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-855655164"/>
                <w:placeholder>
                  <w:docPart w:val="0F09A0FF2C0849C8BDFF3B29DB51998E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0ABEA174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-1281408101"/>
                <w:placeholder>
                  <w:docPart w:val="C2D9FFD2B0D64E168C839E187CFBFCCF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4E4497B6" w14:textId="77777777" w:rsidR="00A213B5" w:rsidRDefault="00A213B5" w:rsidP="008064DE">
            <w:pPr>
              <w:pStyle w:val="Intitulduposte"/>
            </w:pPr>
            <w:sdt>
              <w:sdtPr>
                <w:id w:val="-198085057"/>
                <w:placeholder>
                  <w:docPart w:val="86CB58E6B923496C9B65946D6FAB140A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387D0047" w14:textId="77777777" w:rsidR="00A213B5" w:rsidRPr="008064DE" w:rsidRDefault="00A213B5" w:rsidP="008064DE">
            <w:pPr>
              <w:pStyle w:val="Nomdelasocit"/>
            </w:pPr>
            <w:sdt>
              <w:sdtPr>
                <w:id w:val="-1522920925"/>
                <w:placeholder>
                  <w:docPart w:val="CC815940D6004FEAAEDB6488BEE2E7F1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p w14:paraId="2E80717F" w14:textId="77777777" w:rsidR="00A213B5" w:rsidRPr="00036450" w:rsidRDefault="00A213B5" w:rsidP="008064DE">
            <w:pPr>
              <w:pStyle w:val="Datescls"/>
            </w:pPr>
            <w:sdt>
              <w:sdtPr>
                <w:id w:val="609860843"/>
                <w:placeholder>
                  <w:docPart w:val="D5AA365D8FD641038DE7DECCC4CF90B4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-487482920"/>
                <w:placeholder>
                  <w:docPart w:val="C962D7D7583E458F8E40566DD3E12D53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108ED67A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1386833023"/>
                <w:placeholder>
                  <w:docPart w:val="64C9199C1A7443A6A5FEB29C5571B30A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52C6C8C8" w14:textId="77777777" w:rsidR="00A213B5" w:rsidRDefault="00A213B5" w:rsidP="008064DE">
            <w:pPr>
              <w:pStyle w:val="Intitulduposte"/>
            </w:pPr>
            <w:sdt>
              <w:sdtPr>
                <w:id w:val="-1380627962"/>
                <w:placeholder>
                  <w:docPart w:val="6B35FDF52C154901A64F15FEC175D9F8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2F117EEB" w14:textId="77777777" w:rsidR="00A213B5" w:rsidRPr="008064DE" w:rsidRDefault="00A213B5" w:rsidP="008064DE">
            <w:pPr>
              <w:pStyle w:val="Nomdelasocit"/>
            </w:pPr>
            <w:sdt>
              <w:sdtPr>
                <w:id w:val="167065593"/>
                <w:placeholder>
                  <w:docPart w:val="77E57B430B484BBDBC475F37B2168C0B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p w14:paraId="4D3EC42E" w14:textId="77777777" w:rsidR="00A213B5" w:rsidRPr="00036450" w:rsidRDefault="00A213B5" w:rsidP="008064DE">
            <w:pPr>
              <w:pStyle w:val="Datescls"/>
            </w:pPr>
            <w:sdt>
              <w:sdtPr>
                <w:id w:val="-1502425573"/>
                <w:placeholder>
                  <w:docPart w:val="404E7E99DB0F4BAD98A271485863ADDF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1550417320"/>
                <w:placeholder>
                  <w:docPart w:val="8F8A6F46B3274E5BB123DF3365A7072B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7BF8E522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-381949517"/>
                <w:placeholder>
                  <w:docPart w:val="9180FF1074AB46FD96183414341708E8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167B540C" w14:textId="77777777" w:rsidR="00A213B5" w:rsidRDefault="00A213B5" w:rsidP="008064DE">
            <w:pPr>
              <w:pStyle w:val="Intitulduposte"/>
            </w:pPr>
            <w:sdt>
              <w:sdtPr>
                <w:id w:val="-533963566"/>
                <w:placeholder>
                  <w:docPart w:val="C91EE7E7BFD9405CA481029ECD0A6BC0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14540C3B" w14:textId="77777777" w:rsidR="00A213B5" w:rsidRPr="008064DE" w:rsidRDefault="00A213B5" w:rsidP="008064DE">
            <w:pPr>
              <w:pStyle w:val="Nomdelasocit"/>
            </w:pPr>
            <w:sdt>
              <w:sdtPr>
                <w:id w:val="698741023"/>
                <w:placeholder>
                  <w:docPart w:val="99F055F19F5545A9A5BB2D3E81989FA7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sdt>
            <w:sdtPr>
              <w:id w:val="-1932260331"/>
              <w:placeholder>
                <w:docPart w:val="32A9A8A6E8534726B4C29864D3A3AA02"/>
              </w:placeholder>
              <w:temporary/>
              <w:showingPlcHdr/>
              <w15:appearance w15:val="hidden"/>
            </w:sdtPr>
            <w:sdtContent>
              <w:p w14:paraId="7765EBED" w14:textId="77777777" w:rsidR="00A213B5" w:rsidRDefault="00A213B5" w:rsidP="008064DE">
                <w:pPr>
                  <w:pStyle w:val="Heading1"/>
                </w:pPr>
                <w:r w:rsidRPr="008064DE">
                  <w:rPr>
                    <w:lang w:bidi="fr-FR"/>
                  </w:rPr>
                  <w:t>Formation</w:t>
                </w:r>
              </w:p>
            </w:sdtContent>
          </w:sdt>
          <w:p w14:paraId="1C18E1A7" w14:textId="77777777" w:rsidR="00A213B5" w:rsidRPr="00036450" w:rsidRDefault="00A213B5" w:rsidP="008064DE">
            <w:pPr>
              <w:pStyle w:val="Datescls"/>
            </w:pPr>
            <w:sdt>
              <w:sdtPr>
                <w:id w:val="-1098552910"/>
                <w:placeholder>
                  <w:docPart w:val="7E5A263A065E431EBA50AF702EB3775A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 xml:space="preserve">[Dates </w:t>
                </w:r>
                <w:r>
                  <w:rPr>
                    <w:lang w:bidi="fr-FR"/>
                  </w:rPr>
                  <w:t>de fin d’études</w:t>
                </w:r>
                <w:r w:rsidRPr="00036450">
                  <w:rPr>
                    <w:lang w:bidi="fr-FR"/>
                  </w:rPr>
                  <w:t>]</w:t>
                </w:r>
              </w:sdtContent>
            </w:sdt>
            <w:r>
              <w:rPr>
                <w:lang w:bidi="fr-FR"/>
              </w:rPr>
              <w:t xml:space="preserve"> </w:t>
            </w:r>
          </w:p>
          <w:sdt>
            <w:sdtPr>
              <w:id w:val="998388606"/>
              <w:placeholder>
                <w:docPart w:val="353F50D3CD8C4855B9B18F51C3DEE62E"/>
              </w:placeholder>
              <w:temporary/>
              <w:showingPlcHdr/>
              <w15:appearance w15:val="hidden"/>
            </w:sdtPr>
            <w:sdtContent>
              <w:p w14:paraId="01959592" w14:textId="77777777" w:rsidR="00A213B5" w:rsidRDefault="00A213B5" w:rsidP="00BD7651">
                <w:pPr>
                  <w:pStyle w:val="Intitulduposte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-934751337"/>
              <w:placeholder>
                <w:docPart w:val="79F500456DCB4FDBA985555DB501796F"/>
              </w:placeholder>
              <w:temporary/>
              <w:showingPlcHdr/>
              <w15:appearance w15:val="hidden"/>
            </w:sdtPr>
            <w:sdtContent>
              <w:p w14:paraId="6297A39B" w14:textId="77777777" w:rsidR="00A213B5" w:rsidRPr="008064DE" w:rsidRDefault="00A213B5" w:rsidP="00BD7651">
                <w:pPr>
                  <w:pStyle w:val="Nomdelasocit"/>
                </w:pPr>
                <w:r w:rsidRPr="00BD7651">
                  <w:rPr>
                    <w:lang w:bidi="fr-FR"/>
                  </w:rPr>
                  <w:t xml:space="preserve">Description, MPC (moyenne pondérée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cumulative) et bref récapitulatif des cours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dispensés ainsi que des distinctions et des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mentions obtenues.</w:t>
                </w:r>
              </w:p>
            </w:sdtContent>
          </w:sdt>
          <w:p w14:paraId="6E6C5988" w14:textId="77777777" w:rsidR="00A213B5" w:rsidRPr="00036450" w:rsidRDefault="00A213B5" w:rsidP="00BD7651">
            <w:pPr>
              <w:pStyle w:val="Datescls"/>
            </w:pPr>
            <w:sdt>
              <w:sdtPr>
                <w:id w:val="-1232070928"/>
                <w:placeholder>
                  <w:docPart w:val="7A7AC9EC45944936B3D3F044079367CE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 xml:space="preserve">[Dates </w:t>
                </w:r>
                <w:r>
                  <w:rPr>
                    <w:lang w:bidi="fr-FR"/>
                  </w:rPr>
                  <w:t>de fin d’études</w:t>
                </w:r>
                <w:r w:rsidRPr="00036450">
                  <w:rPr>
                    <w:lang w:bidi="fr-FR"/>
                  </w:rPr>
                  <w:t>]</w:t>
                </w:r>
              </w:sdtContent>
            </w:sdt>
            <w:r>
              <w:rPr>
                <w:lang w:bidi="fr-FR"/>
              </w:rPr>
              <w:t xml:space="preserve"> </w:t>
            </w:r>
          </w:p>
          <w:sdt>
            <w:sdtPr>
              <w:id w:val="1359848968"/>
              <w:placeholder>
                <w:docPart w:val="803147EEF33A4D7A8530C22DFB17F5F1"/>
              </w:placeholder>
              <w:temporary/>
              <w:showingPlcHdr/>
              <w15:appearance w15:val="hidden"/>
            </w:sdtPr>
            <w:sdtContent>
              <w:p w14:paraId="4DB3B51C" w14:textId="77777777" w:rsidR="00A213B5" w:rsidRDefault="00A213B5" w:rsidP="00BD7651">
                <w:pPr>
                  <w:pStyle w:val="Intitulduposte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-549001513"/>
              <w:placeholder>
                <w:docPart w:val="803147EEF33A4D7A8530C22DFB17F5F1"/>
              </w:placeholder>
              <w:temporary/>
              <w:showingPlcHdr/>
              <w15:appearance w15:val="hidden"/>
            </w:sdtPr>
            <w:sdtContent>
              <w:p w14:paraId="0237D302" w14:textId="77777777" w:rsidR="00A213B5" w:rsidRPr="008064DE" w:rsidRDefault="00A213B5" w:rsidP="00BD7651">
                <w:pPr>
                  <w:pStyle w:val="Nomdelasocit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1057813071"/>
              <w:placeholder>
                <w:docPart w:val="787F24BFAB6B4988BB6D797B6DB2CC78"/>
              </w:placeholder>
              <w:temporary/>
              <w:showingPlcHdr/>
              <w15:appearance w15:val="hidden"/>
            </w:sdtPr>
            <w:sdtContent>
              <w:p w14:paraId="32A6B36B" w14:textId="77777777" w:rsidR="00A213B5" w:rsidRDefault="00A213B5" w:rsidP="00BD7651">
                <w:pPr>
                  <w:pStyle w:val="Heading1"/>
                </w:pPr>
                <w:r w:rsidRPr="00BD7651">
                  <w:rPr>
                    <w:lang w:bidi="fr-FR"/>
                  </w:rPr>
                  <w:t>Activités</w:t>
                </w:r>
              </w:p>
            </w:sdtContent>
          </w:sdt>
          <w:sdt>
            <w:sdtPr>
              <w:id w:val="902574881"/>
              <w:placeholder>
                <w:docPart w:val="CF70625443D34196AE523BC27D41711B"/>
              </w:placeholder>
              <w:temporary/>
              <w:showingPlcHdr/>
              <w15:appearance w15:val="hidden"/>
            </w:sdtPr>
            <w:sdtContent>
              <w:p w14:paraId="403DD27C" w14:textId="77777777" w:rsidR="00A213B5" w:rsidRPr="00BD7651" w:rsidRDefault="00A213B5" w:rsidP="00BD7651">
                <w:r w:rsidRPr="00BD7651">
                  <w:rPr>
                    <w:lang w:bidi="fr-FR"/>
                  </w:rPr>
                  <w:t xml:space="preserve">Utilisez cette section pour indiquer vos passions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et activités pertinentes. Il peut être utile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d’indiquer ici vos expériences en animation et</w:t>
                </w:r>
                <w:r>
                  <w:rPr>
                    <w:lang w:bidi="fr-FR"/>
                  </w:rPr>
                  <w:t> </w:t>
                </w:r>
                <w:r w:rsidRPr="00BD7651">
                  <w:rPr>
                    <w:lang w:bidi="fr-FR"/>
                  </w:rPr>
                  <w:t xml:space="preserve">bénévolat. Vous pouvez également ajouter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d’autres informations importantes comme vos</w:t>
                </w:r>
                <w:r>
                  <w:rPr>
                    <w:lang w:bidi="fr-FR"/>
                  </w:rPr>
                  <w:t> </w:t>
                </w:r>
                <w:r w:rsidRPr="00BD7651">
                  <w:rPr>
                    <w:lang w:bidi="fr-FR"/>
                  </w:rPr>
                  <w:t>publications, certifications, langues, etc.</w:t>
                </w:r>
              </w:p>
            </w:sdtContent>
          </w:sdt>
        </w:tc>
      </w:tr>
      <w:tr w:rsidR="00A213B5" w14:paraId="7AD24769" w14:textId="77777777" w:rsidTr="002402E6">
        <w:trPr>
          <w:trHeight w:val="1863"/>
        </w:trPr>
        <w:tc>
          <w:tcPr>
            <w:tcW w:w="5040" w:type="dxa"/>
            <w:gridSpan w:val="2"/>
            <w:tcMar>
              <w:left w:w="288" w:type="dxa"/>
            </w:tcMar>
          </w:tcPr>
          <w:p w14:paraId="62F4A8F6" w14:textId="77777777" w:rsidR="00A213B5" w:rsidRDefault="00A213B5" w:rsidP="00BD7651">
            <w:pPr>
              <w:pStyle w:val="Title"/>
            </w:pPr>
            <w:r w:rsidRPr="00781A32">
              <w:rPr>
                <w:noProof/>
              </w:rPr>
              <w:t>Kotas</w:t>
            </w:r>
          </w:p>
          <w:p w14:paraId="5F02D9BB" w14:textId="77777777" w:rsidR="00A213B5" w:rsidRDefault="00A213B5" w:rsidP="00BD7651">
            <w:pPr>
              <w:pStyle w:val="Title"/>
              <w:rPr>
                <w:noProof/>
              </w:rPr>
            </w:pPr>
            <w:r w:rsidRPr="00781A32">
              <w:rPr>
                <w:noProof/>
              </w:rPr>
              <w:t>Jan</w:t>
            </w:r>
          </w:p>
        </w:tc>
        <w:tc>
          <w:tcPr>
            <w:tcW w:w="270" w:type="dxa"/>
            <w:vMerge/>
          </w:tcPr>
          <w:p w14:paraId="0B67B826" w14:textId="77777777" w:rsidR="00A213B5" w:rsidRDefault="00A213B5" w:rsidP="008064DE"/>
        </w:tc>
        <w:tc>
          <w:tcPr>
            <w:tcW w:w="4616" w:type="dxa"/>
            <w:vMerge/>
          </w:tcPr>
          <w:p w14:paraId="25103BC9" w14:textId="77777777" w:rsidR="00A213B5" w:rsidRDefault="00A213B5" w:rsidP="008064DE"/>
        </w:tc>
      </w:tr>
      <w:tr w:rsidR="00A213B5" w14:paraId="4FA1A04B" w14:textId="77777777" w:rsidTr="002402E6">
        <w:trPr>
          <w:trHeight w:val="792"/>
        </w:trPr>
        <w:tc>
          <w:tcPr>
            <w:tcW w:w="5040" w:type="dxa"/>
            <w:gridSpan w:val="2"/>
            <w:tcMar>
              <w:left w:w="288" w:type="dxa"/>
            </w:tcMar>
          </w:tcPr>
          <w:p w14:paraId="700A8C97" w14:textId="77777777" w:rsidR="00A213B5" w:rsidRPr="00BD7651" w:rsidRDefault="00A213B5" w:rsidP="00BD7651">
            <w:pPr>
              <w:pStyle w:val="Title"/>
              <w:rPr>
                <w:lang w:val="en-US"/>
              </w:rPr>
            </w:pPr>
            <w:r w:rsidRPr="00781A32">
              <w:rPr>
                <w:noProof/>
              </w:rPr>
              <w:t>Northwind Traders</w:t>
            </w:r>
          </w:p>
        </w:tc>
        <w:tc>
          <w:tcPr>
            <w:tcW w:w="270" w:type="dxa"/>
            <w:vMerge/>
          </w:tcPr>
          <w:p w14:paraId="5FC06A06" w14:textId="77777777" w:rsidR="00A213B5" w:rsidRDefault="00A213B5" w:rsidP="008064DE"/>
        </w:tc>
        <w:tc>
          <w:tcPr>
            <w:tcW w:w="4616" w:type="dxa"/>
            <w:vMerge/>
          </w:tcPr>
          <w:p w14:paraId="73B05B0B" w14:textId="77777777" w:rsidR="00A213B5" w:rsidRDefault="00A213B5" w:rsidP="008064DE"/>
        </w:tc>
      </w:tr>
      <w:tr w:rsidR="00A213B5" w14:paraId="79B8BF22" w14:textId="77777777" w:rsidTr="002402E6">
        <w:trPr>
          <w:trHeight w:val="1152"/>
        </w:trPr>
        <w:tc>
          <w:tcPr>
            <w:tcW w:w="630" w:type="dxa"/>
            <w:vAlign w:val="center"/>
          </w:tcPr>
          <w:p w14:paraId="068F3B49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2D462847" wp14:editId="7784093A">
                  <wp:extent cx="190500" cy="190500"/>
                  <wp:effectExtent l="0" t="0" r="0" b="0"/>
                  <wp:docPr id="2127409569" name="Graphisme 23" descr="Icône de téléphon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8355993-40E7-4C4B-8201-13AD2536E2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raphisme 23">
                            <a:extLst>
                              <a:ext uri="{FF2B5EF4-FFF2-40B4-BE49-F238E27FC236}">
                                <a16:creationId xmlns:a16="http://schemas.microsoft.com/office/drawing/2014/main" id="{58355993-40E7-4C4B-8201-13AD2536E2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-737485685"/>
              <w:placeholder>
                <w:docPart w:val="BB8526709538437A95D8C910CEC00DA4"/>
              </w:placeholder>
              <w:temporary/>
              <w:showingPlcHdr/>
              <w15:appearance w15:val="hidden"/>
            </w:sdtPr>
            <w:sdtContent>
              <w:p w14:paraId="3FE2116C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Téléphone :</w:t>
                </w:r>
              </w:p>
            </w:sdtContent>
          </w:sdt>
          <w:p w14:paraId="5EC33506" w14:textId="77777777" w:rsidR="00A213B5" w:rsidRDefault="00A213B5" w:rsidP="008D4C89">
            <w:r>
              <w:rPr>
                <w:noProof/>
              </w:rPr>
              <w:t>(123)555-0100</w:t>
            </w:r>
          </w:p>
        </w:tc>
        <w:tc>
          <w:tcPr>
            <w:tcW w:w="270" w:type="dxa"/>
            <w:vMerge/>
          </w:tcPr>
          <w:p w14:paraId="01D60A64" w14:textId="77777777" w:rsidR="00A213B5" w:rsidRDefault="00A213B5" w:rsidP="008064DE"/>
        </w:tc>
        <w:tc>
          <w:tcPr>
            <w:tcW w:w="4616" w:type="dxa"/>
            <w:vMerge/>
          </w:tcPr>
          <w:p w14:paraId="0B593E53" w14:textId="77777777" w:rsidR="00A213B5" w:rsidRDefault="00A213B5" w:rsidP="008064DE"/>
        </w:tc>
      </w:tr>
      <w:tr w:rsidR="00A213B5" w14:paraId="15F1A730" w14:textId="77777777" w:rsidTr="002402E6">
        <w:trPr>
          <w:trHeight w:val="1152"/>
        </w:trPr>
        <w:tc>
          <w:tcPr>
            <w:tcW w:w="630" w:type="dxa"/>
            <w:vAlign w:val="center"/>
          </w:tcPr>
          <w:p w14:paraId="3F89690A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1F62E351" wp14:editId="2FB76DF9">
                  <wp:extent cx="220980" cy="220980"/>
                  <wp:effectExtent l="0" t="0" r="7620" b="7620"/>
                  <wp:docPr id="1297765201" name="Graphisme 27" descr="Icône du symbole @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442E5E-54F3-4EEC-BC04-0316892CC1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Graphisme 27">
                            <a:extLst>
                              <a:ext uri="{FF2B5EF4-FFF2-40B4-BE49-F238E27FC236}">
                                <a16:creationId xmlns:a16="http://schemas.microsoft.com/office/drawing/2014/main" id="{A7442E5E-54F3-4EEC-BC04-0316892CC1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949124862"/>
              <w:placeholder>
                <w:docPart w:val="C01A3AEA3BEB4256AA8E7D4F9CA8FD57"/>
              </w:placeholder>
              <w:temporary/>
              <w:showingPlcHdr/>
              <w15:appearance w15:val="hidden"/>
            </w:sdtPr>
            <w:sdtContent>
              <w:p w14:paraId="158F6C58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Adresse email :</w:t>
                </w:r>
              </w:p>
            </w:sdtContent>
          </w:sdt>
          <w:p w14:paraId="3A3C18ED" w14:textId="77777777" w:rsidR="00A213B5" w:rsidRPr="00B72D6F" w:rsidRDefault="00A213B5" w:rsidP="008D4C89">
            <w:pPr>
              <w:rPr>
                <w:rStyle w:val="Hyperlink"/>
              </w:rPr>
            </w:pPr>
            <w:r w:rsidRPr="00781A32">
              <w:rPr>
                <w:noProof/>
                <w:color w:val="00768E" w:themeColor="accent2" w:themeShade="80"/>
                <w:u w:val="single"/>
              </w:rPr>
              <w:t>jan@northwindtraders.com</w:t>
            </w:r>
          </w:p>
        </w:tc>
        <w:tc>
          <w:tcPr>
            <w:tcW w:w="270" w:type="dxa"/>
            <w:vMerge/>
          </w:tcPr>
          <w:p w14:paraId="2E951557" w14:textId="77777777" w:rsidR="00A213B5" w:rsidRDefault="00A213B5" w:rsidP="008064DE"/>
        </w:tc>
        <w:tc>
          <w:tcPr>
            <w:tcW w:w="4616" w:type="dxa"/>
            <w:vMerge/>
          </w:tcPr>
          <w:p w14:paraId="28606AE5" w14:textId="77777777" w:rsidR="00A213B5" w:rsidRDefault="00A213B5" w:rsidP="008064DE"/>
        </w:tc>
      </w:tr>
      <w:tr w:rsidR="00A213B5" w14:paraId="7525322E" w14:textId="77777777" w:rsidTr="002402E6">
        <w:trPr>
          <w:trHeight w:val="1350"/>
        </w:trPr>
        <w:tc>
          <w:tcPr>
            <w:tcW w:w="630" w:type="dxa"/>
            <w:vAlign w:val="center"/>
          </w:tcPr>
          <w:p w14:paraId="72A7A7AA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2B02B13D" wp14:editId="21564B73">
                  <wp:extent cx="220980" cy="220980"/>
                  <wp:effectExtent l="0" t="0" r="7620" b="7620"/>
                  <wp:docPr id="850463513" name="Graphisme 29" descr="Icône de lie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23B3F23-259E-471E-A65C-ED41BCE96A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phisme 29">
                            <a:extLst>
                              <a:ext uri="{FF2B5EF4-FFF2-40B4-BE49-F238E27FC236}">
                                <a16:creationId xmlns:a16="http://schemas.microsoft.com/office/drawing/2014/main" id="{823B3F23-259E-471E-A65C-ED41BCE96A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804590761"/>
              <w:placeholder>
                <w:docPart w:val="D2DD2ED39B3544C39A64DFB8ED2D0E49"/>
              </w:placeholder>
              <w:temporary/>
              <w:showingPlcHdr/>
              <w15:appearance w15:val="hidden"/>
            </w:sdtPr>
            <w:sdtContent>
              <w:p w14:paraId="24D80CAF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Site web :</w:t>
                </w:r>
              </w:p>
            </w:sdtContent>
          </w:sdt>
          <w:p w14:paraId="0F6B6D05" w14:textId="77777777" w:rsidR="00A213B5" w:rsidRDefault="00A213B5" w:rsidP="008D4C89">
            <w:r>
              <w:rPr>
                <w:noProof/>
              </w:rPr>
              <w:t>http://northwindtraders.com</w:t>
            </w:r>
          </w:p>
        </w:tc>
        <w:tc>
          <w:tcPr>
            <w:tcW w:w="270" w:type="dxa"/>
            <w:vMerge/>
          </w:tcPr>
          <w:p w14:paraId="27420B52" w14:textId="77777777" w:rsidR="00A213B5" w:rsidRDefault="00A213B5" w:rsidP="008064DE"/>
        </w:tc>
        <w:tc>
          <w:tcPr>
            <w:tcW w:w="4616" w:type="dxa"/>
            <w:vMerge/>
          </w:tcPr>
          <w:p w14:paraId="2BB90C9A" w14:textId="77777777" w:rsidR="00A213B5" w:rsidRDefault="00A213B5" w:rsidP="008064DE"/>
        </w:tc>
      </w:tr>
      <w:tr w:rsidR="00A213B5" w14:paraId="7DF2D375" w14:textId="77777777" w:rsidTr="002402E6">
        <w:trPr>
          <w:trHeight w:val="1296"/>
        </w:trPr>
        <w:tc>
          <w:tcPr>
            <w:tcW w:w="630" w:type="dxa"/>
            <w:vAlign w:val="center"/>
          </w:tcPr>
          <w:p w14:paraId="2F02FE6E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06994FE6" wp14:editId="429AEB38">
                  <wp:extent cx="198120" cy="198120"/>
                  <wp:effectExtent l="0" t="0" r="0" b="0"/>
                  <wp:docPr id="1574948294" name="Graphisme 33" descr="Icône d’emplacement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AD1AB98-93C4-4F44-B930-D4A4201E62A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raphisme 33">
                            <a:extLst>
                              <a:ext uri="{FF2B5EF4-FFF2-40B4-BE49-F238E27FC236}">
                                <a16:creationId xmlns:a16="http://schemas.microsoft.com/office/drawing/2014/main" id="{4AD1AB98-93C4-4F44-B930-D4A4201E62A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vMerge w:val="restart"/>
            <w:tcMar>
              <w:left w:w="216" w:type="dxa"/>
            </w:tcMar>
          </w:tcPr>
          <w:sdt>
            <w:sdtPr>
              <w:id w:val="-551607984"/>
              <w:placeholder>
                <w:docPart w:val="ADEE1853E2734BAFA109A2CC271509A5"/>
              </w:placeholder>
              <w:temporary/>
              <w:showingPlcHdr/>
              <w15:appearance w15:val="hidden"/>
            </w:sdtPr>
            <w:sdtContent>
              <w:p w14:paraId="20E79535" w14:textId="77777777" w:rsidR="00A213B5" w:rsidRDefault="00A213B5" w:rsidP="00B72D6F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Adresse</w:t>
                </w:r>
              </w:p>
            </w:sdtContent>
          </w:sdt>
          <w:p w14:paraId="6F53E486" w14:textId="77777777" w:rsidR="00A213B5" w:rsidRDefault="00A213B5" w:rsidP="0093494E">
            <w:pPr>
              <w:pStyle w:val="Coordonnes"/>
            </w:pPr>
            <w:r w:rsidRPr="00781A32">
              <w:rPr>
                <w:noProof/>
              </w:rPr>
              <w:t>123 3rd Avenue</w:t>
            </w:r>
          </w:p>
        </w:tc>
        <w:tc>
          <w:tcPr>
            <w:tcW w:w="270" w:type="dxa"/>
            <w:vMerge/>
          </w:tcPr>
          <w:p w14:paraId="0072D375" w14:textId="77777777" w:rsidR="00A213B5" w:rsidRDefault="00A213B5" w:rsidP="008064DE"/>
        </w:tc>
        <w:tc>
          <w:tcPr>
            <w:tcW w:w="4616" w:type="dxa"/>
            <w:vMerge/>
          </w:tcPr>
          <w:p w14:paraId="5026DCD6" w14:textId="77777777" w:rsidR="00A213B5" w:rsidRDefault="00A213B5" w:rsidP="008064DE"/>
        </w:tc>
      </w:tr>
      <w:tr w:rsidR="00A213B5" w14:paraId="11ED4D8D" w14:textId="77777777" w:rsidTr="002402E6">
        <w:trPr>
          <w:trHeight w:val="1296"/>
        </w:trPr>
        <w:tc>
          <w:tcPr>
            <w:tcW w:w="630" w:type="dxa"/>
            <w:vAlign w:val="center"/>
          </w:tcPr>
          <w:p w14:paraId="67A73360" w14:textId="77777777" w:rsidR="00A213B5" w:rsidRPr="00F4731D" w:rsidRDefault="00A213B5" w:rsidP="00BD7651">
            <w:pPr>
              <w:jc w:val="center"/>
              <w:rPr>
                <w:noProof/>
              </w:rPr>
            </w:pPr>
          </w:p>
        </w:tc>
        <w:tc>
          <w:tcPr>
            <w:tcW w:w="4410" w:type="dxa"/>
            <w:vMerge/>
            <w:tcMar>
              <w:left w:w="216" w:type="dxa"/>
            </w:tcMar>
          </w:tcPr>
          <w:p w14:paraId="146ADE17" w14:textId="77777777" w:rsidR="00A213B5" w:rsidRDefault="00A213B5" w:rsidP="00BD7651"/>
        </w:tc>
        <w:tc>
          <w:tcPr>
            <w:tcW w:w="270" w:type="dxa"/>
            <w:vMerge/>
          </w:tcPr>
          <w:p w14:paraId="62D6E7A1" w14:textId="77777777" w:rsidR="00A213B5" w:rsidRDefault="00A213B5" w:rsidP="008064DE"/>
        </w:tc>
        <w:tc>
          <w:tcPr>
            <w:tcW w:w="4616" w:type="dxa"/>
            <w:vMerge/>
          </w:tcPr>
          <w:p w14:paraId="6980EC12" w14:textId="77777777" w:rsidR="00A213B5" w:rsidRDefault="00A213B5" w:rsidP="008064DE"/>
        </w:tc>
      </w:tr>
      <w:tr w:rsidR="00A213B5" w14:paraId="49CAB460" w14:textId="77777777" w:rsidTr="002402E6">
        <w:trPr>
          <w:trHeight w:val="1008"/>
        </w:trPr>
        <w:tc>
          <w:tcPr>
            <w:tcW w:w="630" w:type="dxa"/>
            <w:tcBorders>
              <w:bottom w:val="nil"/>
            </w:tcBorders>
            <w:vAlign w:val="center"/>
          </w:tcPr>
          <w:p w14:paraId="57C4D9FC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lastRenderedPageBreak/>
              <w:drawing>
                <wp:inline distT="0" distB="0" distL="0" distR="0" wp14:anchorId="4C3E93D1" wp14:editId="17B995EA">
                  <wp:extent cx="255270" cy="255270"/>
                  <wp:effectExtent l="0" t="0" r="0" b="0"/>
                  <wp:docPr id="943292217" name="Graphisme 120" descr="Icône de clé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18936D-3B47-46AD-BA35-83FD6AA9AEC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Graphisme 120">
                            <a:extLst>
                              <a:ext uri="{FF2B5EF4-FFF2-40B4-BE49-F238E27FC236}">
                                <a16:creationId xmlns:a16="http://schemas.microsoft.com/office/drawing/2014/main" id="{D618936D-3B47-46AD-BA35-83FD6AA9AEC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Borders>
              <w:bottom w:val="nil"/>
            </w:tcBorders>
            <w:tcMar>
              <w:left w:w="216" w:type="dxa"/>
            </w:tcMar>
          </w:tcPr>
          <w:sdt>
            <w:sdtPr>
              <w:id w:val="983590295"/>
              <w:placeholder>
                <w:docPart w:val="2383D738A0654F64856AD97F1ECB30E7"/>
              </w:placeholder>
              <w:temporary/>
              <w:showingPlcHdr/>
              <w15:appearance w15:val="hidden"/>
            </w:sdtPr>
            <w:sdtContent>
              <w:p w14:paraId="35EB887E" w14:textId="77777777" w:rsidR="00A213B5" w:rsidRDefault="00A213B5" w:rsidP="00B72D6F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Compétences</w:t>
                </w:r>
              </w:p>
            </w:sdtContent>
          </w:sdt>
          <w:sdt>
            <w:sdtPr>
              <w:id w:val="-1744176672"/>
              <w:placeholder>
                <w:docPart w:val="9CBCAC1E90BE4504A35896DAAB533F87"/>
              </w:placeholder>
              <w:temporary/>
              <w:showingPlcHdr/>
              <w15:appearance w15:val="hidden"/>
            </w:sdtPr>
            <w:sdtContent>
              <w:p w14:paraId="27E00B7D" w14:textId="77777777" w:rsidR="00A213B5" w:rsidRPr="00DE591D" w:rsidRDefault="00A213B5" w:rsidP="008D4C89">
                <w:pPr>
                  <w:pStyle w:val="Coordonnes"/>
                  <w:rPr>
                    <w:lang w:val="fr-FR"/>
                  </w:rPr>
                </w:pPr>
                <w:r w:rsidRPr="008D4C89">
                  <w:rPr>
                    <w:lang w:val="fr-FR" w:bidi="fr-FR"/>
                  </w:rPr>
                  <w:t xml:space="preserve">[Entrez ici vos compétences, séparées </w:t>
                </w:r>
                <w:r>
                  <w:rPr>
                    <w:lang w:val="fr-FR" w:bidi="fr-FR"/>
                  </w:rPr>
                  <w:br/>
                </w:r>
                <w:r w:rsidRPr="008D4C89">
                  <w:rPr>
                    <w:lang w:val="fr-FR" w:bidi="fr-FR"/>
                  </w:rPr>
                  <w:t>par une virgule]</w:t>
                </w:r>
              </w:p>
            </w:sdtContent>
          </w:sdt>
        </w:tc>
        <w:tc>
          <w:tcPr>
            <w:tcW w:w="270" w:type="dxa"/>
            <w:vMerge/>
            <w:tcBorders>
              <w:bottom w:val="nil"/>
            </w:tcBorders>
          </w:tcPr>
          <w:p w14:paraId="59257959" w14:textId="77777777" w:rsidR="00A213B5" w:rsidRDefault="00A213B5" w:rsidP="008064DE"/>
        </w:tc>
        <w:tc>
          <w:tcPr>
            <w:tcW w:w="4616" w:type="dxa"/>
            <w:vMerge/>
            <w:tcBorders>
              <w:bottom w:val="nil"/>
            </w:tcBorders>
          </w:tcPr>
          <w:p w14:paraId="0DAD3B5A" w14:textId="77777777" w:rsidR="00A213B5" w:rsidRDefault="00A213B5" w:rsidP="008064DE"/>
        </w:tc>
      </w:tr>
    </w:tbl>
    <w:p w14:paraId="0076A810" w14:textId="77777777" w:rsidR="00A213B5" w:rsidRDefault="00A213B5" w:rsidP="008D4C89">
      <w:pPr>
        <w:spacing w:after="0"/>
        <w:rPr>
          <w:sz w:val="8"/>
        </w:rPr>
        <w:sectPr w:rsidR="00A213B5" w:rsidSect="00A213B5">
          <w:headerReference w:type="default" r:id="rId25"/>
          <w:pgSz w:w="11906" w:h="16838" w:code="9"/>
          <w:pgMar w:top="720" w:right="1440" w:bottom="720" w:left="1080" w:header="706" w:footer="706" w:gutter="0"/>
          <w:pgNumType w:start="1"/>
          <w:cols w:space="708"/>
          <w:docGrid w:linePitch="360"/>
        </w:sectPr>
      </w:pPr>
      <w:r>
        <w:rPr>
          <w:noProof/>
          <w:lang w:bidi="fr-FR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5B8F571" wp14:editId="63ACDC2C">
                <wp:simplePos x="0" y="0"/>
                <mc:AlternateContent>
                  <mc:Choice Requires="wp14">
                    <wp:positionH relativeFrom="page">
                      <wp14:pctPosHOffset>4400</wp14:pctPosHOffset>
                    </wp:positionH>
                  </mc:Choice>
                  <mc:Fallback>
                    <wp:positionH relativeFrom="page">
                      <wp:posOffset>332105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7500</wp14:pctPosVOffset>
                    </wp:positionV>
                  </mc:Choice>
                  <mc:Fallback>
                    <wp:positionV relativeFrom="page">
                      <wp:posOffset>801370</wp:posOffset>
                    </wp:positionV>
                  </mc:Fallback>
                </mc:AlternateContent>
                <wp:extent cx="1188720" cy="1426464"/>
                <wp:effectExtent l="0" t="0" r="0" b="2540"/>
                <wp:wrapNone/>
                <wp:docPr id="143120791" name="Groupe 23" descr="Graphisme carré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8720" cy="1426464"/>
                          <a:chOff x="0" y="0"/>
                          <a:chExt cx="1191886" cy="1425253"/>
                        </a:xfrm>
                      </wpg:grpSpPr>
                      <wps:wsp>
                        <wps:cNvPr id="2058978094" name="Rectangle 19"/>
                        <wps:cNvSpPr/>
                        <wps:spPr>
                          <a:xfrm>
                            <a:off x="0" y="0"/>
                            <a:ext cx="1183640" cy="118364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2917592" name="Rectangle 20"/>
                        <wps:cNvSpPr/>
                        <wps:spPr>
                          <a:xfrm>
                            <a:off x="245660" y="1173707"/>
                            <a:ext cx="936625" cy="24828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12688642" name="Rectangle 21"/>
                        <wps:cNvSpPr/>
                        <wps:spPr>
                          <a:xfrm>
                            <a:off x="941696" y="928048"/>
                            <a:ext cx="250190" cy="49720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CE3DE5" id="Groupe 23" o:spid="_x0000_s1026" alt="Graphisme carrés" style="position:absolute;margin-left:0;margin-top:0;width:93.6pt;height:112.3pt;z-index:251663360;mso-left-percent:44;mso-top-percent:75;mso-position-horizontal-relative:page;mso-position-vertical-relative:page;mso-left-percent:44;mso-top-percent:75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">
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" fillcolor="#1dd9ff [3205]" stroked="f" strokeweight="1pt">
                  <v:fill opacity="49087f"/>
                </v:rect>
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" fillcolor="#ff0174 [3204]" stroked="f" strokeweight="1pt">
                  <v:fill opacity="49087f"/>
                </v:rect>
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" fillcolor="#c8ff17 [3206]" stroked="f" strokeweight="1pt">
                  <v:fill opacity="49087f"/>
                </v:rect>
                <w10:wrap anchorx="page" anchory="page"/>
              </v:group>
            </w:pict>
          </mc:Fallback>
        </mc:AlternateContent>
      </w:r>
    </w:p>
    <w:tbl>
      <w:tblPr>
        <w:tblW w:w="9926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30"/>
        <w:gridCol w:w="4410"/>
        <w:gridCol w:w="270"/>
        <w:gridCol w:w="4616"/>
      </w:tblGrid>
      <w:tr w:rsidR="00A213B5" w14:paraId="611CEFA3" w14:textId="77777777" w:rsidTr="002402E6">
        <w:trPr>
          <w:trHeight w:val="4977"/>
        </w:trPr>
        <w:tc>
          <w:tcPr>
            <w:tcW w:w="5040" w:type="dxa"/>
            <w:gridSpan w:val="2"/>
            <w:tcMar>
              <w:left w:w="288" w:type="dxa"/>
            </w:tcMar>
          </w:tcPr>
          <w:p w14:paraId="631A117A" w14:textId="77777777" w:rsidR="00A213B5" w:rsidRDefault="00A213B5" w:rsidP="00BD7651">
            <w:r>
              <w:rPr>
                <w:noProof/>
                <w:lang w:bidi="fr-FR"/>
              </w:rPr>
              <w:lastRenderedPageBreak/>
              <mc:AlternateContent>
                <mc:Choice Requires="wpg">
                  <w:drawing>
                    <wp:inline distT="0" distB="0" distL="0" distR="0" wp14:anchorId="798761F1" wp14:editId="59C55236">
                      <wp:extent cx="3011805" cy="3011170"/>
                      <wp:effectExtent l="0" t="0" r="0" b="0"/>
                      <wp:docPr id="15016546" name="Groupe 34" descr="élément décoratif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11805" cy="3011170"/>
                                <a:chOff x="0" y="0"/>
                                <a:chExt cx="3011805" cy="3011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70788061" name="Image 10" descr="Espace réservé à la photo, photo représentant l’œil d’un homme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3011805" cy="3011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309987" name="Rectangle 17" descr="Bordure blanche"/>
                              <wps:cNvSpPr/>
                              <wps:spPr>
                                <a:xfrm>
                                  <a:off x="434340" y="441960"/>
                                  <a:ext cx="2126615" cy="21266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364111" id="Groupe 34" o:spid="_x0000_s1026" alt="élément décoratif" style="width:237.15pt;height:237.1pt;mso-position-horizontal-relative:char;mso-position-vertical-relative:line" coordsize="30118,301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">
                      <v:shape id="Image 10" o:spid="_x0000_s1027" type="#_x0000_t75" alt="Espace réservé à la photo, photo représentant l’œil d’un homme" style="position:absolute;width:30118;height:30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">
                        <v:imagedata r:id="rId12" o:title="Espace réservé à la photo, photo représentant l’œil d’un homme"/>
                      </v:shape>
                      <v:rect id="Rectangle 17" o:spid="_x0000_s1028" alt="Bordure blanche" style="position:absolute;left:4343;top:4419;width:21266;height:21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" filled="f" strokecolor="white [3212]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" w:type="dxa"/>
            <w:vMerge w:val="restart"/>
          </w:tcPr>
          <w:p w14:paraId="7A1D60D7" w14:textId="77777777" w:rsidR="00A213B5" w:rsidRDefault="00A213B5" w:rsidP="008064DE"/>
        </w:tc>
        <w:tc>
          <w:tcPr>
            <w:tcW w:w="4616" w:type="dxa"/>
            <w:vMerge w:val="restart"/>
          </w:tcPr>
          <w:sdt>
            <w:sdtPr>
              <w:id w:val="-754280629"/>
              <w:placeholder>
                <w:docPart w:val="430A4971353E4F4DA651B6B18C8A073E"/>
              </w:placeholder>
              <w:temporary/>
              <w:showingPlcHdr/>
              <w15:appearance w15:val="hidden"/>
            </w:sdtPr>
            <w:sdtContent>
              <w:p w14:paraId="54191682" w14:textId="77777777" w:rsidR="00A213B5" w:rsidRDefault="00A213B5" w:rsidP="003C3388">
                <w:r>
                  <w:rPr>
                    <w:lang w:bidi="fr-FR"/>
                  </w:rPr>
                  <w:t xml:space="preserve">Présentation et objectif. Remplacez cette phrase par votre objectif professionnel, ou </w:t>
                </w:r>
                <w:r>
                  <w:rPr>
                    <w:lang w:bidi="fr-FR"/>
                  </w:rPr>
                  <w:br/>
                  <w:t xml:space="preserve">présentez-vous et décrivez votre projet. </w:t>
                </w:r>
              </w:p>
            </w:sdtContent>
          </w:sdt>
          <w:p w14:paraId="6181638C" w14:textId="77777777" w:rsidR="00A213B5" w:rsidRDefault="00A213B5" w:rsidP="003C3388"/>
          <w:sdt>
            <w:sdtPr>
              <w:rPr>
                <w:b w:val="0"/>
              </w:rPr>
              <w:id w:val="1988423706"/>
              <w:placeholder>
                <w:docPart w:val="04E2FDB560BA47B9BB49B1907BD6979A"/>
              </w:placeholder>
              <w:temporary/>
              <w:showingPlcHdr/>
              <w15:appearance w15:val="hidden"/>
            </w:sdtPr>
            <w:sdtContent>
              <w:p w14:paraId="3BD4E866" w14:textId="77777777" w:rsidR="00A213B5" w:rsidRPr="00B72D6F" w:rsidRDefault="00A213B5" w:rsidP="00B72D6F">
                <w:pPr>
                  <w:pStyle w:val="Heading1"/>
                  <w:rPr>
                    <w:b w:val="0"/>
                  </w:rPr>
                </w:pPr>
                <w:r w:rsidRPr="00B72D6F">
                  <w:rPr>
                    <w:rStyle w:val="Heading1Char"/>
                    <w:b/>
                    <w:lang w:bidi="fr-FR"/>
                  </w:rPr>
                  <w:t>Expérience</w:t>
                </w:r>
              </w:p>
            </w:sdtContent>
          </w:sdt>
          <w:p w14:paraId="71E4522A" w14:textId="77777777" w:rsidR="00A213B5" w:rsidRPr="00036450" w:rsidRDefault="00A213B5" w:rsidP="008064DE">
            <w:pPr>
              <w:pStyle w:val="Datescls"/>
            </w:pPr>
            <w:sdt>
              <w:sdtPr>
                <w:id w:val="-1956706671"/>
                <w:placeholder>
                  <w:docPart w:val="6B1F6DD1E47B40AF8115C2B121D77FCE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836039538"/>
                <w:placeholder>
                  <w:docPart w:val="6F97EB9AD57D4E8BB1B6D250EC28BC7F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5F310F8A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-648132927"/>
                <w:placeholder>
                  <w:docPart w:val="8CB872FB67EE479EA2654902B3DEDC76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782E0BC1" w14:textId="77777777" w:rsidR="00A213B5" w:rsidRDefault="00A213B5" w:rsidP="008064DE">
            <w:pPr>
              <w:pStyle w:val="Intitulduposte"/>
            </w:pPr>
            <w:sdt>
              <w:sdtPr>
                <w:id w:val="-1594927952"/>
                <w:placeholder>
                  <w:docPart w:val="ABD40D1258BE4BDF86D3CC3BAE3081C1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1985D72A" w14:textId="77777777" w:rsidR="00A213B5" w:rsidRPr="008064DE" w:rsidRDefault="00A213B5" w:rsidP="008064DE">
            <w:pPr>
              <w:pStyle w:val="Nomdelasocit"/>
            </w:pPr>
            <w:sdt>
              <w:sdtPr>
                <w:id w:val="1020510806"/>
                <w:placeholder>
                  <w:docPart w:val="03C48B1007E745C1B090FFCA40FAA3C0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p w14:paraId="3E9C1709" w14:textId="77777777" w:rsidR="00A213B5" w:rsidRPr="00036450" w:rsidRDefault="00A213B5" w:rsidP="008064DE">
            <w:pPr>
              <w:pStyle w:val="Datescls"/>
            </w:pPr>
            <w:sdt>
              <w:sdtPr>
                <w:id w:val="-1033650500"/>
                <w:placeholder>
                  <w:docPart w:val="9B42075765DD44DE85E724A703D8DFFC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-1568796057"/>
                <w:placeholder>
                  <w:docPart w:val="DDA6B313B703444C977C633036D71079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052C97A1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964547370"/>
                <w:placeholder>
                  <w:docPart w:val="FD1F912AC62B4EEB8E3CEE1232B65A69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1AC1A96C" w14:textId="77777777" w:rsidR="00A213B5" w:rsidRDefault="00A213B5" w:rsidP="008064DE">
            <w:pPr>
              <w:pStyle w:val="Intitulduposte"/>
            </w:pPr>
            <w:sdt>
              <w:sdtPr>
                <w:id w:val="1627429973"/>
                <w:placeholder>
                  <w:docPart w:val="792BAE54EF6E433FA5D55B090844760F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128D54FA" w14:textId="77777777" w:rsidR="00A213B5" w:rsidRPr="008064DE" w:rsidRDefault="00A213B5" w:rsidP="008064DE">
            <w:pPr>
              <w:pStyle w:val="Nomdelasocit"/>
            </w:pPr>
            <w:sdt>
              <w:sdtPr>
                <w:id w:val="-1023703583"/>
                <w:placeholder>
                  <w:docPart w:val="A455A54A6B3A45F0B904E8095E1CC1B5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p w14:paraId="5301ABE6" w14:textId="77777777" w:rsidR="00A213B5" w:rsidRPr="00036450" w:rsidRDefault="00A213B5" w:rsidP="008064DE">
            <w:pPr>
              <w:pStyle w:val="Datescls"/>
            </w:pPr>
            <w:sdt>
              <w:sdtPr>
                <w:id w:val="1637759744"/>
                <w:placeholder>
                  <w:docPart w:val="243AB0B3F6A442789517048A4A0DA5FA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-883329605"/>
                <w:placeholder>
                  <w:docPart w:val="FB615F7E02A8489EB67916B2D5D7E027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022C6F6C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-413939040"/>
                <w:placeholder>
                  <w:docPart w:val="67CB5BA51A5A4899867882ED3AEC047A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7DBB460B" w14:textId="77777777" w:rsidR="00A213B5" w:rsidRDefault="00A213B5" w:rsidP="008064DE">
            <w:pPr>
              <w:pStyle w:val="Intitulduposte"/>
            </w:pPr>
            <w:sdt>
              <w:sdtPr>
                <w:id w:val="-864052750"/>
                <w:placeholder>
                  <w:docPart w:val="C8CCB76D15B748D7B79E6AF87057E1B0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147AFC9A" w14:textId="77777777" w:rsidR="00A213B5" w:rsidRPr="008064DE" w:rsidRDefault="00A213B5" w:rsidP="008064DE">
            <w:pPr>
              <w:pStyle w:val="Nomdelasocit"/>
            </w:pPr>
            <w:sdt>
              <w:sdtPr>
                <w:id w:val="694275052"/>
                <w:placeholder>
                  <w:docPart w:val="7528B397F5F54295945C5E92B5546821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sdt>
            <w:sdtPr>
              <w:id w:val="-2131385747"/>
              <w:placeholder>
                <w:docPart w:val="F260B989CBD8439E9FF9D09007F79EF6"/>
              </w:placeholder>
              <w:temporary/>
              <w:showingPlcHdr/>
              <w15:appearance w15:val="hidden"/>
            </w:sdtPr>
            <w:sdtContent>
              <w:p w14:paraId="4D395A04" w14:textId="77777777" w:rsidR="00A213B5" w:rsidRDefault="00A213B5" w:rsidP="008064DE">
                <w:pPr>
                  <w:pStyle w:val="Heading1"/>
                </w:pPr>
                <w:r w:rsidRPr="008064DE">
                  <w:rPr>
                    <w:lang w:bidi="fr-FR"/>
                  </w:rPr>
                  <w:t>Formation</w:t>
                </w:r>
              </w:p>
            </w:sdtContent>
          </w:sdt>
          <w:p w14:paraId="2C3F1C87" w14:textId="77777777" w:rsidR="00A213B5" w:rsidRPr="00036450" w:rsidRDefault="00A213B5" w:rsidP="008064DE">
            <w:pPr>
              <w:pStyle w:val="Datescls"/>
            </w:pPr>
            <w:sdt>
              <w:sdtPr>
                <w:id w:val="-1945144166"/>
                <w:placeholder>
                  <w:docPart w:val="67809622D0404207A048F0BB5CA8510C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 xml:space="preserve">[Dates </w:t>
                </w:r>
                <w:r>
                  <w:rPr>
                    <w:lang w:bidi="fr-FR"/>
                  </w:rPr>
                  <w:t>de fin d’études</w:t>
                </w:r>
                <w:r w:rsidRPr="00036450">
                  <w:rPr>
                    <w:lang w:bidi="fr-FR"/>
                  </w:rPr>
                  <w:t>]</w:t>
                </w:r>
              </w:sdtContent>
            </w:sdt>
            <w:r>
              <w:rPr>
                <w:lang w:bidi="fr-FR"/>
              </w:rPr>
              <w:t xml:space="preserve"> </w:t>
            </w:r>
          </w:p>
          <w:sdt>
            <w:sdtPr>
              <w:id w:val="-1885781691"/>
              <w:placeholder>
                <w:docPart w:val="35F7F48110604DFC992CF890E167F42B"/>
              </w:placeholder>
              <w:temporary/>
              <w:showingPlcHdr/>
              <w15:appearance w15:val="hidden"/>
            </w:sdtPr>
            <w:sdtContent>
              <w:p w14:paraId="0C362F0D" w14:textId="77777777" w:rsidR="00A213B5" w:rsidRDefault="00A213B5" w:rsidP="00BD7651">
                <w:pPr>
                  <w:pStyle w:val="Intitulduposte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1181154477"/>
              <w:placeholder>
                <w:docPart w:val="61E6B94D89E54628925B9ABA6F071155"/>
              </w:placeholder>
              <w:temporary/>
              <w:showingPlcHdr/>
              <w15:appearance w15:val="hidden"/>
            </w:sdtPr>
            <w:sdtContent>
              <w:p w14:paraId="15B7CE8E" w14:textId="77777777" w:rsidR="00A213B5" w:rsidRPr="008064DE" w:rsidRDefault="00A213B5" w:rsidP="00BD7651">
                <w:pPr>
                  <w:pStyle w:val="Nomdelasocit"/>
                </w:pPr>
                <w:r w:rsidRPr="00BD7651">
                  <w:rPr>
                    <w:lang w:bidi="fr-FR"/>
                  </w:rPr>
                  <w:t xml:space="preserve">Description, MPC (moyenne pondérée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cumulative) et bref récapitulatif des cours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dispensés ainsi que des distinctions et des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mentions obtenues.</w:t>
                </w:r>
              </w:p>
            </w:sdtContent>
          </w:sdt>
          <w:p w14:paraId="477BE657" w14:textId="77777777" w:rsidR="00A213B5" w:rsidRPr="00036450" w:rsidRDefault="00A213B5" w:rsidP="00BD7651">
            <w:pPr>
              <w:pStyle w:val="Datescls"/>
            </w:pPr>
            <w:sdt>
              <w:sdtPr>
                <w:id w:val="-549452047"/>
                <w:placeholder>
                  <w:docPart w:val="F932D59625E54F2A92CF2482BFE85705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 xml:space="preserve">[Dates </w:t>
                </w:r>
                <w:r>
                  <w:rPr>
                    <w:lang w:bidi="fr-FR"/>
                  </w:rPr>
                  <w:t>de fin d’études</w:t>
                </w:r>
                <w:r w:rsidRPr="00036450">
                  <w:rPr>
                    <w:lang w:bidi="fr-FR"/>
                  </w:rPr>
                  <w:t>]</w:t>
                </w:r>
              </w:sdtContent>
            </w:sdt>
            <w:r>
              <w:rPr>
                <w:lang w:bidi="fr-FR"/>
              </w:rPr>
              <w:t xml:space="preserve"> </w:t>
            </w:r>
          </w:p>
          <w:sdt>
            <w:sdtPr>
              <w:id w:val="-1580363328"/>
              <w:placeholder>
                <w:docPart w:val="B7249B07435E47A49E1DBCD8ADCBFD59"/>
              </w:placeholder>
              <w:temporary/>
              <w:showingPlcHdr/>
              <w15:appearance w15:val="hidden"/>
            </w:sdtPr>
            <w:sdtContent>
              <w:p w14:paraId="77407FC1" w14:textId="77777777" w:rsidR="00A213B5" w:rsidRDefault="00A213B5" w:rsidP="00BD7651">
                <w:pPr>
                  <w:pStyle w:val="Intitulduposte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-453941814"/>
              <w:placeholder>
                <w:docPart w:val="B7249B07435E47A49E1DBCD8ADCBFD59"/>
              </w:placeholder>
              <w:temporary/>
              <w:showingPlcHdr/>
              <w15:appearance w15:val="hidden"/>
            </w:sdtPr>
            <w:sdtContent>
              <w:p w14:paraId="0071FB64" w14:textId="77777777" w:rsidR="00A213B5" w:rsidRPr="008064DE" w:rsidRDefault="00A213B5" w:rsidP="00BD7651">
                <w:pPr>
                  <w:pStyle w:val="Nomdelasocit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2049330456"/>
              <w:placeholder>
                <w:docPart w:val="A586B9C7BAA042C9B41BC49A840B1134"/>
              </w:placeholder>
              <w:temporary/>
              <w:showingPlcHdr/>
              <w15:appearance w15:val="hidden"/>
            </w:sdtPr>
            <w:sdtContent>
              <w:p w14:paraId="2FC5CA93" w14:textId="77777777" w:rsidR="00A213B5" w:rsidRDefault="00A213B5" w:rsidP="00BD7651">
                <w:pPr>
                  <w:pStyle w:val="Heading1"/>
                </w:pPr>
                <w:r w:rsidRPr="00BD7651">
                  <w:rPr>
                    <w:lang w:bidi="fr-FR"/>
                  </w:rPr>
                  <w:t>Activités</w:t>
                </w:r>
              </w:p>
            </w:sdtContent>
          </w:sdt>
          <w:sdt>
            <w:sdtPr>
              <w:id w:val="-403309519"/>
              <w:placeholder>
                <w:docPart w:val="F5089995699341DF84E378A0C5A8E81F"/>
              </w:placeholder>
              <w:temporary/>
              <w:showingPlcHdr/>
              <w15:appearance w15:val="hidden"/>
            </w:sdtPr>
            <w:sdtContent>
              <w:p w14:paraId="51F9396D" w14:textId="77777777" w:rsidR="00A213B5" w:rsidRPr="00BD7651" w:rsidRDefault="00A213B5" w:rsidP="00BD7651">
                <w:r w:rsidRPr="00BD7651">
                  <w:rPr>
                    <w:lang w:bidi="fr-FR"/>
                  </w:rPr>
                  <w:t xml:space="preserve">Utilisez cette section pour indiquer vos passions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et activités pertinentes. Il peut être utile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d’indiquer ici vos expériences en animation et</w:t>
                </w:r>
                <w:r>
                  <w:rPr>
                    <w:lang w:bidi="fr-FR"/>
                  </w:rPr>
                  <w:t> </w:t>
                </w:r>
                <w:r w:rsidRPr="00BD7651">
                  <w:rPr>
                    <w:lang w:bidi="fr-FR"/>
                  </w:rPr>
                  <w:t xml:space="preserve">bénévolat. Vous pouvez également ajouter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d’autres informations importantes comme vos</w:t>
                </w:r>
                <w:r>
                  <w:rPr>
                    <w:lang w:bidi="fr-FR"/>
                  </w:rPr>
                  <w:t> </w:t>
                </w:r>
                <w:r w:rsidRPr="00BD7651">
                  <w:rPr>
                    <w:lang w:bidi="fr-FR"/>
                  </w:rPr>
                  <w:t>publications, certifications, langues, etc.</w:t>
                </w:r>
              </w:p>
            </w:sdtContent>
          </w:sdt>
        </w:tc>
      </w:tr>
      <w:tr w:rsidR="00A213B5" w14:paraId="7C062EE3" w14:textId="77777777" w:rsidTr="002402E6">
        <w:trPr>
          <w:trHeight w:val="1863"/>
        </w:trPr>
        <w:tc>
          <w:tcPr>
            <w:tcW w:w="5040" w:type="dxa"/>
            <w:gridSpan w:val="2"/>
            <w:tcMar>
              <w:left w:w="288" w:type="dxa"/>
            </w:tcMar>
          </w:tcPr>
          <w:p w14:paraId="2E222B10" w14:textId="77777777" w:rsidR="00A213B5" w:rsidRDefault="00A213B5" w:rsidP="00BD7651">
            <w:pPr>
              <w:pStyle w:val="Title"/>
            </w:pPr>
            <w:r w:rsidRPr="00781A32">
              <w:rPr>
                <w:noProof/>
              </w:rPr>
              <w:t>Mariya</w:t>
            </w:r>
          </w:p>
          <w:p w14:paraId="6FDADF66" w14:textId="77777777" w:rsidR="00A213B5" w:rsidRDefault="00A213B5" w:rsidP="00BD7651">
            <w:pPr>
              <w:pStyle w:val="Title"/>
              <w:rPr>
                <w:noProof/>
              </w:rPr>
            </w:pPr>
            <w:r w:rsidRPr="00781A32">
              <w:rPr>
                <w:noProof/>
              </w:rPr>
              <w:t>Sergienko</w:t>
            </w:r>
          </w:p>
        </w:tc>
        <w:tc>
          <w:tcPr>
            <w:tcW w:w="270" w:type="dxa"/>
            <w:vMerge/>
          </w:tcPr>
          <w:p w14:paraId="3AB93D0C" w14:textId="77777777" w:rsidR="00A213B5" w:rsidRDefault="00A213B5" w:rsidP="008064DE"/>
        </w:tc>
        <w:tc>
          <w:tcPr>
            <w:tcW w:w="4616" w:type="dxa"/>
            <w:vMerge/>
          </w:tcPr>
          <w:p w14:paraId="6F67CBE6" w14:textId="77777777" w:rsidR="00A213B5" w:rsidRDefault="00A213B5" w:rsidP="008064DE"/>
        </w:tc>
      </w:tr>
      <w:tr w:rsidR="00A213B5" w14:paraId="0795C5A3" w14:textId="77777777" w:rsidTr="002402E6">
        <w:trPr>
          <w:trHeight w:val="792"/>
        </w:trPr>
        <w:tc>
          <w:tcPr>
            <w:tcW w:w="5040" w:type="dxa"/>
            <w:gridSpan w:val="2"/>
            <w:tcMar>
              <w:left w:w="288" w:type="dxa"/>
            </w:tcMar>
          </w:tcPr>
          <w:p w14:paraId="1441AFE1" w14:textId="77777777" w:rsidR="00A213B5" w:rsidRPr="00BD7651" w:rsidRDefault="00A213B5" w:rsidP="00BD7651">
            <w:pPr>
              <w:pStyle w:val="Title"/>
              <w:rPr>
                <w:lang w:val="en-US"/>
              </w:rPr>
            </w:pPr>
            <w:r w:rsidRPr="00781A32">
              <w:rPr>
                <w:noProof/>
              </w:rPr>
              <w:t>Northwind Traders</w:t>
            </w:r>
          </w:p>
        </w:tc>
        <w:tc>
          <w:tcPr>
            <w:tcW w:w="270" w:type="dxa"/>
            <w:vMerge/>
          </w:tcPr>
          <w:p w14:paraId="3705167E" w14:textId="77777777" w:rsidR="00A213B5" w:rsidRDefault="00A213B5" w:rsidP="008064DE"/>
        </w:tc>
        <w:tc>
          <w:tcPr>
            <w:tcW w:w="4616" w:type="dxa"/>
            <w:vMerge/>
          </w:tcPr>
          <w:p w14:paraId="593CABC0" w14:textId="77777777" w:rsidR="00A213B5" w:rsidRDefault="00A213B5" w:rsidP="008064DE"/>
        </w:tc>
      </w:tr>
      <w:tr w:rsidR="00A213B5" w14:paraId="7AEBB74A" w14:textId="77777777" w:rsidTr="002402E6">
        <w:trPr>
          <w:trHeight w:val="1152"/>
        </w:trPr>
        <w:tc>
          <w:tcPr>
            <w:tcW w:w="630" w:type="dxa"/>
            <w:vAlign w:val="center"/>
          </w:tcPr>
          <w:p w14:paraId="17CBAC60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01EFBE9B" wp14:editId="657003BE">
                  <wp:extent cx="190500" cy="190500"/>
                  <wp:effectExtent l="0" t="0" r="0" b="0"/>
                  <wp:docPr id="1045693794" name="Graphisme 23" descr="Icône de téléphon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8355993-40E7-4C4B-8201-13AD2536E2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raphisme 23">
                            <a:extLst>
                              <a:ext uri="{FF2B5EF4-FFF2-40B4-BE49-F238E27FC236}">
                                <a16:creationId xmlns:a16="http://schemas.microsoft.com/office/drawing/2014/main" id="{58355993-40E7-4C4B-8201-13AD2536E2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1296099755"/>
              <w:placeholder>
                <w:docPart w:val="3EC6103933DD4DBBAB0590C0705F22D4"/>
              </w:placeholder>
              <w:temporary/>
              <w:showingPlcHdr/>
              <w15:appearance w15:val="hidden"/>
            </w:sdtPr>
            <w:sdtContent>
              <w:p w14:paraId="7BA08E27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Téléphone :</w:t>
                </w:r>
              </w:p>
            </w:sdtContent>
          </w:sdt>
          <w:p w14:paraId="597A5F9C" w14:textId="77777777" w:rsidR="00A213B5" w:rsidRDefault="00A213B5" w:rsidP="008D4C89">
            <w:r>
              <w:rPr>
                <w:noProof/>
              </w:rPr>
              <w:t>(123)555-0100</w:t>
            </w:r>
          </w:p>
        </w:tc>
        <w:tc>
          <w:tcPr>
            <w:tcW w:w="270" w:type="dxa"/>
            <w:vMerge/>
          </w:tcPr>
          <w:p w14:paraId="46B2BDCF" w14:textId="77777777" w:rsidR="00A213B5" w:rsidRDefault="00A213B5" w:rsidP="008064DE"/>
        </w:tc>
        <w:tc>
          <w:tcPr>
            <w:tcW w:w="4616" w:type="dxa"/>
            <w:vMerge/>
          </w:tcPr>
          <w:p w14:paraId="52289BBE" w14:textId="77777777" w:rsidR="00A213B5" w:rsidRDefault="00A213B5" w:rsidP="008064DE"/>
        </w:tc>
      </w:tr>
      <w:tr w:rsidR="00A213B5" w14:paraId="55591300" w14:textId="77777777" w:rsidTr="002402E6">
        <w:trPr>
          <w:trHeight w:val="1152"/>
        </w:trPr>
        <w:tc>
          <w:tcPr>
            <w:tcW w:w="630" w:type="dxa"/>
            <w:vAlign w:val="center"/>
          </w:tcPr>
          <w:p w14:paraId="3FE387F8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154C7C26" wp14:editId="32438C68">
                  <wp:extent cx="220980" cy="220980"/>
                  <wp:effectExtent l="0" t="0" r="7620" b="7620"/>
                  <wp:docPr id="131080867" name="Graphisme 27" descr="Icône du symbole @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442E5E-54F3-4EEC-BC04-0316892CC1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Graphisme 27">
                            <a:extLst>
                              <a:ext uri="{FF2B5EF4-FFF2-40B4-BE49-F238E27FC236}">
                                <a16:creationId xmlns:a16="http://schemas.microsoft.com/office/drawing/2014/main" id="{A7442E5E-54F3-4EEC-BC04-0316892CC1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-1308083519"/>
              <w:placeholder>
                <w:docPart w:val="F1707DA4945D49EFACD4896E0DB615A9"/>
              </w:placeholder>
              <w:temporary/>
              <w:showingPlcHdr/>
              <w15:appearance w15:val="hidden"/>
            </w:sdtPr>
            <w:sdtContent>
              <w:p w14:paraId="16E41920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Adresse email :</w:t>
                </w:r>
              </w:p>
            </w:sdtContent>
          </w:sdt>
          <w:p w14:paraId="47A4A6E8" w14:textId="77777777" w:rsidR="00A213B5" w:rsidRPr="00B72D6F" w:rsidRDefault="00A213B5" w:rsidP="008D4C89">
            <w:pPr>
              <w:rPr>
                <w:rStyle w:val="Hyperlink"/>
              </w:rPr>
            </w:pPr>
            <w:r w:rsidRPr="00781A32">
              <w:rPr>
                <w:noProof/>
                <w:color w:val="00768E" w:themeColor="accent2" w:themeShade="80"/>
                <w:u w:val="single"/>
              </w:rPr>
              <w:t>mariya@northwindtraders.com</w:t>
            </w:r>
          </w:p>
        </w:tc>
        <w:tc>
          <w:tcPr>
            <w:tcW w:w="270" w:type="dxa"/>
            <w:vMerge/>
          </w:tcPr>
          <w:p w14:paraId="12A3FAA9" w14:textId="77777777" w:rsidR="00A213B5" w:rsidRDefault="00A213B5" w:rsidP="008064DE"/>
        </w:tc>
        <w:tc>
          <w:tcPr>
            <w:tcW w:w="4616" w:type="dxa"/>
            <w:vMerge/>
          </w:tcPr>
          <w:p w14:paraId="37D3D9D8" w14:textId="77777777" w:rsidR="00A213B5" w:rsidRDefault="00A213B5" w:rsidP="008064DE"/>
        </w:tc>
      </w:tr>
      <w:tr w:rsidR="00A213B5" w14:paraId="448990B3" w14:textId="77777777" w:rsidTr="002402E6">
        <w:trPr>
          <w:trHeight w:val="1350"/>
        </w:trPr>
        <w:tc>
          <w:tcPr>
            <w:tcW w:w="630" w:type="dxa"/>
            <w:vAlign w:val="center"/>
          </w:tcPr>
          <w:p w14:paraId="553AD78B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646E3A03" wp14:editId="73B462D3">
                  <wp:extent cx="220980" cy="220980"/>
                  <wp:effectExtent l="0" t="0" r="7620" b="7620"/>
                  <wp:docPr id="1923863397" name="Graphisme 29" descr="Icône de lie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23B3F23-259E-471E-A65C-ED41BCE96A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phisme 29">
                            <a:extLst>
                              <a:ext uri="{FF2B5EF4-FFF2-40B4-BE49-F238E27FC236}">
                                <a16:creationId xmlns:a16="http://schemas.microsoft.com/office/drawing/2014/main" id="{823B3F23-259E-471E-A65C-ED41BCE96A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1035925147"/>
              <w:placeholder>
                <w:docPart w:val="A0AE89BF48B1404EA6BA76D684C277D3"/>
              </w:placeholder>
              <w:temporary/>
              <w:showingPlcHdr/>
              <w15:appearance w15:val="hidden"/>
            </w:sdtPr>
            <w:sdtContent>
              <w:p w14:paraId="4D6BC297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Site web :</w:t>
                </w:r>
              </w:p>
            </w:sdtContent>
          </w:sdt>
          <w:p w14:paraId="3A15058E" w14:textId="77777777" w:rsidR="00A213B5" w:rsidRDefault="00A213B5" w:rsidP="008D4C89">
            <w:r>
              <w:rPr>
                <w:noProof/>
              </w:rPr>
              <w:t>http://northwindtraders.com</w:t>
            </w:r>
          </w:p>
        </w:tc>
        <w:tc>
          <w:tcPr>
            <w:tcW w:w="270" w:type="dxa"/>
            <w:vMerge/>
          </w:tcPr>
          <w:p w14:paraId="5382E53D" w14:textId="77777777" w:rsidR="00A213B5" w:rsidRDefault="00A213B5" w:rsidP="008064DE"/>
        </w:tc>
        <w:tc>
          <w:tcPr>
            <w:tcW w:w="4616" w:type="dxa"/>
            <w:vMerge/>
          </w:tcPr>
          <w:p w14:paraId="5FA12807" w14:textId="77777777" w:rsidR="00A213B5" w:rsidRDefault="00A213B5" w:rsidP="008064DE"/>
        </w:tc>
      </w:tr>
      <w:tr w:rsidR="00A213B5" w14:paraId="2E4486C3" w14:textId="77777777" w:rsidTr="002402E6">
        <w:trPr>
          <w:trHeight w:val="1296"/>
        </w:trPr>
        <w:tc>
          <w:tcPr>
            <w:tcW w:w="630" w:type="dxa"/>
            <w:vAlign w:val="center"/>
          </w:tcPr>
          <w:p w14:paraId="6C80FC0A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6A401B68" wp14:editId="38684E35">
                  <wp:extent cx="198120" cy="198120"/>
                  <wp:effectExtent l="0" t="0" r="0" b="0"/>
                  <wp:docPr id="1493331521" name="Graphisme 33" descr="Icône d’emplacement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AD1AB98-93C4-4F44-B930-D4A4201E62A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raphisme 33">
                            <a:extLst>
                              <a:ext uri="{FF2B5EF4-FFF2-40B4-BE49-F238E27FC236}">
                                <a16:creationId xmlns:a16="http://schemas.microsoft.com/office/drawing/2014/main" id="{4AD1AB98-93C4-4F44-B930-D4A4201E62A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vMerge w:val="restart"/>
            <w:tcMar>
              <w:left w:w="216" w:type="dxa"/>
            </w:tcMar>
          </w:tcPr>
          <w:sdt>
            <w:sdtPr>
              <w:id w:val="70163665"/>
              <w:placeholder>
                <w:docPart w:val="40F887772C61434FA13DA717197F6006"/>
              </w:placeholder>
              <w:temporary/>
              <w:showingPlcHdr/>
              <w15:appearance w15:val="hidden"/>
            </w:sdtPr>
            <w:sdtContent>
              <w:p w14:paraId="2B5203BF" w14:textId="77777777" w:rsidR="00A213B5" w:rsidRDefault="00A213B5" w:rsidP="00B72D6F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Adresse</w:t>
                </w:r>
              </w:p>
            </w:sdtContent>
          </w:sdt>
          <w:p w14:paraId="04667076" w14:textId="77777777" w:rsidR="00A213B5" w:rsidRDefault="00A213B5" w:rsidP="0093494E">
            <w:pPr>
              <w:pStyle w:val="Coordonnes"/>
            </w:pPr>
            <w:r w:rsidRPr="00781A32">
              <w:rPr>
                <w:noProof/>
              </w:rPr>
              <w:t>123 4th Avenue</w:t>
            </w:r>
          </w:p>
        </w:tc>
        <w:tc>
          <w:tcPr>
            <w:tcW w:w="270" w:type="dxa"/>
            <w:vMerge/>
          </w:tcPr>
          <w:p w14:paraId="68F50993" w14:textId="77777777" w:rsidR="00A213B5" w:rsidRDefault="00A213B5" w:rsidP="008064DE"/>
        </w:tc>
        <w:tc>
          <w:tcPr>
            <w:tcW w:w="4616" w:type="dxa"/>
            <w:vMerge/>
          </w:tcPr>
          <w:p w14:paraId="1B7D3AC6" w14:textId="77777777" w:rsidR="00A213B5" w:rsidRDefault="00A213B5" w:rsidP="008064DE"/>
        </w:tc>
      </w:tr>
      <w:tr w:rsidR="00A213B5" w14:paraId="0C89CEA0" w14:textId="77777777" w:rsidTr="002402E6">
        <w:trPr>
          <w:trHeight w:val="1296"/>
        </w:trPr>
        <w:tc>
          <w:tcPr>
            <w:tcW w:w="630" w:type="dxa"/>
            <w:vAlign w:val="center"/>
          </w:tcPr>
          <w:p w14:paraId="15F2AF99" w14:textId="77777777" w:rsidR="00A213B5" w:rsidRPr="00F4731D" w:rsidRDefault="00A213B5" w:rsidP="00BD7651">
            <w:pPr>
              <w:jc w:val="center"/>
              <w:rPr>
                <w:noProof/>
              </w:rPr>
            </w:pPr>
          </w:p>
        </w:tc>
        <w:tc>
          <w:tcPr>
            <w:tcW w:w="4410" w:type="dxa"/>
            <w:vMerge/>
            <w:tcMar>
              <w:left w:w="216" w:type="dxa"/>
            </w:tcMar>
          </w:tcPr>
          <w:p w14:paraId="1A47425F" w14:textId="77777777" w:rsidR="00A213B5" w:rsidRDefault="00A213B5" w:rsidP="00BD7651"/>
        </w:tc>
        <w:tc>
          <w:tcPr>
            <w:tcW w:w="270" w:type="dxa"/>
            <w:vMerge/>
          </w:tcPr>
          <w:p w14:paraId="3AC9FC6C" w14:textId="77777777" w:rsidR="00A213B5" w:rsidRDefault="00A213B5" w:rsidP="008064DE"/>
        </w:tc>
        <w:tc>
          <w:tcPr>
            <w:tcW w:w="4616" w:type="dxa"/>
            <w:vMerge/>
          </w:tcPr>
          <w:p w14:paraId="71E580C4" w14:textId="77777777" w:rsidR="00A213B5" w:rsidRDefault="00A213B5" w:rsidP="008064DE"/>
        </w:tc>
      </w:tr>
      <w:tr w:rsidR="00A213B5" w14:paraId="721479C8" w14:textId="77777777" w:rsidTr="002402E6">
        <w:trPr>
          <w:trHeight w:val="1008"/>
        </w:trPr>
        <w:tc>
          <w:tcPr>
            <w:tcW w:w="630" w:type="dxa"/>
            <w:tcBorders>
              <w:bottom w:val="nil"/>
            </w:tcBorders>
            <w:vAlign w:val="center"/>
          </w:tcPr>
          <w:p w14:paraId="1DC88780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lastRenderedPageBreak/>
              <w:drawing>
                <wp:inline distT="0" distB="0" distL="0" distR="0" wp14:anchorId="148D1089" wp14:editId="02C023FA">
                  <wp:extent cx="255270" cy="255270"/>
                  <wp:effectExtent l="0" t="0" r="0" b="0"/>
                  <wp:docPr id="1170091284" name="Graphisme 120" descr="Icône de clé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18936D-3B47-46AD-BA35-83FD6AA9AEC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Graphisme 120">
                            <a:extLst>
                              <a:ext uri="{FF2B5EF4-FFF2-40B4-BE49-F238E27FC236}">
                                <a16:creationId xmlns:a16="http://schemas.microsoft.com/office/drawing/2014/main" id="{D618936D-3B47-46AD-BA35-83FD6AA9AEC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Borders>
              <w:bottom w:val="nil"/>
            </w:tcBorders>
            <w:tcMar>
              <w:left w:w="216" w:type="dxa"/>
            </w:tcMar>
          </w:tcPr>
          <w:sdt>
            <w:sdtPr>
              <w:id w:val="1529372991"/>
              <w:placeholder>
                <w:docPart w:val="91803305B0CB4ED38EDACE356B7C77C4"/>
              </w:placeholder>
              <w:temporary/>
              <w:showingPlcHdr/>
              <w15:appearance w15:val="hidden"/>
            </w:sdtPr>
            <w:sdtContent>
              <w:p w14:paraId="3102F5E5" w14:textId="77777777" w:rsidR="00A213B5" w:rsidRDefault="00A213B5" w:rsidP="00B72D6F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Compétences</w:t>
                </w:r>
              </w:p>
            </w:sdtContent>
          </w:sdt>
          <w:sdt>
            <w:sdtPr>
              <w:id w:val="191657183"/>
              <w:placeholder>
                <w:docPart w:val="7968411A1A6B410B8248A32DF229F5CA"/>
              </w:placeholder>
              <w:temporary/>
              <w:showingPlcHdr/>
              <w15:appearance w15:val="hidden"/>
            </w:sdtPr>
            <w:sdtContent>
              <w:p w14:paraId="59A0151A" w14:textId="77777777" w:rsidR="00A213B5" w:rsidRPr="00DE591D" w:rsidRDefault="00A213B5" w:rsidP="008D4C89">
                <w:pPr>
                  <w:pStyle w:val="Coordonnes"/>
                  <w:rPr>
                    <w:lang w:val="fr-FR"/>
                  </w:rPr>
                </w:pPr>
                <w:r w:rsidRPr="008D4C89">
                  <w:rPr>
                    <w:lang w:val="fr-FR" w:bidi="fr-FR"/>
                  </w:rPr>
                  <w:t xml:space="preserve">[Entrez ici vos compétences, séparées </w:t>
                </w:r>
                <w:r>
                  <w:rPr>
                    <w:lang w:val="fr-FR" w:bidi="fr-FR"/>
                  </w:rPr>
                  <w:br/>
                </w:r>
                <w:r w:rsidRPr="008D4C89">
                  <w:rPr>
                    <w:lang w:val="fr-FR" w:bidi="fr-FR"/>
                  </w:rPr>
                  <w:t>par une virgule]</w:t>
                </w:r>
              </w:p>
            </w:sdtContent>
          </w:sdt>
        </w:tc>
        <w:tc>
          <w:tcPr>
            <w:tcW w:w="270" w:type="dxa"/>
            <w:vMerge/>
            <w:tcBorders>
              <w:bottom w:val="nil"/>
            </w:tcBorders>
          </w:tcPr>
          <w:p w14:paraId="6D566826" w14:textId="77777777" w:rsidR="00A213B5" w:rsidRDefault="00A213B5" w:rsidP="008064DE"/>
        </w:tc>
        <w:tc>
          <w:tcPr>
            <w:tcW w:w="4616" w:type="dxa"/>
            <w:vMerge/>
            <w:tcBorders>
              <w:bottom w:val="nil"/>
            </w:tcBorders>
          </w:tcPr>
          <w:p w14:paraId="26E6749D" w14:textId="77777777" w:rsidR="00A213B5" w:rsidRDefault="00A213B5" w:rsidP="008064DE"/>
        </w:tc>
      </w:tr>
    </w:tbl>
    <w:p w14:paraId="1690EA31" w14:textId="77777777" w:rsidR="00A213B5" w:rsidRDefault="00A213B5" w:rsidP="008D4C89">
      <w:pPr>
        <w:spacing w:after="0"/>
        <w:rPr>
          <w:sz w:val="8"/>
        </w:rPr>
        <w:sectPr w:rsidR="00A213B5" w:rsidSect="00A213B5">
          <w:headerReference w:type="default" r:id="rId26"/>
          <w:pgSz w:w="11906" w:h="16838" w:code="9"/>
          <w:pgMar w:top="720" w:right="1440" w:bottom="720" w:left="1080" w:header="706" w:footer="706" w:gutter="0"/>
          <w:pgNumType w:start="1"/>
          <w:cols w:space="708"/>
          <w:docGrid w:linePitch="360"/>
        </w:sectPr>
      </w:pPr>
      <w:r>
        <w:rPr>
          <w:noProof/>
          <w:lang w:bidi="fr-FR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030D6E2" wp14:editId="0CB06443">
                <wp:simplePos x="0" y="0"/>
                <mc:AlternateContent>
                  <mc:Choice Requires="wp14">
                    <wp:positionH relativeFrom="page">
                      <wp14:pctPosHOffset>4400</wp14:pctPosHOffset>
                    </wp:positionH>
                  </mc:Choice>
                  <mc:Fallback>
                    <wp:positionH relativeFrom="page">
                      <wp:posOffset>332105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7500</wp14:pctPosVOffset>
                    </wp:positionV>
                  </mc:Choice>
                  <mc:Fallback>
                    <wp:positionV relativeFrom="page">
                      <wp:posOffset>801370</wp:posOffset>
                    </wp:positionV>
                  </mc:Fallback>
                </mc:AlternateContent>
                <wp:extent cx="1188720" cy="1426464"/>
                <wp:effectExtent l="0" t="0" r="0" b="2540"/>
                <wp:wrapNone/>
                <wp:docPr id="486484164" name="Groupe 23" descr="Graphisme carré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8720" cy="1426464"/>
                          <a:chOff x="0" y="0"/>
                          <a:chExt cx="1191886" cy="1425253"/>
                        </a:xfrm>
                      </wpg:grpSpPr>
                      <wps:wsp>
                        <wps:cNvPr id="913557559" name="Rectangle 19"/>
                        <wps:cNvSpPr/>
                        <wps:spPr>
                          <a:xfrm>
                            <a:off x="0" y="0"/>
                            <a:ext cx="1183640" cy="118364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51266143" name="Rectangle 20"/>
                        <wps:cNvSpPr/>
                        <wps:spPr>
                          <a:xfrm>
                            <a:off x="245660" y="1173707"/>
                            <a:ext cx="936625" cy="24828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46408499" name="Rectangle 21"/>
                        <wps:cNvSpPr/>
                        <wps:spPr>
                          <a:xfrm>
                            <a:off x="941696" y="928048"/>
                            <a:ext cx="250190" cy="49720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E15BC1" id="Groupe 23" o:spid="_x0000_s1026" alt="Graphisme carrés" style="position:absolute;margin-left:0;margin-top:0;width:93.6pt;height:112.3pt;z-index:251665408;mso-left-percent:44;mso-top-percent:75;mso-position-horizontal-relative:page;mso-position-vertical-relative:page;mso-left-percent:44;mso-top-percent:75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">
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" fillcolor="#1dd9ff [3205]" stroked="f" strokeweight="1pt">
                  <v:fill opacity="49087f"/>
                </v:rect>
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" fillcolor="#ff0174 [3204]" stroked="f" strokeweight="1pt">
                  <v:fill opacity="49087f"/>
                </v:rect>
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" fillcolor="#c8ff17 [3206]" stroked="f" strokeweight="1pt">
                  <v:fill opacity="49087f"/>
                </v:rect>
                <w10:wrap anchorx="page" anchory="page"/>
              </v:group>
            </w:pict>
          </mc:Fallback>
        </mc:AlternateContent>
      </w:r>
    </w:p>
    <w:tbl>
      <w:tblPr>
        <w:tblW w:w="9926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30"/>
        <w:gridCol w:w="4410"/>
        <w:gridCol w:w="270"/>
        <w:gridCol w:w="4616"/>
      </w:tblGrid>
      <w:tr w:rsidR="00A213B5" w14:paraId="0C6D4F60" w14:textId="77777777" w:rsidTr="002402E6">
        <w:trPr>
          <w:trHeight w:val="4977"/>
        </w:trPr>
        <w:tc>
          <w:tcPr>
            <w:tcW w:w="5040" w:type="dxa"/>
            <w:gridSpan w:val="2"/>
            <w:tcMar>
              <w:left w:w="288" w:type="dxa"/>
            </w:tcMar>
          </w:tcPr>
          <w:p w14:paraId="50750914" w14:textId="77777777" w:rsidR="00A213B5" w:rsidRDefault="00A213B5" w:rsidP="00BD7651">
            <w:r>
              <w:rPr>
                <w:noProof/>
                <w:lang w:bidi="fr-FR"/>
              </w:rPr>
              <w:lastRenderedPageBreak/>
              <mc:AlternateContent>
                <mc:Choice Requires="wpg">
                  <w:drawing>
                    <wp:inline distT="0" distB="0" distL="0" distR="0" wp14:anchorId="660325BF" wp14:editId="21CBEE33">
                      <wp:extent cx="3011805" cy="3011170"/>
                      <wp:effectExtent l="0" t="0" r="0" b="0"/>
                      <wp:docPr id="1454241490" name="Groupe 34" descr="élément décoratif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11805" cy="3011170"/>
                                <a:chOff x="0" y="0"/>
                                <a:chExt cx="3011805" cy="3011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01970765" name="Image 10" descr="Espace réservé à la photo, photo représentant l’œil d’un homme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3011805" cy="3011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2140608" name="Rectangle 17" descr="Bordure blanche"/>
                              <wps:cNvSpPr/>
                              <wps:spPr>
                                <a:xfrm>
                                  <a:off x="434340" y="441960"/>
                                  <a:ext cx="2126615" cy="21266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7E1683" id="Groupe 34" o:spid="_x0000_s1026" alt="élément décoratif" style="width:237.15pt;height:237.1pt;mso-position-horizontal-relative:char;mso-position-vertical-relative:line" coordsize="30118,301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">
                      <v:shape id="Image 10" o:spid="_x0000_s1027" type="#_x0000_t75" alt="Espace réservé à la photo, photo représentant l’œil d’un homme" style="position:absolute;width:30118;height:30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">
                        <v:imagedata r:id="rId12" o:title="Espace réservé à la photo, photo représentant l’œil d’un homme"/>
                      </v:shape>
                      <v:rect id="Rectangle 17" o:spid="_x0000_s1028" alt="Bordure blanche" style="position:absolute;left:4343;top:4419;width:21266;height:21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" filled="f" strokecolor="white [3212]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" w:type="dxa"/>
            <w:vMerge w:val="restart"/>
          </w:tcPr>
          <w:p w14:paraId="34EA35B5" w14:textId="77777777" w:rsidR="00A213B5" w:rsidRDefault="00A213B5" w:rsidP="008064DE"/>
        </w:tc>
        <w:tc>
          <w:tcPr>
            <w:tcW w:w="4616" w:type="dxa"/>
            <w:vMerge w:val="restart"/>
          </w:tcPr>
          <w:sdt>
            <w:sdtPr>
              <w:id w:val="-1219509163"/>
              <w:placeholder>
                <w:docPart w:val="1A2206D1786B4918A759C321509A644C"/>
              </w:placeholder>
              <w:temporary/>
              <w:showingPlcHdr/>
              <w15:appearance w15:val="hidden"/>
            </w:sdtPr>
            <w:sdtContent>
              <w:p w14:paraId="181B3ABF" w14:textId="77777777" w:rsidR="00A213B5" w:rsidRDefault="00A213B5" w:rsidP="003C3388">
                <w:r>
                  <w:rPr>
                    <w:lang w:bidi="fr-FR"/>
                  </w:rPr>
                  <w:t xml:space="preserve">Présentation et objectif. Remplacez cette phrase par votre objectif professionnel, ou </w:t>
                </w:r>
                <w:r>
                  <w:rPr>
                    <w:lang w:bidi="fr-FR"/>
                  </w:rPr>
                  <w:br/>
                  <w:t xml:space="preserve">présentez-vous et décrivez votre projet. </w:t>
                </w:r>
              </w:p>
            </w:sdtContent>
          </w:sdt>
          <w:p w14:paraId="67A96AA1" w14:textId="77777777" w:rsidR="00A213B5" w:rsidRDefault="00A213B5" w:rsidP="003C3388"/>
          <w:sdt>
            <w:sdtPr>
              <w:rPr>
                <w:b w:val="0"/>
              </w:rPr>
              <w:id w:val="1590658400"/>
              <w:placeholder>
                <w:docPart w:val="8C5B0D818E444E17A11AD309EA8861F8"/>
              </w:placeholder>
              <w:temporary/>
              <w:showingPlcHdr/>
              <w15:appearance w15:val="hidden"/>
            </w:sdtPr>
            <w:sdtContent>
              <w:p w14:paraId="696C99FF" w14:textId="77777777" w:rsidR="00A213B5" w:rsidRPr="00B72D6F" w:rsidRDefault="00A213B5" w:rsidP="00B72D6F">
                <w:pPr>
                  <w:pStyle w:val="Heading1"/>
                  <w:rPr>
                    <w:b w:val="0"/>
                  </w:rPr>
                </w:pPr>
                <w:r w:rsidRPr="00B72D6F">
                  <w:rPr>
                    <w:rStyle w:val="Heading1Char"/>
                    <w:b/>
                    <w:lang w:bidi="fr-FR"/>
                  </w:rPr>
                  <w:t>Expérience</w:t>
                </w:r>
              </w:p>
            </w:sdtContent>
          </w:sdt>
          <w:p w14:paraId="065CC0FA" w14:textId="77777777" w:rsidR="00A213B5" w:rsidRPr="00036450" w:rsidRDefault="00A213B5" w:rsidP="008064DE">
            <w:pPr>
              <w:pStyle w:val="Datescls"/>
            </w:pPr>
            <w:sdt>
              <w:sdtPr>
                <w:id w:val="388387162"/>
                <w:placeholder>
                  <w:docPart w:val="6082893A7B49459FB3763727887BB535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1283841159"/>
                <w:placeholder>
                  <w:docPart w:val="E48B8CD738A84F589077D01B3B4D7D32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2F63FB88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-1740784969"/>
                <w:placeholder>
                  <w:docPart w:val="7DF1F037B991488F96941E7C97E8DB38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29B5598A" w14:textId="77777777" w:rsidR="00A213B5" w:rsidRDefault="00A213B5" w:rsidP="008064DE">
            <w:pPr>
              <w:pStyle w:val="Intitulduposte"/>
            </w:pPr>
            <w:sdt>
              <w:sdtPr>
                <w:id w:val="1879052805"/>
                <w:placeholder>
                  <w:docPart w:val="1D17341E5D214772A8918DEC212B487F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2D38C166" w14:textId="77777777" w:rsidR="00A213B5" w:rsidRPr="008064DE" w:rsidRDefault="00A213B5" w:rsidP="008064DE">
            <w:pPr>
              <w:pStyle w:val="Nomdelasocit"/>
            </w:pPr>
            <w:sdt>
              <w:sdtPr>
                <w:id w:val="-1901050181"/>
                <w:placeholder>
                  <w:docPart w:val="493D3DD4908C4D59BE5177DF7F9F2F59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p w14:paraId="75603DB8" w14:textId="77777777" w:rsidR="00A213B5" w:rsidRPr="00036450" w:rsidRDefault="00A213B5" w:rsidP="008064DE">
            <w:pPr>
              <w:pStyle w:val="Datescls"/>
            </w:pPr>
            <w:sdt>
              <w:sdtPr>
                <w:id w:val="-936061745"/>
                <w:placeholder>
                  <w:docPart w:val="33FDB2A46289448A89BA918FC5395453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2119023575"/>
                <w:placeholder>
                  <w:docPart w:val="E7B79B78A0674F5FAE5BB841100840F4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082CA99E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-1634409436"/>
                <w:placeholder>
                  <w:docPart w:val="A20A4279568C4FA7B139EC025F360452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3473C9EC" w14:textId="77777777" w:rsidR="00A213B5" w:rsidRDefault="00A213B5" w:rsidP="008064DE">
            <w:pPr>
              <w:pStyle w:val="Intitulduposte"/>
            </w:pPr>
            <w:sdt>
              <w:sdtPr>
                <w:id w:val="-1295820833"/>
                <w:placeholder>
                  <w:docPart w:val="42081E8C55E6435BB1B849474A0980B4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59162D10" w14:textId="77777777" w:rsidR="00A213B5" w:rsidRPr="008064DE" w:rsidRDefault="00A213B5" w:rsidP="008064DE">
            <w:pPr>
              <w:pStyle w:val="Nomdelasocit"/>
            </w:pPr>
            <w:sdt>
              <w:sdtPr>
                <w:id w:val="1458684157"/>
                <w:placeholder>
                  <w:docPart w:val="739ED01E57E34466A7B75F888EE6FE19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p w14:paraId="42CB9FD8" w14:textId="77777777" w:rsidR="00A213B5" w:rsidRPr="00036450" w:rsidRDefault="00A213B5" w:rsidP="008064DE">
            <w:pPr>
              <w:pStyle w:val="Datescls"/>
            </w:pPr>
            <w:sdt>
              <w:sdtPr>
                <w:id w:val="242151275"/>
                <w:placeholder>
                  <w:docPart w:val="61B7F61481DB411580A9F77262011D48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1075551891"/>
                <w:placeholder>
                  <w:docPart w:val="A48C0D6E04584023A984B0F1FED614DB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18C003ED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-790821818"/>
                <w:placeholder>
                  <w:docPart w:val="5A1ADCDDC29747AE85010E6C94B03A06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19636880" w14:textId="77777777" w:rsidR="00A213B5" w:rsidRDefault="00A213B5" w:rsidP="008064DE">
            <w:pPr>
              <w:pStyle w:val="Intitulduposte"/>
            </w:pPr>
            <w:sdt>
              <w:sdtPr>
                <w:id w:val="1167443052"/>
                <w:placeholder>
                  <w:docPart w:val="F52AA8F05F134B149151EDC8382ED4A8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15ACC255" w14:textId="77777777" w:rsidR="00A213B5" w:rsidRPr="008064DE" w:rsidRDefault="00A213B5" w:rsidP="008064DE">
            <w:pPr>
              <w:pStyle w:val="Nomdelasocit"/>
            </w:pPr>
            <w:sdt>
              <w:sdtPr>
                <w:id w:val="-1052775954"/>
                <w:placeholder>
                  <w:docPart w:val="18ABA938E0A24E89AEE9E5599DA0FE61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sdt>
            <w:sdtPr>
              <w:id w:val="-1073048937"/>
              <w:placeholder>
                <w:docPart w:val="468D8C4D0C2C459AB6D7CCB8B37A1C17"/>
              </w:placeholder>
              <w:temporary/>
              <w:showingPlcHdr/>
              <w15:appearance w15:val="hidden"/>
            </w:sdtPr>
            <w:sdtContent>
              <w:p w14:paraId="1FA7E377" w14:textId="77777777" w:rsidR="00A213B5" w:rsidRDefault="00A213B5" w:rsidP="008064DE">
                <w:pPr>
                  <w:pStyle w:val="Heading1"/>
                </w:pPr>
                <w:r w:rsidRPr="008064DE">
                  <w:rPr>
                    <w:lang w:bidi="fr-FR"/>
                  </w:rPr>
                  <w:t>Formation</w:t>
                </w:r>
              </w:p>
            </w:sdtContent>
          </w:sdt>
          <w:p w14:paraId="06CE02A2" w14:textId="77777777" w:rsidR="00A213B5" w:rsidRPr="00036450" w:rsidRDefault="00A213B5" w:rsidP="008064DE">
            <w:pPr>
              <w:pStyle w:val="Datescls"/>
            </w:pPr>
            <w:sdt>
              <w:sdtPr>
                <w:id w:val="-20086891"/>
                <w:placeholder>
                  <w:docPart w:val="C79A5CA31A17491F90E554E43887D12B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 xml:space="preserve">[Dates </w:t>
                </w:r>
                <w:r>
                  <w:rPr>
                    <w:lang w:bidi="fr-FR"/>
                  </w:rPr>
                  <w:t>de fin d’études</w:t>
                </w:r>
                <w:r w:rsidRPr="00036450">
                  <w:rPr>
                    <w:lang w:bidi="fr-FR"/>
                  </w:rPr>
                  <w:t>]</w:t>
                </w:r>
              </w:sdtContent>
            </w:sdt>
            <w:r>
              <w:rPr>
                <w:lang w:bidi="fr-FR"/>
              </w:rPr>
              <w:t xml:space="preserve"> </w:t>
            </w:r>
          </w:p>
          <w:sdt>
            <w:sdtPr>
              <w:id w:val="-425421739"/>
              <w:placeholder>
                <w:docPart w:val="DB32844EFF384B18AAC9CB95B547225E"/>
              </w:placeholder>
              <w:temporary/>
              <w:showingPlcHdr/>
              <w15:appearance w15:val="hidden"/>
            </w:sdtPr>
            <w:sdtContent>
              <w:p w14:paraId="2847AF62" w14:textId="77777777" w:rsidR="00A213B5" w:rsidRDefault="00A213B5" w:rsidP="00BD7651">
                <w:pPr>
                  <w:pStyle w:val="Intitulduposte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-553391283"/>
              <w:placeholder>
                <w:docPart w:val="8D3A14DBA482456EAD0B407F46B3BC49"/>
              </w:placeholder>
              <w:temporary/>
              <w:showingPlcHdr/>
              <w15:appearance w15:val="hidden"/>
            </w:sdtPr>
            <w:sdtContent>
              <w:p w14:paraId="612014B9" w14:textId="77777777" w:rsidR="00A213B5" w:rsidRPr="008064DE" w:rsidRDefault="00A213B5" w:rsidP="00BD7651">
                <w:pPr>
                  <w:pStyle w:val="Nomdelasocit"/>
                </w:pPr>
                <w:r w:rsidRPr="00BD7651">
                  <w:rPr>
                    <w:lang w:bidi="fr-FR"/>
                  </w:rPr>
                  <w:t xml:space="preserve">Description, MPC (moyenne pondérée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cumulative) et bref récapitulatif des cours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dispensés ainsi que des distinctions et des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mentions obtenues.</w:t>
                </w:r>
              </w:p>
            </w:sdtContent>
          </w:sdt>
          <w:p w14:paraId="26C7DA0C" w14:textId="77777777" w:rsidR="00A213B5" w:rsidRPr="00036450" w:rsidRDefault="00A213B5" w:rsidP="00BD7651">
            <w:pPr>
              <w:pStyle w:val="Datescls"/>
            </w:pPr>
            <w:sdt>
              <w:sdtPr>
                <w:id w:val="1413510152"/>
                <w:placeholder>
                  <w:docPart w:val="FE7A7777722F4C7E9A3C7B6F66854735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 xml:space="preserve">[Dates </w:t>
                </w:r>
                <w:r>
                  <w:rPr>
                    <w:lang w:bidi="fr-FR"/>
                  </w:rPr>
                  <w:t>de fin d’études</w:t>
                </w:r>
                <w:r w:rsidRPr="00036450">
                  <w:rPr>
                    <w:lang w:bidi="fr-FR"/>
                  </w:rPr>
                  <w:t>]</w:t>
                </w:r>
              </w:sdtContent>
            </w:sdt>
            <w:r>
              <w:rPr>
                <w:lang w:bidi="fr-FR"/>
              </w:rPr>
              <w:t xml:space="preserve"> </w:t>
            </w:r>
          </w:p>
          <w:sdt>
            <w:sdtPr>
              <w:id w:val="-1484075430"/>
              <w:placeholder>
                <w:docPart w:val="D147B5B0D38B4068B2DAA2BB4DF57801"/>
              </w:placeholder>
              <w:temporary/>
              <w:showingPlcHdr/>
              <w15:appearance w15:val="hidden"/>
            </w:sdtPr>
            <w:sdtContent>
              <w:p w14:paraId="5C04B3DB" w14:textId="77777777" w:rsidR="00A213B5" w:rsidRDefault="00A213B5" w:rsidP="00BD7651">
                <w:pPr>
                  <w:pStyle w:val="Intitulduposte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-921484777"/>
              <w:placeholder>
                <w:docPart w:val="D147B5B0D38B4068B2DAA2BB4DF57801"/>
              </w:placeholder>
              <w:temporary/>
              <w:showingPlcHdr/>
              <w15:appearance w15:val="hidden"/>
            </w:sdtPr>
            <w:sdtContent>
              <w:p w14:paraId="3B74CCEC" w14:textId="77777777" w:rsidR="00A213B5" w:rsidRPr="008064DE" w:rsidRDefault="00A213B5" w:rsidP="00BD7651">
                <w:pPr>
                  <w:pStyle w:val="Nomdelasocit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-1151519732"/>
              <w:placeholder>
                <w:docPart w:val="BA8BE90C3D5949BCAB29516F487FBB19"/>
              </w:placeholder>
              <w:temporary/>
              <w:showingPlcHdr/>
              <w15:appearance w15:val="hidden"/>
            </w:sdtPr>
            <w:sdtContent>
              <w:p w14:paraId="0AE656F3" w14:textId="77777777" w:rsidR="00A213B5" w:rsidRDefault="00A213B5" w:rsidP="00BD7651">
                <w:pPr>
                  <w:pStyle w:val="Heading1"/>
                </w:pPr>
                <w:r w:rsidRPr="00BD7651">
                  <w:rPr>
                    <w:lang w:bidi="fr-FR"/>
                  </w:rPr>
                  <w:t>Activités</w:t>
                </w:r>
              </w:p>
            </w:sdtContent>
          </w:sdt>
          <w:sdt>
            <w:sdtPr>
              <w:id w:val="297263958"/>
              <w:placeholder>
                <w:docPart w:val="9CCAE3A6539E4F1DBCD7F13B02DDB697"/>
              </w:placeholder>
              <w:temporary/>
              <w:showingPlcHdr/>
              <w15:appearance w15:val="hidden"/>
            </w:sdtPr>
            <w:sdtContent>
              <w:p w14:paraId="41A25A41" w14:textId="77777777" w:rsidR="00A213B5" w:rsidRPr="00BD7651" w:rsidRDefault="00A213B5" w:rsidP="00BD7651">
                <w:r w:rsidRPr="00BD7651">
                  <w:rPr>
                    <w:lang w:bidi="fr-FR"/>
                  </w:rPr>
                  <w:t xml:space="preserve">Utilisez cette section pour indiquer vos passions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et activités pertinentes. Il peut être utile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d’indiquer ici vos expériences en animation et</w:t>
                </w:r>
                <w:r>
                  <w:rPr>
                    <w:lang w:bidi="fr-FR"/>
                  </w:rPr>
                  <w:t> </w:t>
                </w:r>
                <w:r w:rsidRPr="00BD7651">
                  <w:rPr>
                    <w:lang w:bidi="fr-FR"/>
                  </w:rPr>
                  <w:t xml:space="preserve">bénévolat. Vous pouvez également ajouter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d’autres informations importantes comme vos</w:t>
                </w:r>
                <w:r>
                  <w:rPr>
                    <w:lang w:bidi="fr-FR"/>
                  </w:rPr>
                  <w:t> </w:t>
                </w:r>
                <w:r w:rsidRPr="00BD7651">
                  <w:rPr>
                    <w:lang w:bidi="fr-FR"/>
                  </w:rPr>
                  <w:t>publications, certifications, langues, etc.</w:t>
                </w:r>
              </w:p>
            </w:sdtContent>
          </w:sdt>
        </w:tc>
      </w:tr>
      <w:tr w:rsidR="00A213B5" w14:paraId="58E0CB27" w14:textId="77777777" w:rsidTr="002402E6">
        <w:trPr>
          <w:trHeight w:val="1863"/>
        </w:trPr>
        <w:tc>
          <w:tcPr>
            <w:tcW w:w="5040" w:type="dxa"/>
            <w:gridSpan w:val="2"/>
            <w:tcMar>
              <w:left w:w="288" w:type="dxa"/>
            </w:tcMar>
          </w:tcPr>
          <w:p w14:paraId="588ACE98" w14:textId="77777777" w:rsidR="00A213B5" w:rsidRDefault="00A213B5" w:rsidP="00BD7651">
            <w:pPr>
              <w:pStyle w:val="Title"/>
            </w:pPr>
            <w:r w:rsidRPr="00781A32">
              <w:rPr>
                <w:noProof/>
              </w:rPr>
              <w:t>Steven</w:t>
            </w:r>
          </w:p>
          <w:p w14:paraId="60248A50" w14:textId="77777777" w:rsidR="00A213B5" w:rsidRDefault="00A213B5" w:rsidP="00BD7651">
            <w:pPr>
              <w:pStyle w:val="Title"/>
              <w:rPr>
                <w:noProof/>
              </w:rPr>
            </w:pPr>
            <w:r w:rsidRPr="00781A32">
              <w:rPr>
                <w:noProof/>
              </w:rPr>
              <w:t>Thorpe</w:t>
            </w:r>
          </w:p>
        </w:tc>
        <w:tc>
          <w:tcPr>
            <w:tcW w:w="270" w:type="dxa"/>
            <w:vMerge/>
          </w:tcPr>
          <w:p w14:paraId="74DB0AE2" w14:textId="77777777" w:rsidR="00A213B5" w:rsidRDefault="00A213B5" w:rsidP="008064DE"/>
        </w:tc>
        <w:tc>
          <w:tcPr>
            <w:tcW w:w="4616" w:type="dxa"/>
            <w:vMerge/>
          </w:tcPr>
          <w:p w14:paraId="123D688E" w14:textId="77777777" w:rsidR="00A213B5" w:rsidRDefault="00A213B5" w:rsidP="008064DE"/>
        </w:tc>
      </w:tr>
      <w:tr w:rsidR="00A213B5" w14:paraId="5429DA9C" w14:textId="77777777" w:rsidTr="002402E6">
        <w:trPr>
          <w:trHeight w:val="792"/>
        </w:trPr>
        <w:tc>
          <w:tcPr>
            <w:tcW w:w="5040" w:type="dxa"/>
            <w:gridSpan w:val="2"/>
            <w:tcMar>
              <w:left w:w="288" w:type="dxa"/>
            </w:tcMar>
          </w:tcPr>
          <w:p w14:paraId="42DE8084" w14:textId="77777777" w:rsidR="00A213B5" w:rsidRPr="00BD7651" w:rsidRDefault="00A213B5" w:rsidP="00BD7651">
            <w:pPr>
              <w:pStyle w:val="Title"/>
              <w:rPr>
                <w:lang w:val="en-US"/>
              </w:rPr>
            </w:pPr>
            <w:r w:rsidRPr="00781A32">
              <w:rPr>
                <w:noProof/>
              </w:rPr>
              <w:t>Northwind Traders</w:t>
            </w:r>
          </w:p>
        </w:tc>
        <w:tc>
          <w:tcPr>
            <w:tcW w:w="270" w:type="dxa"/>
            <w:vMerge/>
          </w:tcPr>
          <w:p w14:paraId="6CF530A0" w14:textId="77777777" w:rsidR="00A213B5" w:rsidRDefault="00A213B5" w:rsidP="008064DE"/>
        </w:tc>
        <w:tc>
          <w:tcPr>
            <w:tcW w:w="4616" w:type="dxa"/>
            <w:vMerge/>
          </w:tcPr>
          <w:p w14:paraId="155760D0" w14:textId="77777777" w:rsidR="00A213B5" w:rsidRDefault="00A213B5" w:rsidP="008064DE"/>
        </w:tc>
      </w:tr>
      <w:tr w:rsidR="00A213B5" w14:paraId="75250936" w14:textId="77777777" w:rsidTr="002402E6">
        <w:trPr>
          <w:trHeight w:val="1152"/>
        </w:trPr>
        <w:tc>
          <w:tcPr>
            <w:tcW w:w="630" w:type="dxa"/>
            <w:vAlign w:val="center"/>
          </w:tcPr>
          <w:p w14:paraId="64B484B6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277DDDE4" wp14:editId="22B6329F">
                  <wp:extent cx="190500" cy="190500"/>
                  <wp:effectExtent l="0" t="0" r="0" b="0"/>
                  <wp:docPr id="1308093906" name="Graphisme 23" descr="Icône de téléphon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8355993-40E7-4C4B-8201-13AD2536E2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raphisme 23">
                            <a:extLst>
                              <a:ext uri="{FF2B5EF4-FFF2-40B4-BE49-F238E27FC236}">
                                <a16:creationId xmlns:a16="http://schemas.microsoft.com/office/drawing/2014/main" id="{58355993-40E7-4C4B-8201-13AD2536E2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-1139111420"/>
              <w:placeholder>
                <w:docPart w:val="F37D59B7F93349C4BCBBDD1DD4E17372"/>
              </w:placeholder>
              <w:temporary/>
              <w:showingPlcHdr/>
              <w15:appearance w15:val="hidden"/>
            </w:sdtPr>
            <w:sdtContent>
              <w:p w14:paraId="7C54257C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Téléphone :</w:t>
                </w:r>
              </w:p>
            </w:sdtContent>
          </w:sdt>
          <w:p w14:paraId="432F116A" w14:textId="77777777" w:rsidR="00A213B5" w:rsidRDefault="00A213B5" w:rsidP="008D4C89">
            <w:r>
              <w:rPr>
                <w:noProof/>
              </w:rPr>
              <w:t>(123)555-0100</w:t>
            </w:r>
          </w:p>
        </w:tc>
        <w:tc>
          <w:tcPr>
            <w:tcW w:w="270" w:type="dxa"/>
            <w:vMerge/>
          </w:tcPr>
          <w:p w14:paraId="7FBBE3A6" w14:textId="77777777" w:rsidR="00A213B5" w:rsidRDefault="00A213B5" w:rsidP="008064DE"/>
        </w:tc>
        <w:tc>
          <w:tcPr>
            <w:tcW w:w="4616" w:type="dxa"/>
            <w:vMerge/>
          </w:tcPr>
          <w:p w14:paraId="661956D5" w14:textId="77777777" w:rsidR="00A213B5" w:rsidRDefault="00A213B5" w:rsidP="008064DE"/>
        </w:tc>
      </w:tr>
      <w:tr w:rsidR="00A213B5" w14:paraId="7EE393CE" w14:textId="77777777" w:rsidTr="002402E6">
        <w:trPr>
          <w:trHeight w:val="1152"/>
        </w:trPr>
        <w:tc>
          <w:tcPr>
            <w:tcW w:w="630" w:type="dxa"/>
            <w:vAlign w:val="center"/>
          </w:tcPr>
          <w:p w14:paraId="28DF42AC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42C0B97B" wp14:editId="7698749A">
                  <wp:extent cx="220980" cy="220980"/>
                  <wp:effectExtent l="0" t="0" r="7620" b="7620"/>
                  <wp:docPr id="1392081989" name="Graphisme 27" descr="Icône du symbole @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442E5E-54F3-4EEC-BC04-0316892CC1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Graphisme 27">
                            <a:extLst>
                              <a:ext uri="{FF2B5EF4-FFF2-40B4-BE49-F238E27FC236}">
                                <a16:creationId xmlns:a16="http://schemas.microsoft.com/office/drawing/2014/main" id="{A7442E5E-54F3-4EEC-BC04-0316892CC1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611332020"/>
              <w:placeholder>
                <w:docPart w:val="D206F48572C94238B2220C23D871E356"/>
              </w:placeholder>
              <w:temporary/>
              <w:showingPlcHdr/>
              <w15:appearance w15:val="hidden"/>
            </w:sdtPr>
            <w:sdtContent>
              <w:p w14:paraId="180D8340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Adresse email :</w:t>
                </w:r>
              </w:p>
            </w:sdtContent>
          </w:sdt>
          <w:p w14:paraId="5970DBA8" w14:textId="77777777" w:rsidR="00A213B5" w:rsidRPr="00B72D6F" w:rsidRDefault="00A213B5" w:rsidP="008D4C89">
            <w:pPr>
              <w:rPr>
                <w:rStyle w:val="Hyperlink"/>
              </w:rPr>
            </w:pPr>
            <w:r w:rsidRPr="00781A32">
              <w:rPr>
                <w:noProof/>
                <w:color w:val="00768E" w:themeColor="accent2" w:themeShade="80"/>
                <w:u w:val="single"/>
              </w:rPr>
              <w:t>steven@northwindtraders.com</w:t>
            </w:r>
          </w:p>
        </w:tc>
        <w:tc>
          <w:tcPr>
            <w:tcW w:w="270" w:type="dxa"/>
            <w:vMerge/>
          </w:tcPr>
          <w:p w14:paraId="59A798B7" w14:textId="77777777" w:rsidR="00A213B5" w:rsidRDefault="00A213B5" w:rsidP="008064DE"/>
        </w:tc>
        <w:tc>
          <w:tcPr>
            <w:tcW w:w="4616" w:type="dxa"/>
            <w:vMerge/>
          </w:tcPr>
          <w:p w14:paraId="0D9A98C6" w14:textId="77777777" w:rsidR="00A213B5" w:rsidRDefault="00A213B5" w:rsidP="008064DE"/>
        </w:tc>
      </w:tr>
      <w:tr w:rsidR="00A213B5" w14:paraId="00C348EF" w14:textId="77777777" w:rsidTr="002402E6">
        <w:trPr>
          <w:trHeight w:val="1350"/>
        </w:trPr>
        <w:tc>
          <w:tcPr>
            <w:tcW w:w="630" w:type="dxa"/>
            <w:vAlign w:val="center"/>
          </w:tcPr>
          <w:p w14:paraId="7BAA48A8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51BE3EBE" wp14:editId="0A79D02D">
                  <wp:extent cx="220980" cy="220980"/>
                  <wp:effectExtent l="0" t="0" r="7620" b="7620"/>
                  <wp:docPr id="958105792" name="Graphisme 29" descr="Icône de lie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23B3F23-259E-471E-A65C-ED41BCE96A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phisme 29">
                            <a:extLst>
                              <a:ext uri="{FF2B5EF4-FFF2-40B4-BE49-F238E27FC236}">
                                <a16:creationId xmlns:a16="http://schemas.microsoft.com/office/drawing/2014/main" id="{823B3F23-259E-471E-A65C-ED41BCE96A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1347138747"/>
              <w:placeholder>
                <w:docPart w:val="8275B6CA0D594D1785756176E1371FD7"/>
              </w:placeholder>
              <w:temporary/>
              <w:showingPlcHdr/>
              <w15:appearance w15:val="hidden"/>
            </w:sdtPr>
            <w:sdtContent>
              <w:p w14:paraId="4EB25AED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Site web :</w:t>
                </w:r>
              </w:p>
            </w:sdtContent>
          </w:sdt>
          <w:p w14:paraId="2B5726B7" w14:textId="77777777" w:rsidR="00A213B5" w:rsidRDefault="00A213B5" w:rsidP="008D4C89">
            <w:r>
              <w:rPr>
                <w:noProof/>
              </w:rPr>
              <w:t>http://northwindtraders.com</w:t>
            </w:r>
          </w:p>
        </w:tc>
        <w:tc>
          <w:tcPr>
            <w:tcW w:w="270" w:type="dxa"/>
            <w:vMerge/>
          </w:tcPr>
          <w:p w14:paraId="4975148B" w14:textId="77777777" w:rsidR="00A213B5" w:rsidRDefault="00A213B5" w:rsidP="008064DE"/>
        </w:tc>
        <w:tc>
          <w:tcPr>
            <w:tcW w:w="4616" w:type="dxa"/>
            <w:vMerge/>
          </w:tcPr>
          <w:p w14:paraId="2BA1FF13" w14:textId="77777777" w:rsidR="00A213B5" w:rsidRDefault="00A213B5" w:rsidP="008064DE"/>
        </w:tc>
      </w:tr>
      <w:tr w:rsidR="00A213B5" w14:paraId="2A065C6A" w14:textId="77777777" w:rsidTr="002402E6">
        <w:trPr>
          <w:trHeight w:val="1296"/>
        </w:trPr>
        <w:tc>
          <w:tcPr>
            <w:tcW w:w="630" w:type="dxa"/>
            <w:vAlign w:val="center"/>
          </w:tcPr>
          <w:p w14:paraId="5ED1A1CF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7E33F6F5" wp14:editId="2A960014">
                  <wp:extent cx="198120" cy="198120"/>
                  <wp:effectExtent l="0" t="0" r="0" b="0"/>
                  <wp:docPr id="764967062" name="Graphisme 33" descr="Icône d’emplacement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AD1AB98-93C4-4F44-B930-D4A4201E62A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raphisme 33">
                            <a:extLst>
                              <a:ext uri="{FF2B5EF4-FFF2-40B4-BE49-F238E27FC236}">
                                <a16:creationId xmlns:a16="http://schemas.microsoft.com/office/drawing/2014/main" id="{4AD1AB98-93C4-4F44-B930-D4A4201E62A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vMerge w:val="restart"/>
            <w:tcMar>
              <w:left w:w="216" w:type="dxa"/>
            </w:tcMar>
          </w:tcPr>
          <w:sdt>
            <w:sdtPr>
              <w:id w:val="-1087153162"/>
              <w:placeholder>
                <w:docPart w:val="2CF3AE761A0F4459BF116FE0CD0B55F9"/>
              </w:placeholder>
              <w:temporary/>
              <w:showingPlcHdr/>
              <w15:appearance w15:val="hidden"/>
            </w:sdtPr>
            <w:sdtContent>
              <w:p w14:paraId="2B3969C1" w14:textId="77777777" w:rsidR="00A213B5" w:rsidRDefault="00A213B5" w:rsidP="00B72D6F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Adresse</w:t>
                </w:r>
              </w:p>
            </w:sdtContent>
          </w:sdt>
          <w:p w14:paraId="549AD11A" w14:textId="77777777" w:rsidR="00A213B5" w:rsidRDefault="00A213B5" w:rsidP="0093494E">
            <w:pPr>
              <w:pStyle w:val="Coordonnes"/>
            </w:pPr>
            <w:r w:rsidRPr="00781A32">
              <w:rPr>
                <w:noProof/>
              </w:rPr>
              <w:t>123 5th Avenue</w:t>
            </w:r>
          </w:p>
        </w:tc>
        <w:tc>
          <w:tcPr>
            <w:tcW w:w="270" w:type="dxa"/>
            <w:vMerge/>
          </w:tcPr>
          <w:p w14:paraId="5254B0EE" w14:textId="77777777" w:rsidR="00A213B5" w:rsidRDefault="00A213B5" w:rsidP="008064DE"/>
        </w:tc>
        <w:tc>
          <w:tcPr>
            <w:tcW w:w="4616" w:type="dxa"/>
            <w:vMerge/>
          </w:tcPr>
          <w:p w14:paraId="1614762D" w14:textId="77777777" w:rsidR="00A213B5" w:rsidRDefault="00A213B5" w:rsidP="008064DE"/>
        </w:tc>
      </w:tr>
      <w:tr w:rsidR="00A213B5" w14:paraId="3F58B7B4" w14:textId="77777777" w:rsidTr="002402E6">
        <w:trPr>
          <w:trHeight w:val="1296"/>
        </w:trPr>
        <w:tc>
          <w:tcPr>
            <w:tcW w:w="630" w:type="dxa"/>
            <w:vAlign w:val="center"/>
          </w:tcPr>
          <w:p w14:paraId="51140D99" w14:textId="77777777" w:rsidR="00A213B5" w:rsidRPr="00F4731D" w:rsidRDefault="00A213B5" w:rsidP="00BD7651">
            <w:pPr>
              <w:jc w:val="center"/>
              <w:rPr>
                <w:noProof/>
              </w:rPr>
            </w:pPr>
          </w:p>
        </w:tc>
        <w:tc>
          <w:tcPr>
            <w:tcW w:w="4410" w:type="dxa"/>
            <w:vMerge/>
            <w:tcMar>
              <w:left w:w="216" w:type="dxa"/>
            </w:tcMar>
          </w:tcPr>
          <w:p w14:paraId="095A7E2D" w14:textId="77777777" w:rsidR="00A213B5" w:rsidRDefault="00A213B5" w:rsidP="00BD7651"/>
        </w:tc>
        <w:tc>
          <w:tcPr>
            <w:tcW w:w="270" w:type="dxa"/>
            <w:vMerge/>
          </w:tcPr>
          <w:p w14:paraId="6FA744C9" w14:textId="77777777" w:rsidR="00A213B5" w:rsidRDefault="00A213B5" w:rsidP="008064DE"/>
        </w:tc>
        <w:tc>
          <w:tcPr>
            <w:tcW w:w="4616" w:type="dxa"/>
            <w:vMerge/>
          </w:tcPr>
          <w:p w14:paraId="7F06B4F3" w14:textId="77777777" w:rsidR="00A213B5" w:rsidRDefault="00A213B5" w:rsidP="008064DE"/>
        </w:tc>
      </w:tr>
      <w:tr w:rsidR="00A213B5" w14:paraId="6CEC3635" w14:textId="77777777" w:rsidTr="002402E6">
        <w:trPr>
          <w:trHeight w:val="1008"/>
        </w:trPr>
        <w:tc>
          <w:tcPr>
            <w:tcW w:w="630" w:type="dxa"/>
            <w:tcBorders>
              <w:bottom w:val="nil"/>
            </w:tcBorders>
            <w:vAlign w:val="center"/>
          </w:tcPr>
          <w:p w14:paraId="498C3DBF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lastRenderedPageBreak/>
              <w:drawing>
                <wp:inline distT="0" distB="0" distL="0" distR="0" wp14:anchorId="578DC878" wp14:editId="75508F30">
                  <wp:extent cx="255270" cy="255270"/>
                  <wp:effectExtent l="0" t="0" r="0" b="0"/>
                  <wp:docPr id="329003278" name="Graphisme 120" descr="Icône de clé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18936D-3B47-46AD-BA35-83FD6AA9AEC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Graphisme 120">
                            <a:extLst>
                              <a:ext uri="{FF2B5EF4-FFF2-40B4-BE49-F238E27FC236}">
                                <a16:creationId xmlns:a16="http://schemas.microsoft.com/office/drawing/2014/main" id="{D618936D-3B47-46AD-BA35-83FD6AA9AEC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Borders>
              <w:bottom w:val="nil"/>
            </w:tcBorders>
            <w:tcMar>
              <w:left w:w="216" w:type="dxa"/>
            </w:tcMar>
          </w:tcPr>
          <w:sdt>
            <w:sdtPr>
              <w:id w:val="1299338582"/>
              <w:placeholder>
                <w:docPart w:val="B479EF180052409AA1A93205574EB9E2"/>
              </w:placeholder>
              <w:temporary/>
              <w:showingPlcHdr/>
              <w15:appearance w15:val="hidden"/>
            </w:sdtPr>
            <w:sdtContent>
              <w:p w14:paraId="24299B8F" w14:textId="77777777" w:rsidR="00A213B5" w:rsidRDefault="00A213B5" w:rsidP="00B72D6F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Compétences</w:t>
                </w:r>
              </w:p>
            </w:sdtContent>
          </w:sdt>
          <w:sdt>
            <w:sdtPr>
              <w:id w:val="431863742"/>
              <w:placeholder>
                <w:docPart w:val="26E4769EDDC54A99BA2182F17BC7D395"/>
              </w:placeholder>
              <w:temporary/>
              <w:showingPlcHdr/>
              <w15:appearance w15:val="hidden"/>
            </w:sdtPr>
            <w:sdtContent>
              <w:p w14:paraId="6B418840" w14:textId="77777777" w:rsidR="00A213B5" w:rsidRPr="00DE591D" w:rsidRDefault="00A213B5" w:rsidP="008D4C89">
                <w:pPr>
                  <w:pStyle w:val="Coordonnes"/>
                  <w:rPr>
                    <w:lang w:val="fr-FR"/>
                  </w:rPr>
                </w:pPr>
                <w:r w:rsidRPr="008D4C89">
                  <w:rPr>
                    <w:lang w:val="fr-FR" w:bidi="fr-FR"/>
                  </w:rPr>
                  <w:t xml:space="preserve">[Entrez ici vos compétences, séparées </w:t>
                </w:r>
                <w:r>
                  <w:rPr>
                    <w:lang w:val="fr-FR" w:bidi="fr-FR"/>
                  </w:rPr>
                  <w:br/>
                </w:r>
                <w:r w:rsidRPr="008D4C89">
                  <w:rPr>
                    <w:lang w:val="fr-FR" w:bidi="fr-FR"/>
                  </w:rPr>
                  <w:t>par une virgule]</w:t>
                </w:r>
              </w:p>
            </w:sdtContent>
          </w:sdt>
        </w:tc>
        <w:tc>
          <w:tcPr>
            <w:tcW w:w="270" w:type="dxa"/>
            <w:vMerge/>
            <w:tcBorders>
              <w:bottom w:val="nil"/>
            </w:tcBorders>
          </w:tcPr>
          <w:p w14:paraId="4C14EE25" w14:textId="77777777" w:rsidR="00A213B5" w:rsidRDefault="00A213B5" w:rsidP="008064DE"/>
        </w:tc>
        <w:tc>
          <w:tcPr>
            <w:tcW w:w="4616" w:type="dxa"/>
            <w:vMerge/>
            <w:tcBorders>
              <w:bottom w:val="nil"/>
            </w:tcBorders>
          </w:tcPr>
          <w:p w14:paraId="5A00D4AF" w14:textId="77777777" w:rsidR="00A213B5" w:rsidRDefault="00A213B5" w:rsidP="008064DE"/>
        </w:tc>
      </w:tr>
    </w:tbl>
    <w:p w14:paraId="3CE87A07" w14:textId="77777777" w:rsidR="00A213B5" w:rsidRDefault="00A213B5" w:rsidP="008D4C89">
      <w:pPr>
        <w:spacing w:after="0"/>
        <w:rPr>
          <w:sz w:val="8"/>
        </w:rPr>
        <w:sectPr w:rsidR="00A213B5" w:rsidSect="00A213B5">
          <w:headerReference w:type="default" r:id="rId27"/>
          <w:pgSz w:w="11906" w:h="16838" w:code="9"/>
          <w:pgMar w:top="720" w:right="1440" w:bottom="720" w:left="1080" w:header="706" w:footer="706" w:gutter="0"/>
          <w:pgNumType w:start="1"/>
          <w:cols w:space="708"/>
          <w:docGrid w:linePitch="360"/>
        </w:sectPr>
      </w:pPr>
      <w:r>
        <w:rPr>
          <w:noProof/>
          <w:lang w:bidi="fr-FR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E921E59" wp14:editId="36A30430">
                <wp:simplePos x="0" y="0"/>
                <mc:AlternateContent>
                  <mc:Choice Requires="wp14">
                    <wp:positionH relativeFrom="page">
                      <wp14:pctPosHOffset>4400</wp14:pctPosHOffset>
                    </wp:positionH>
                  </mc:Choice>
                  <mc:Fallback>
                    <wp:positionH relativeFrom="page">
                      <wp:posOffset>332105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7500</wp14:pctPosVOffset>
                    </wp:positionV>
                  </mc:Choice>
                  <mc:Fallback>
                    <wp:positionV relativeFrom="page">
                      <wp:posOffset>801370</wp:posOffset>
                    </wp:positionV>
                  </mc:Fallback>
                </mc:AlternateContent>
                <wp:extent cx="1188720" cy="1426464"/>
                <wp:effectExtent l="0" t="0" r="0" b="2540"/>
                <wp:wrapNone/>
                <wp:docPr id="1736375068" name="Groupe 23" descr="Graphisme carré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8720" cy="1426464"/>
                          <a:chOff x="0" y="0"/>
                          <a:chExt cx="1191886" cy="1425253"/>
                        </a:xfrm>
                      </wpg:grpSpPr>
                      <wps:wsp>
                        <wps:cNvPr id="957205322" name="Rectangle 19"/>
                        <wps:cNvSpPr/>
                        <wps:spPr>
                          <a:xfrm>
                            <a:off x="0" y="0"/>
                            <a:ext cx="1183640" cy="118364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68971710" name="Rectangle 20"/>
                        <wps:cNvSpPr/>
                        <wps:spPr>
                          <a:xfrm>
                            <a:off x="245660" y="1173707"/>
                            <a:ext cx="936625" cy="24828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5173479" name="Rectangle 21"/>
                        <wps:cNvSpPr/>
                        <wps:spPr>
                          <a:xfrm>
                            <a:off x="941696" y="928048"/>
                            <a:ext cx="250190" cy="49720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BDE402" id="Groupe 23" o:spid="_x0000_s1026" alt="Graphisme carrés" style="position:absolute;margin-left:0;margin-top:0;width:93.6pt;height:112.3pt;z-index:251667456;mso-left-percent:44;mso-top-percent:75;mso-position-horizontal-relative:page;mso-position-vertical-relative:page;mso-left-percent:44;mso-top-percent:75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">
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" fillcolor="#1dd9ff [3205]" stroked="f" strokeweight="1pt">
                  <v:fill opacity="49087f"/>
                </v:rect>
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" fillcolor="#ff0174 [3204]" stroked="f" strokeweight="1pt">
                  <v:fill opacity="49087f"/>
                </v:rect>
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" fillcolor="#c8ff17 [3206]" stroked="f" strokeweight="1pt">
                  <v:fill opacity="49087f"/>
                </v:rect>
                <w10:wrap anchorx="page" anchory="page"/>
              </v:group>
            </w:pict>
          </mc:Fallback>
        </mc:AlternateContent>
      </w:r>
    </w:p>
    <w:tbl>
      <w:tblPr>
        <w:tblW w:w="9926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30"/>
        <w:gridCol w:w="4410"/>
        <w:gridCol w:w="270"/>
        <w:gridCol w:w="4616"/>
      </w:tblGrid>
      <w:tr w:rsidR="00A213B5" w14:paraId="3C97ABAB" w14:textId="77777777" w:rsidTr="002402E6">
        <w:trPr>
          <w:trHeight w:val="4977"/>
        </w:trPr>
        <w:tc>
          <w:tcPr>
            <w:tcW w:w="5040" w:type="dxa"/>
            <w:gridSpan w:val="2"/>
            <w:tcMar>
              <w:left w:w="288" w:type="dxa"/>
            </w:tcMar>
          </w:tcPr>
          <w:p w14:paraId="3D9E323D" w14:textId="77777777" w:rsidR="00A213B5" w:rsidRDefault="00A213B5" w:rsidP="00BD7651">
            <w:r>
              <w:rPr>
                <w:noProof/>
                <w:lang w:bidi="fr-FR"/>
              </w:rPr>
              <w:lastRenderedPageBreak/>
              <mc:AlternateContent>
                <mc:Choice Requires="wpg">
                  <w:drawing>
                    <wp:inline distT="0" distB="0" distL="0" distR="0" wp14:anchorId="26E486B2" wp14:editId="28102BAA">
                      <wp:extent cx="3011805" cy="3011170"/>
                      <wp:effectExtent l="0" t="0" r="0" b="0"/>
                      <wp:docPr id="1762726986" name="Groupe 34" descr="élément décoratif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11805" cy="3011170"/>
                                <a:chOff x="0" y="0"/>
                                <a:chExt cx="3011805" cy="3011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04551212" name="Image 10" descr="Espace réservé à la photo, photo représentant l’œil d’un homme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3011805" cy="3011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90237155" name="Rectangle 17" descr="Bordure blanche"/>
                              <wps:cNvSpPr/>
                              <wps:spPr>
                                <a:xfrm>
                                  <a:off x="434340" y="441960"/>
                                  <a:ext cx="2126615" cy="21266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4024F6" id="Groupe 34" o:spid="_x0000_s1026" alt="élément décoratif" style="width:237.15pt;height:237.1pt;mso-position-horizontal-relative:char;mso-position-vertical-relative:line" coordsize="30118,301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">
                      <v:shape id="Image 10" o:spid="_x0000_s1027" type="#_x0000_t75" alt="Espace réservé à la photo, photo représentant l’œil d’un homme" style="position:absolute;width:30118;height:30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">
                        <v:imagedata r:id="rId12" o:title="Espace réservé à la photo, photo représentant l’œil d’un homme"/>
                      </v:shape>
                      <v:rect id="Rectangle 17" o:spid="_x0000_s1028" alt="Bordure blanche" style="position:absolute;left:4343;top:4419;width:21266;height:21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" filled="f" strokecolor="white [3212]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" w:type="dxa"/>
            <w:vMerge w:val="restart"/>
          </w:tcPr>
          <w:p w14:paraId="78FA23E0" w14:textId="77777777" w:rsidR="00A213B5" w:rsidRDefault="00A213B5" w:rsidP="008064DE"/>
        </w:tc>
        <w:tc>
          <w:tcPr>
            <w:tcW w:w="4616" w:type="dxa"/>
            <w:vMerge w:val="restart"/>
          </w:tcPr>
          <w:sdt>
            <w:sdtPr>
              <w:id w:val="-1633246565"/>
              <w:placeholder>
                <w:docPart w:val="87182592DCEF42B58D461736D3553A53"/>
              </w:placeholder>
              <w:temporary/>
              <w:showingPlcHdr/>
              <w15:appearance w15:val="hidden"/>
            </w:sdtPr>
            <w:sdtContent>
              <w:p w14:paraId="2F3F40C9" w14:textId="77777777" w:rsidR="00A213B5" w:rsidRDefault="00A213B5" w:rsidP="003C3388">
                <w:r>
                  <w:rPr>
                    <w:lang w:bidi="fr-FR"/>
                  </w:rPr>
                  <w:t xml:space="preserve">Présentation et objectif. Remplacez cette phrase par votre objectif professionnel, ou </w:t>
                </w:r>
                <w:r>
                  <w:rPr>
                    <w:lang w:bidi="fr-FR"/>
                  </w:rPr>
                  <w:br/>
                  <w:t xml:space="preserve">présentez-vous et décrivez votre projet. </w:t>
                </w:r>
              </w:p>
            </w:sdtContent>
          </w:sdt>
          <w:p w14:paraId="28A534F7" w14:textId="77777777" w:rsidR="00A213B5" w:rsidRDefault="00A213B5" w:rsidP="003C3388"/>
          <w:sdt>
            <w:sdtPr>
              <w:rPr>
                <w:b w:val="0"/>
              </w:rPr>
              <w:id w:val="2123652719"/>
              <w:placeholder>
                <w:docPart w:val="AF715C682B714FA283494F2FD2542988"/>
              </w:placeholder>
              <w:temporary/>
              <w:showingPlcHdr/>
              <w15:appearance w15:val="hidden"/>
            </w:sdtPr>
            <w:sdtContent>
              <w:p w14:paraId="64EDA851" w14:textId="77777777" w:rsidR="00A213B5" w:rsidRPr="00B72D6F" w:rsidRDefault="00A213B5" w:rsidP="00B72D6F">
                <w:pPr>
                  <w:pStyle w:val="Heading1"/>
                  <w:rPr>
                    <w:b w:val="0"/>
                  </w:rPr>
                </w:pPr>
                <w:r w:rsidRPr="00B72D6F">
                  <w:rPr>
                    <w:rStyle w:val="Heading1Char"/>
                    <w:b/>
                    <w:lang w:bidi="fr-FR"/>
                  </w:rPr>
                  <w:t>Expérience</w:t>
                </w:r>
              </w:p>
            </w:sdtContent>
          </w:sdt>
          <w:p w14:paraId="0C5F1B4C" w14:textId="77777777" w:rsidR="00A213B5" w:rsidRPr="00036450" w:rsidRDefault="00A213B5" w:rsidP="008064DE">
            <w:pPr>
              <w:pStyle w:val="Datescls"/>
            </w:pPr>
            <w:sdt>
              <w:sdtPr>
                <w:id w:val="258879062"/>
                <w:placeholder>
                  <w:docPart w:val="7251B3005EDE441FB439566B489F9FD9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-622693379"/>
                <w:placeholder>
                  <w:docPart w:val="4B7C26EC68D240198E3D5E3255644BCC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37A6ED5B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112106043"/>
                <w:placeholder>
                  <w:docPart w:val="C0281EFFEF6D463BAB78B48FAC98335F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19EC7F1F" w14:textId="77777777" w:rsidR="00A213B5" w:rsidRDefault="00A213B5" w:rsidP="008064DE">
            <w:pPr>
              <w:pStyle w:val="Intitulduposte"/>
            </w:pPr>
            <w:sdt>
              <w:sdtPr>
                <w:id w:val="964392065"/>
                <w:placeholder>
                  <w:docPart w:val="67C7AC453614453F9FDBE7868B9A9549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20D5918B" w14:textId="77777777" w:rsidR="00A213B5" w:rsidRPr="008064DE" w:rsidRDefault="00A213B5" w:rsidP="008064DE">
            <w:pPr>
              <w:pStyle w:val="Nomdelasocit"/>
            </w:pPr>
            <w:sdt>
              <w:sdtPr>
                <w:id w:val="-967585212"/>
                <w:placeholder>
                  <w:docPart w:val="3D646B3613E147319926DEC6802EFA54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p w14:paraId="3C3D4DB3" w14:textId="77777777" w:rsidR="00A213B5" w:rsidRPr="00036450" w:rsidRDefault="00A213B5" w:rsidP="008064DE">
            <w:pPr>
              <w:pStyle w:val="Datescls"/>
            </w:pPr>
            <w:sdt>
              <w:sdtPr>
                <w:id w:val="-373852383"/>
                <w:placeholder>
                  <w:docPart w:val="7B8FA89CF5264C3D86F3253F75A30FCE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-1949849784"/>
                <w:placeholder>
                  <w:docPart w:val="B36E1D2B466E415A9626BB17BA74655B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16DA9B74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-891573005"/>
                <w:placeholder>
                  <w:docPart w:val="911A2ADC366C4368ADC3B9C3DAF46E80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5B8A794C" w14:textId="77777777" w:rsidR="00A213B5" w:rsidRDefault="00A213B5" w:rsidP="008064DE">
            <w:pPr>
              <w:pStyle w:val="Intitulduposte"/>
            </w:pPr>
            <w:sdt>
              <w:sdtPr>
                <w:id w:val="1198282848"/>
                <w:placeholder>
                  <w:docPart w:val="90EADC84E9FA48C59E9A61A24145A73D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6A5C2F60" w14:textId="77777777" w:rsidR="00A213B5" w:rsidRPr="008064DE" w:rsidRDefault="00A213B5" w:rsidP="008064DE">
            <w:pPr>
              <w:pStyle w:val="Nomdelasocit"/>
            </w:pPr>
            <w:sdt>
              <w:sdtPr>
                <w:id w:val="-1423798800"/>
                <w:placeholder>
                  <w:docPart w:val="F20AAFF908CB45ED87466E9C9837BDD2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p w14:paraId="6D925CC0" w14:textId="77777777" w:rsidR="00A213B5" w:rsidRPr="00036450" w:rsidRDefault="00A213B5" w:rsidP="008064DE">
            <w:pPr>
              <w:pStyle w:val="Datescls"/>
            </w:pPr>
            <w:sdt>
              <w:sdtPr>
                <w:id w:val="-1935584230"/>
                <w:placeholder>
                  <w:docPart w:val="F190F066BA83490796274B2448B10669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-927112459"/>
                <w:placeholder>
                  <w:docPart w:val="55BFCD748B19462DA204E24A7814704D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22FD1AA7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-1483379252"/>
                <w:placeholder>
                  <w:docPart w:val="5851A52E2E2443EE98D34C4ED5293E3A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62F43788" w14:textId="77777777" w:rsidR="00A213B5" w:rsidRDefault="00A213B5" w:rsidP="008064DE">
            <w:pPr>
              <w:pStyle w:val="Intitulduposte"/>
            </w:pPr>
            <w:sdt>
              <w:sdtPr>
                <w:id w:val="2117247464"/>
                <w:placeholder>
                  <w:docPart w:val="80896FBAFC8C47CB9C63CCCB05B54D2E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4E034575" w14:textId="77777777" w:rsidR="00A213B5" w:rsidRPr="008064DE" w:rsidRDefault="00A213B5" w:rsidP="008064DE">
            <w:pPr>
              <w:pStyle w:val="Nomdelasocit"/>
            </w:pPr>
            <w:sdt>
              <w:sdtPr>
                <w:id w:val="-1611818493"/>
                <w:placeholder>
                  <w:docPart w:val="44AA8655C11D4B718DAB4ABCEA914570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sdt>
            <w:sdtPr>
              <w:id w:val="-1161001760"/>
              <w:placeholder>
                <w:docPart w:val="C1EF25C3B767439F9C6AB92D89AADDA4"/>
              </w:placeholder>
              <w:temporary/>
              <w:showingPlcHdr/>
              <w15:appearance w15:val="hidden"/>
            </w:sdtPr>
            <w:sdtContent>
              <w:p w14:paraId="6E8C664E" w14:textId="77777777" w:rsidR="00A213B5" w:rsidRDefault="00A213B5" w:rsidP="008064DE">
                <w:pPr>
                  <w:pStyle w:val="Heading1"/>
                </w:pPr>
                <w:r w:rsidRPr="008064DE">
                  <w:rPr>
                    <w:lang w:bidi="fr-FR"/>
                  </w:rPr>
                  <w:t>Formation</w:t>
                </w:r>
              </w:p>
            </w:sdtContent>
          </w:sdt>
          <w:p w14:paraId="1B3D9F25" w14:textId="77777777" w:rsidR="00A213B5" w:rsidRPr="00036450" w:rsidRDefault="00A213B5" w:rsidP="008064DE">
            <w:pPr>
              <w:pStyle w:val="Datescls"/>
            </w:pPr>
            <w:sdt>
              <w:sdtPr>
                <w:id w:val="-648902856"/>
                <w:placeholder>
                  <w:docPart w:val="92DD689622894479B5CEBBFEB2F12AC7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 xml:space="preserve">[Dates </w:t>
                </w:r>
                <w:r>
                  <w:rPr>
                    <w:lang w:bidi="fr-FR"/>
                  </w:rPr>
                  <w:t>de fin d’études</w:t>
                </w:r>
                <w:r w:rsidRPr="00036450">
                  <w:rPr>
                    <w:lang w:bidi="fr-FR"/>
                  </w:rPr>
                  <w:t>]</w:t>
                </w:r>
              </w:sdtContent>
            </w:sdt>
            <w:r>
              <w:rPr>
                <w:lang w:bidi="fr-FR"/>
              </w:rPr>
              <w:t xml:space="preserve"> </w:t>
            </w:r>
          </w:p>
          <w:sdt>
            <w:sdtPr>
              <w:id w:val="-645894213"/>
              <w:placeholder>
                <w:docPart w:val="7C58355ABEA7400E869A3ED738738B4B"/>
              </w:placeholder>
              <w:temporary/>
              <w:showingPlcHdr/>
              <w15:appearance w15:val="hidden"/>
            </w:sdtPr>
            <w:sdtContent>
              <w:p w14:paraId="260F1BFE" w14:textId="77777777" w:rsidR="00A213B5" w:rsidRDefault="00A213B5" w:rsidP="00BD7651">
                <w:pPr>
                  <w:pStyle w:val="Intitulduposte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-1137947376"/>
              <w:placeholder>
                <w:docPart w:val="AAA653E117D545E5BC42EE4E2B3FF2D8"/>
              </w:placeholder>
              <w:temporary/>
              <w:showingPlcHdr/>
              <w15:appearance w15:val="hidden"/>
            </w:sdtPr>
            <w:sdtContent>
              <w:p w14:paraId="2CB1B90A" w14:textId="77777777" w:rsidR="00A213B5" w:rsidRPr="008064DE" w:rsidRDefault="00A213B5" w:rsidP="00BD7651">
                <w:pPr>
                  <w:pStyle w:val="Nomdelasocit"/>
                </w:pPr>
                <w:r w:rsidRPr="00BD7651">
                  <w:rPr>
                    <w:lang w:bidi="fr-FR"/>
                  </w:rPr>
                  <w:t xml:space="preserve">Description, MPC (moyenne pondérée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cumulative) et bref récapitulatif des cours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dispensés ainsi que des distinctions et des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mentions obtenues.</w:t>
                </w:r>
              </w:p>
            </w:sdtContent>
          </w:sdt>
          <w:p w14:paraId="39147F56" w14:textId="77777777" w:rsidR="00A213B5" w:rsidRPr="00036450" w:rsidRDefault="00A213B5" w:rsidP="00BD7651">
            <w:pPr>
              <w:pStyle w:val="Datescls"/>
            </w:pPr>
            <w:sdt>
              <w:sdtPr>
                <w:id w:val="-1116827316"/>
                <w:placeholder>
                  <w:docPart w:val="F5CE336C874C43499FB83AA9E011091F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 xml:space="preserve">[Dates </w:t>
                </w:r>
                <w:r>
                  <w:rPr>
                    <w:lang w:bidi="fr-FR"/>
                  </w:rPr>
                  <w:t>de fin d’études</w:t>
                </w:r>
                <w:r w:rsidRPr="00036450">
                  <w:rPr>
                    <w:lang w:bidi="fr-FR"/>
                  </w:rPr>
                  <w:t>]</w:t>
                </w:r>
              </w:sdtContent>
            </w:sdt>
            <w:r>
              <w:rPr>
                <w:lang w:bidi="fr-FR"/>
              </w:rPr>
              <w:t xml:space="preserve"> </w:t>
            </w:r>
          </w:p>
          <w:sdt>
            <w:sdtPr>
              <w:id w:val="1998611992"/>
              <w:placeholder>
                <w:docPart w:val="FE2300E679D84D9A99360DD12FC64F50"/>
              </w:placeholder>
              <w:temporary/>
              <w:showingPlcHdr/>
              <w15:appearance w15:val="hidden"/>
            </w:sdtPr>
            <w:sdtContent>
              <w:p w14:paraId="6265E3C0" w14:textId="77777777" w:rsidR="00A213B5" w:rsidRDefault="00A213B5" w:rsidP="00BD7651">
                <w:pPr>
                  <w:pStyle w:val="Intitulduposte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296965390"/>
              <w:placeholder>
                <w:docPart w:val="FE2300E679D84D9A99360DD12FC64F50"/>
              </w:placeholder>
              <w:temporary/>
              <w:showingPlcHdr/>
              <w15:appearance w15:val="hidden"/>
            </w:sdtPr>
            <w:sdtContent>
              <w:p w14:paraId="79DF30F6" w14:textId="77777777" w:rsidR="00A213B5" w:rsidRPr="008064DE" w:rsidRDefault="00A213B5" w:rsidP="00BD7651">
                <w:pPr>
                  <w:pStyle w:val="Nomdelasocit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1153255946"/>
              <w:placeholder>
                <w:docPart w:val="102A5A04F8F149C4BB548D52459642EB"/>
              </w:placeholder>
              <w:temporary/>
              <w:showingPlcHdr/>
              <w15:appearance w15:val="hidden"/>
            </w:sdtPr>
            <w:sdtContent>
              <w:p w14:paraId="02664302" w14:textId="77777777" w:rsidR="00A213B5" w:rsidRDefault="00A213B5" w:rsidP="00BD7651">
                <w:pPr>
                  <w:pStyle w:val="Heading1"/>
                </w:pPr>
                <w:r w:rsidRPr="00BD7651">
                  <w:rPr>
                    <w:lang w:bidi="fr-FR"/>
                  </w:rPr>
                  <w:t>Activités</w:t>
                </w:r>
              </w:p>
            </w:sdtContent>
          </w:sdt>
          <w:sdt>
            <w:sdtPr>
              <w:id w:val="-998272751"/>
              <w:placeholder>
                <w:docPart w:val="3A435AC8E7D14FE493EE544B05CF1041"/>
              </w:placeholder>
              <w:temporary/>
              <w:showingPlcHdr/>
              <w15:appearance w15:val="hidden"/>
            </w:sdtPr>
            <w:sdtContent>
              <w:p w14:paraId="28255E19" w14:textId="77777777" w:rsidR="00A213B5" w:rsidRPr="00BD7651" w:rsidRDefault="00A213B5" w:rsidP="00BD7651">
                <w:r w:rsidRPr="00BD7651">
                  <w:rPr>
                    <w:lang w:bidi="fr-FR"/>
                  </w:rPr>
                  <w:t xml:space="preserve">Utilisez cette section pour indiquer vos passions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et activités pertinentes. Il peut être utile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d’indiquer ici vos expériences en animation et</w:t>
                </w:r>
                <w:r>
                  <w:rPr>
                    <w:lang w:bidi="fr-FR"/>
                  </w:rPr>
                  <w:t> </w:t>
                </w:r>
                <w:r w:rsidRPr="00BD7651">
                  <w:rPr>
                    <w:lang w:bidi="fr-FR"/>
                  </w:rPr>
                  <w:t xml:space="preserve">bénévolat. Vous pouvez également ajouter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d’autres informations importantes comme vos</w:t>
                </w:r>
                <w:r>
                  <w:rPr>
                    <w:lang w:bidi="fr-FR"/>
                  </w:rPr>
                  <w:t> </w:t>
                </w:r>
                <w:r w:rsidRPr="00BD7651">
                  <w:rPr>
                    <w:lang w:bidi="fr-FR"/>
                  </w:rPr>
                  <w:t>publications, certifications, langues, etc.</w:t>
                </w:r>
              </w:p>
            </w:sdtContent>
          </w:sdt>
        </w:tc>
      </w:tr>
      <w:tr w:rsidR="00A213B5" w14:paraId="5AAE20E4" w14:textId="77777777" w:rsidTr="002402E6">
        <w:trPr>
          <w:trHeight w:val="1863"/>
        </w:trPr>
        <w:tc>
          <w:tcPr>
            <w:tcW w:w="5040" w:type="dxa"/>
            <w:gridSpan w:val="2"/>
            <w:tcMar>
              <w:left w:w="288" w:type="dxa"/>
            </w:tcMar>
          </w:tcPr>
          <w:p w14:paraId="21A18DA6" w14:textId="77777777" w:rsidR="00A213B5" w:rsidRDefault="00A213B5" w:rsidP="00BD7651">
            <w:pPr>
              <w:pStyle w:val="Title"/>
            </w:pPr>
            <w:r w:rsidRPr="00781A32">
              <w:rPr>
                <w:noProof/>
              </w:rPr>
              <w:t>Michael</w:t>
            </w:r>
          </w:p>
          <w:p w14:paraId="4DC3DA91" w14:textId="77777777" w:rsidR="00A213B5" w:rsidRDefault="00A213B5" w:rsidP="00BD7651">
            <w:pPr>
              <w:pStyle w:val="Title"/>
              <w:rPr>
                <w:noProof/>
              </w:rPr>
            </w:pPr>
            <w:r w:rsidRPr="00781A32">
              <w:rPr>
                <w:noProof/>
              </w:rPr>
              <w:t>Neipper</w:t>
            </w:r>
          </w:p>
        </w:tc>
        <w:tc>
          <w:tcPr>
            <w:tcW w:w="270" w:type="dxa"/>
            <w:vMerge/>
          </w:tcPr>
          <w:p w14:paraId="6DA4CE88" w14:textId="77777777" w:rsidR="00A213B5" w:rsidRDefault="00A213B5" w:rsidP="008064DE"/>
        </w:tc>
        <w:tc>
          <w:tcPr>
            <w:tcW w:w="4616" w:type="dxa"/>
            <w:vMerge/>
          </w:tcPr>
          <w:p w14:paraId="669419C9" w14:textId="77777777" w:rsidR="00A213B5" w:rsidRDefault="00A213B5" w:rsidP="008064DE"/>
        </w:tc>
      </w:tr>
      <w:tr w:rsidR="00A213B5" w14:paraId="0D16D309" w14:textId="77777777" w:rsidTr="002402E6">
        <w:trPr>
          <w:trHeight w:val="792"/>
        </w:trPr>
        <w:tc>
          <w:tcPr>
            <w:tcW w:w="5040" w:type="dxa"/>
            <w:gridSpan w:val="2"/>
            <w:tcMar>
              <w:left w:w="288" w:type="dxa"/>
            </w:tcMar>
          </w:tcPr>
          <w:p w14:paraId="6530A1BE" w14:textId="77777777" w:rsidR="00A213B5" w:rsidRPr="00BD7651" w:rsidRDefault="00A213B5" w:rsidP="00BD7651">
            <w:pPr>
              <w:pStyle w:val="Title"/>
              <w:rPr>
                <w:lang w:val="en-US"/>
              </w:rPr>
            </w:pPr>
            <w:r w:rsidRPr="00781A32">
              <w:rPr>
                <w:noProof/>
              </w:rPr>
              <w:t>Northwind Traders</w:t>
            </w:r>
          </w:p>
        </w:tc>
        <w:tc>
          <w:tcPr>
            <w:tcW w:w="270" w:type="dxa"/>
            <w:vMerge/>
          </w:tcPr>
          <w:p w14:paraId="15B9EAD7" w14:textId="77777777" w:rsidR="00A213B5" w:rsidRDefault="00A213B5" w:rsidP="008064DE"/>
        </w:tc>
        <w:tc>
          <w:tcPr>
            <w:tcW w:w="4616" w:type="dxa"/>
            <w:vMerge/>
          </w:tcPr>
          <w:p w14:paraId="1872F467" w14:textId="77777777" w:rsidR="00A213B5" w:rsidRDefault="00A213B5" w:rsidP="008064DE"/>
        </w:tc>
      </w:tr>
      <w:tr w:rsidR="00A213B5" w14:paraId="28C11DA2" w14:textId="77777777" w:rsidTr="002402E6">
        <w:trPr>
          <w:trHeight w:val="1152"/>
        </w:trPr>
        <w:tc>
          <w:tcPr>
            <w:tcW w:w="630" w:type="dxa"/>
            <w:vAlign w:val="center"/>
          </w:tcPr>
          <w:p w14:paraId="3FAABBEA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0F67D9CD" wp14:editId="1E1B3410">
                  <wp:extent cx="190500" cy="190500"/>
                  <wp:effectExtent l="0" t="0" r="0" b="0"/>
                  <wp:docPr id="1180843559" name="Graphisme 23" descr="Icône de téléphon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8355993-40E7-4C4B-8201-13AD2536E2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raphisme 23">
                            <a:extLst>
                              <a:ext uri="{FF2B5EF4-FFF2-40B4-BE49-F238E27FC236}">
                                <a16:creationId xmlns:a16="http://schemas.microsoft.com/office/drawing/2014/main" id="{58355993-40E7-4C4B-8201-13AD2536E2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-1682580637"/>
              <w:placeholder>
                <w:docPart w:val="6B90F7886D414476B89FB437B1E639AF"/>
              </w:placeholder>
              <w:temporary/>
              <w:showingPlcHdr/>
              <w15:appearance w15:val="hidden"/>
            </w:sdtPr>
            <w:sdtContent>
              <w:p w14:paraId="13F7C9F7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Téléphone :</w:t>
                </w:r>
              </w:p>
            </w:sdtContent>
          </w:sdt>
          <w:p w14:paraId="240BC6EC" w14:textId="77777777" w:rsidR="00A213B5" w:rsidRDefault="00A213B5" w:rsidP="008D4C89">
            <w:r>
              <w:rPr>
                <w:noProof/>
              </w:rPr>
              <w:t>(123)555-0100</w:t>
            </w:r>
          </w:p>
        </w:tc>
        <w:tc>
          <w:tcPr>
            <w:tcW w:w="270" w:type="dxa"/>
            <w:vMerge/>
          </w:tcPr>
          <w:p w14:paraId="72DB1C6E" w14:textId="77777777" w:rsidR="00A213B5" w:rsidRDefault="00A213B5" w:rsidP="008064DE"/>
        </w:tc>
        <w:tc>
          <w:tcPr>
            <w:tcW w:w="4616" w:type="dxa"/>
            <w:vMerge/>
          </w:tcPr>
          <w:p w14:paraId="5ADE99DA" w14:textId="77777777" w:rsidR="00A213B5" w:rsidRDefault="00A213B5" w:rsidP="008064DE"/>
        </w:tc>
      </w:tr>
      <w:tr w:rsidR="00A213B5" w14:paraId="5269CA7C" w14:textId="77777777" w:rsidTr="002402E6">
        <w:trPr>
          <w:trHeight w:val="1152"/>
        </w:trPr>
        <w:tc>
          <w:tcPr>
            <w:tcW w:w="630" w:type="dxa"/>
            <w:vAlign w:val="center"/>
          </w:tcPr>
          <w:p w14:paraId="139A96BD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14A91232" wp14:editId="352BCD79">
                  <wp:extent cx="220980" cy="220980"/>
                  <wp:effectExtent l="0" t="0" r="7620" b="7620"/>
                  <wp:docPr id="1242300066" name="Graphisme 27" descr="Icône du symbole @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442E5E-54F3-4EEC-BC04-0316892CC1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Graphisme 27">
                            <a:extLst>
                              <a:ext uri="{FF2B5EF4-FFF2-40B4-BE49-F238E27FC236}">
                                <a16:creationId xmlns:a16="http://schemas.microsoft.com/office/drawing/2014/main" id="{A7442E5E-54F3-4EEC-BC04-0316892CC1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-855806152"/>
              <w:placeholder>
                <w:docPart w:val="7538EBF45B6A47DDADFF9A40E6B1659C"/>
              </w:placeholder>
              <w:temporary/>
              <w:showingPlcHdr/>
              <w15:appearance w15:val="hidden"/>
            </w:sdtPr>
            <w:sdtContent>
              <w:p w14:paraId="2C957DB2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Adresse email :</w:t>
                </w:r>
              </w:p>
            </w:sdtContent>
          </w:sdt>
          <w:p w14:paraId="7E03CF81" w14:textId="77777777" w:rsidR="00A213B5" w:rsidRPr="00B72D6F" w:rsidRDefault="00A213B5" w:rsidP="008D4C89">
            <w:pPr>
              <w:rPr>
                <w:rStyle w:val="Hyperlink"/>
              </w:rPr>
            </w:pPr>
            <w:r w:rsidRPr="00781A32">
              <w:rPr>
                <w:noProof/>
                <w:color w:val="00768E" w:themeColor="accent2" w:themeShade="80"/>
                <w:u w:val="single"/>
              </w:rPr>
              <w:t>michael@northwindtraders.com</w:t>
            </w:r>
          </w:p>
        </w:tc>
        <w:tc>
          <w:tcPr>
            <w:tcW w:w="270" w:type="dxa"/>
            <w:vMerge/>
          </w:tcPr>
          <w:p w14:paraId="733C90C1" w14:textId="77777777" w:rsidR="00A213B5" w:rsidRDefault="00A213B5" w:rsidP="008064DE"/>
        </w:tc>
        <w:tc>
          <w:tcPr>
            <w:tcW w:w="4616" w:type="dxa"/>
            <w:vMerge/>
          </w:tcPr>
          <w:p w14:paraId="758A36EB" w14:textId="77777777" w:rsidR="00A213B5" w:rsidRDefault="00A213B5" w:rsidP="008064DE"/>
        </w:tc>
      </w:tr>
      <w:tr w:rsidR="00A213B5" w14:paraId="6F767FB8" w14:textId="77777777" w:rsidTr="002402E6">
        <w:trPr>
          <w:trHeight w:val="1350"/>
        </w:trPr>
        <w:tc>
          <w:tcPr>
            <w:tcW w:w="630" w:type="dxa"/>
            <w:vAlign w:val="center"/>
          </w:tcPr>
          <w:p w14:paraId="3F89CD4A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6C767578" wp14:editId="1785669F">
                  <wp:extent cx="220980" cy="220980"/>
                  <wp:effectExtent l="0" t="0" r="7620" b="7620"/>
                  <wp:docPr id="609106618" name="Graphisme 29" descr="Icône de lie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23B3F23-259E-471E-A65C-ED41BCE96A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phisme 29">
                            <a:extLst>
                              <a:ext uri="{FF2B5EF4-FFF2-40B4-BE49-F238E27FC236}">
                                <a16:creationId xmlns:a16="http://schemas.microsoft.com/office/drawing/2014/main" id="{823B3F23-259E-471E-A65C-ED41BCE96A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462466968"/>
              <w:placeholder>
                <w:docPart w:val="EE98F22B6FDC46AB8F7199D0AF022CD0"/>
              </w:placeholder>
              <w:temporary/>
              <w:showingPlcHdr/>
              <w15:appearance w15:val="hidden"/>
            </w:sdtPr>
            <w:sdtContent>
              <w:p w14:paraId="24956C59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Site web :</w:t>
                </w:r>
              </w:p>
            </w:sdtContent>
          </w:sdt>
          <w:p w14:paraId="136A4B5B" w14:textId="77777777" w:rsidR="00A213B5" w:rsidRDefault="00A213B5" w:rsidP="008D4C89">
            <w:r>
              <w:rPr>
                <w:noProof/>
              </w:rPr>
              <w:t>http://northwindtraders.com</w:t>
            </w:r>
          </w:p>
        </w:tc>
        <w:tc>
          <w:tcPr>
            <w:tcW w:w="270" w:type="dxa"/>
            <w:vMerge/>
          </w:tcPr>
          <w:p w14:paraId="6FD99E4C" w14:textId="77777777" w:rsidR="00A213B5" w:rsidRDefault="00A213B5" w:rsidP="008064DE"/>
        </w:tc>
        <w:tc>
          <w:tcPr>
            <w:tcW w:w="4616" w:type="dxa"/>
            <w:vMerge/>
          </w:tcPr>
          <w:p w14:paraId="0A9ACB50" w14:textId="77777777" w:rsidR="00A213B5" w:rsidRDefault="00A213B5" w:rsidP="008064DE"/>
        </w:tc>
      </w:tr>
      <w:tr w:rsidR="00A213B5" w14:paraId="1A79DCD3" w14:textId="77777777" w:rsidTr="002402E6">
        <w:trPr>
          <w:trHeight w:val="1296"/>
        </w:trPr>
        <w:tc>
          <w:tcPr>
            <w:tcW w:w="630" w:type="dxa"/>
            <w:vAlign w:val="center"/>
          </w:tcPr>
          <w:p w14:paraId="300EB6DF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73BE9622" wp14:editId="71929547">
                  <wp:extent cx="198120" cy="198120"/>
                  <wp:effectExtent l="0" t="0" r="0" b="0"/>
                  <wp:docPr id="352167083" name="Graphisme 33" descr="Icône d’emplacement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AD1AB98-93C4-4F44-B930-D4A4201E62A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raphisme 33">
                            <a:extLst>
                              <a:ext uri="{FF2B5EF4-FFF2-40B4-BE49-F238E27FC236}">
                                <a16:creationId xmlns:a16="http://schemas.microsoft.com/office/drawing/2014/main" id="{4AD1AB98-93C4-4F44-B930-D4A4201E62A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vMerge w:val="restart"/>
            <w:tcMar>
              <w:left w:w="216" w:type="dxa"/>
            </w:tcMar>
          </w:tcPr>
          <w:sdt>
            <w:sdtPr>
              <w:id w:val="-1309238678"/>
              <w:placeholder>
                <w:docPart w:val="BECF4CD3CF434DEDB25AF4C90DADF38E"/>
              </w:placeholder>
              <w:temporary/>
              <w:showingPlcHdr/>
              <w15:appearance w15:val="hidden"/>
            </w:sdtPr>
            <w:sdtContent>
              <w:p w14:paraId="3F8A5AC2" w14:textId="77777777" w:rsidR="00A213B5" w:rsidRDefault="00A213B5" w:rsidP="00B72D6F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Adresse</w:t>
                </w:r>
              </w:p>
            </w:sdtContent>
          </w:sdt>
          <w:p w14:paraId="39C8A4D6" w14:textId="77777777" w:rsidR="00A213B5" w:rsidRDefault="00A213B5" w:rsidP="0093494E">
            <w:pPr>
              <w:pStyle w:val="Coordonnes"/>
            </w:pPr>
            <w:r w:rsidRPr="00781A32">
              <w:rPr>
                <w:noProof/>
              </w:rPr>
              <w:t>123 6th Avenue</w:t>
            </w:r>
          </w:p>
        </w:tc>
        <w:tc>
          <w:tcPr>
            <w:tcW w:w="270" w:type="dxa"/>
            <w:vMerge/>
          </w:tcPr>
          <w:p w14:paraId="61686FD8" w14:textId="77777777" w:rsidR="00A213B5" w:rsidRDefault="00A213B5" w:rsidP="008064DE"/>
        </w:tc>
        <w:tc>
          <w:tcPr>
            <w:tcW w:w="4616" w:type="dxa"/>
            <w:vMerge/>
          </w:tcPr>
          <w:p w14:paraId="7E97A3F5" w14:textId="77777777" w:rsidR="00A213B5" w:rsidRDefault="00A213B5" w:rsidP="008064DE"/>
        </w:tc>
      </w:tr>
      <w:tr w:rsidR="00A213B5" w14:paraId="32297D05" w14:textId="77777777" w:rsidTr="002402E6">
        <w:trPr>
          <w:trHeight w:val="1296"/>
        </w:trPr>
        <w:tc>
          <w:tcPr>
            <w:tcW w:w="630" w:type="dxa"/>
            <w:vAlign w:val="center"/>
          </w:tcPr>
          <w:p w14:paraId="50195701" w14:textId="77777777" w:rsidR="00A213B5" w:rsidRPr="00F4731D" w:rsidRDefault="00A213B5" w:rsidP="00BD7651">
            <w:pPr>
              <w:jc w:val="center"/>
              <w:rPr>
                <w:noProof/>
              </w:rPr>
            </w:pPr>
          </w:p>
        </w:tc>
        <w:tc>
          <w:tcPr>
            <w:tcW w:w="4410" w:type="dxa"/>
            <w:vMerge/>
            <w:tcMar>
              <w:left w:w="216" w:type="dxa"/>
            </w:tcMar>
          </w:tcPr>
          <w:p w14:paraId="772B9EB9" w14:textId="77777777" w:rsidR="00A213B5" w:rsidRDefault="00A213B5" w:rsidP="00BD7651"/>
        </w:tc>
        <w:tc>
          <w:tcPr>
            <w:tcW w:w="270" w:type="dxa"/>
            <w:vMerge/>
          </w:tcPr>
          <w:p w14:paraId="5F75057C" w14:textId="77777777" w:rsidR="00A213B5" w:rsidRDefault="00A213B5" w:rsidP="008064DE"/>
        </w:tc>
        <w:tc>
          <w:tcPr>
            <w:tcW w:w="4616" w:type="dxa"/>
            <w:vMerge/>
          </w:tcPr>
          <w:p w14:paraId="27603DA4" w14:textId="77777777" w:rsidR="00A213B5" w:rsidRDefault="00A213B5" w:rsidP="008064DE"/>
        </w:tc>
      </w:tr>
      <w:tr w:rsidR="00A213B5" w14:paraId="4FD4947B" w14:textId="77777777" w:rsidTr="002402E6">
        <w:trPr>
          <w:trHeight w:val="1008"/>
        </w:trPr>
        <w:tc>
          <w:tcPr>
            <w:tcW w:w="630" w:type="dxa"/>
            <w:tcBorders>
              <w:bottom w:val="nil"/>
            </w:tcBorders>
            <w:vAlign w:val="center"/>
          </w:tcPr>
          <w:p w14:paraId="7CADE462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lastRenderedPageBreak/>
              <w:drawing>
                <wp:inline distT="0" distB="0" distL="0" distR="0" wp14:anchorId="1F75B99C" wp14:editId="025E500C">
                  <wp:extent cx="255270" cy="255270"/>
                  <wp:effectExtent l="0" t="0" r="0" b="0"/>
                  <wp:docPr id="1430700752" name="Graphisme 120" descr="Icône de clé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18936D-3B47-46AD-BA35-83FD6AA9AEC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Graphisme 120">
                            <a:extLst>
                              <a:ext uri="{FF2B5EF4-FFF2-40B4-BE49-F238E27FC236}">
                                <a16:creationId xmlns:a16="http://schemas.microsoft.com/office/drawing/2014/main" id="{D618936D-3B47-46AD-BA35-83FD6AA9AEC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Borders>
              <w:bottom w:val="nil"/>
            </w:tcBorders>
            <w:tcMar>
              <w:left w:w="216" w:type="dxa"/>
            </w:tcMar>
          </w:tcPr>
          <w:sdt>
            <w:sdtPr>
              <w:id w:val="1205754635"/>
              <w:placeholder>
                <w:docPart w:val="16A90C692A1B4D51A94B237C19A5B336"/>
              </w:placeholder>
              <w:temporary/>
              <w:showingPlcHdr/>
              <w15:appearance w15:val="hidden"/>
            </w:sdtPr>
            <w:sdtContent>
              <w:p w14:paraId="361F6CF4" w14:textId="77777777" w:rsidR="00A213B5" w:rsidRDefault="00A213B5" w:rsidP="00B72D6F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Compétences</w:t>
                </w:r>
              </w:p>
            </w:sdtContent>
          </w:sdt>
          <w:sdt>
            <w:sdtPr>
              <w:id w:val="266656370"/>
              <w:placeholder>
                <w:docPart w:val="BAE48531BDC44CD0BB07A2C8D99D4336"/>
              </w:placeholder>
              <w:temporary/>
              <w:showingPlcHdr/>
              <w15:appearance w15:val="hidden"/>
            </w:sdtPr>
            <w:sdtContent>
              <w:p w14:paraId="6EA38F19" w14:textId="77777777" w:rsidR="00A213B5" w:rsidRPr="00DE591D" w:rsidRDefault="00A213B5" w:rsidP="008D4C89">
                <w:pPr>
                  <w:pStyle w:val="Coordonnes"/>
                  <w:rPr>
                    <w:lang w:val="fr-FR"/>
                  </w:rPr>
                </w:pPr>
                <w:r w:rsidRPr="008D4C89">
                  <w:rPr>
                    <w:lang w:val="fr-FR" w:bidi="fr-FR"/>
                  </w:rPr>
                  <w:t xml:space="preserve">[Entrez ici vos compétences, séparées </w:t>
                </w:r>
                <w:r>
                  <w:rPr>
                    <w:lang w:val="fr-FR" w:bidi="fr-FR"/>
                  </w:rPr>
                  <w:br/>
                </w:r>
                <w:r w:rsidRPr="008D4C89">
                  <w:rPr>
                    <w:lang w:val="fr-FR" w:bidi="fr-FR"/>
                  </w:rPr>
                  <w:t>par une virgule]</w:t>
                </w:r>
              </w:p>
            </w:sdtContent>
          </w:sdt>
        </w:tc>
        <w:tc>
          <w:tcPr>
            <w:tcW w:w="270" w:type="dxa"/>
            <w:vMerge/>
            <w:tcBorders>
              <w:bottom w:val="nil"/>
            </w:tcBorders>
          </w:tcPr>
          <w:p w14:paraId="13B5B6B5" w14:textId="77777777" w:rsidR="00A213B5" w:rsidRDefault="00A213B5" w:rsidP="008064DE"/>
        </w:tc>
        <w:tc>
          <w:tcPr>
            <w:tcW w:w="4616" w:type="dxa"/>
            <w:vMerge/>
            <w:tcBorders>
              <w:bottom w:val="nil"/>
            </w:tcBorders>
          </w:tcPr>
          <w:p w14:paraId="3D2F04B6" w14:textId="77777777" w:rsidR="00A213B5" w:rsidRDefault="00A213B5" w:rsidP="008064DE"/>
        </w:tc>
      </w:tr>
    </w:tbl>
    <w:p w14:paraId="29510EC6" w14:textId="77777777" w:rsidR="00A213B5" w:rsidRDefault="00A213B5" w:rsidP="008D4C89">
      <w:pPr>
        <w:spacing w:after="0"/>
        <w:rPr>
          <w:sz w:val="8"/>
        </w:rPr>
        <w:sectPr w:rsidR="00A213B5" w:rsidSect="00A213B5">
          <w:headerReference w:type="default" r:id="rId28"/>
          <w:pgSz w:w="11906" w:h="16838" w:code="9"/>
          <w:pgMar w:top="720" w:right="1440" w:bottom="720" w:left="1080" w:header="706" w:footer="706" w:gutter="0"/>
          <w:pgNumType w:start="1"/>
          <w:cols w:space="708"/>
          <w:docGrid w:linePitch="360"/>
        </w:sectPr>
      </w:pPr>
      <w:r>
        <w:rPr>
          <w:noProof/>
          <w:lang w:bidi="fr-FR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7317C93" wp14:editId="408517A7">
                <wp:simplePos x="0" y="0"/>
                <mc:AlternateContent>
                  <mc:Choice Requires="wp14">
                    <wp:positionH relativeFrom="page">
                      <wp14:pctPosHOffset>4400</wp14:pctPosHOffset>
                    </wp:positionH>
                  </mc:Choice>
                  <mc:Fallback>
                    <wp:positionH relativeFrom="page">
                      <wp:posOffset>332105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7500</wp14:pctPosVOffset>
                    </wp:positionV>
                  </mc:Choice>
                  <mc:Fallback>
                    <wp:positionV relativeFrom="page">
                      <wp:posOffset>801370</wp:posOffset>
                    </wp:positionV>
                  </mc:Fallback>
                </mc:AlternateContent>
                <wp:extent cx="1188720" cy="1426464"/>
                <wp:effectExtent l="0" t="0" r="0" b="2540"/>
                <wp:wrapNone/>
                <wp:docPr id="331694398" name="Groupe 23" descr="Graphisme carré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8720" cy="1426464"/>
                          <a:chOff x="0" y="0"/>
                          <a:chExt cx="1191886" cy="1425253"/>
                        </a:xfrm>
                      </wpg:grpSpPr>
                      <wps:wsp>
                        <wps:cNvPr id="546405998" name="Rectangle 19"/>
                        <wps:cNvSpPr/>
                        <wps:spPr>
                          <a:xfrm>
                            <a:off x="0" y="0"/>
                            <a:ext cx="1183640" cy="118364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37981103" name="Rectangle 20"/>
                        <wps:cNvSpPr/>
                        <wps:spPr>
                          <a:xfrm>
                            <a:off x="245660" y="1173707"/>
                            <a:ext cx="936625" cy="24828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68707723" name="Rectangle 21"/>
                        <wps:cNvSpPr/>
                        <wps:spPr>
                          <a:xfrm>
                            <a:off x="941696" y="928048"/>
                            <a:ext cx="250190" cy="49720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7F45D6" id="Groupe 23" o:spid="_x0000_s1026" alt="Graphisme carrés" style="position:absolute;margin-left:0;margin-top:0;width:93.6pt;height:112.3pt;z-index:251669504;mso-left-percent:44;mso-top-percent:75;mso-position-horizontal-relative:page;mso-position-vertical-relative:page;mso-left-percent:44;mso-top-percent:75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">
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" fillcolor="#1dd9ff [3205]" stroked="f" strokeweight="1pt">
                  <v:fill opacity="49087f"/>
                </v:rect>
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" fillcolor="#ff0174 [3204]" stroked="f" strokeweight="1pt">
                  <v:fill opacity="49087f"/>
                </v:rect>
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" fillcolor="#c8ff17 [3206]" stroked="f" strokeweight="1pt">
                  <v:fill opacity="49087f"/>
                </v:rect>
                <w10:wrap anchorx="page" anchory="page"/>
              </v:group>
            </w:pict>
          </mc:Fallback>
        </mc:AlternateContent>
      </w:r>
    </w:p>
    <w:tbl>
      <w:tblPr>
        <w:tblW w:w="9926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30"/>
        <w:gridCol w:w="4410"/>
        <w:gridCol w:w="270"/>
        <w:gridCol w:w="4616"/>
      </w:tblGrid>
      <w:tr w:rsidR="00A213B5" w14:paraId="6F16BA7B" w14:textId="77777777" w:rsidTr="002402E6">
        <w:trPr>
          <w:trHeight w:val="4977"/>
        </w:trPr>
        <w:tc>
          <w:tcPr>
            <w:tcW w:w="5040" w:type="dxa"/>
            <w:gridSpan w:val="2"/>
            <w:tcMar>
              <w:left w:w="288" w:type="dxa"/>
            </w:tcMar>
          </w:tcPr>
          <w:p w14:paraId="25B07E79" w14:textId="77777777" w:rsidR="00A213B5" w:rsidRDefault="00A213B5" w:rsidP="00BD7651">
            <w:r>
              <w:rPr>
                <w:noProof/>
                <w:lang w:bidi="fr-FR"/>
              </w:rPr>
              <w:lastRenderedPageBreak/>
              <mc:AlternateContent>
                <mc:Choice Requires="wpg">
                  <w:drawing>
                    <wp:inline distT="0" distB="0" distL="0" distR="0" wp14:anchorId="4CE94300" wp14:editId="2BBC2EF8">
                      <wp:extent cx="3011805" cy="3011170"/>
                      <wp:effectExtent l="0" t="0" r="0" b="0"/>
                      <wp:docPr id="697634815" name="Groupe 34" descr="élément décoratif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11805" cy="3011170"/>
                                <a:chOff x="0" y="0"/>
                                <a:chExt cx="3011805" cy="3011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24698233" name="Image 10" descr="Espace réservé à la photo, photo représentant l’œil d’un homme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3011805" cy="3011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9778757" name="Rectangle 17" descr="Bordure blanche"/>
                              <wps:cNvSpPr/>
                              <wps:spPr>
                                <a:xfrm>
                                  <a:off x="434340" y="441960"/>
                                  <a:ext cx="2126615" cy="21266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5FC64C" id="Groupe 34" o:spid="_x0000_s1026" alt="élément décoratif" style="width:237.15pt;height:237.1pt;mso-position-horizontal-relative:char;mso-position-vertical-relative:line" coordsize="30118,301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">
                      <v:shape id="Image 10" o:spid="_x0000_s1027" type="#_x0000_t75" alt="Espace réservé à la photo, photo représentant l’œil d’un homme" style="position:absolute;width:30118;height:30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">
                        <v:imagedata r:id="rId12" o:title="Espace réservé à la photo, photo représentant l’œil d’un homme"/>
                      </v:shape>
                      <v:rect id="Rectangle 17" o:spid="_x0000_s1028" alt="Bordure blanche" style="position:absolute;left:4343;top:4419;width:21266;height:21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" filled="f" strokecolor="white [3212]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" w:type="dxa"/>
            <w:vMerge w:val="restart"/>
          </w:tcPr>
          <w:p w14:paraId="7EF0B8CD" w14:textId="77777777" w:rsidR="00A213B5" w:rsidRDefault="00A213B5" w:rsidP="008064DE"/>
        </w:tc>
        <w:tc>
          <w:tcPr>
            <w:tcW w:w="4616" w:type="dxa"/>
            <w:vMerge w:val="restart"/>
          </w:tcPr>
          <w:sdt>
            <w:sdtPr>
              <w:id w:val="-1692911691"/>
              <w:placeholder>
                <w:docPart w:val="5C318278E1634E759C9B62FA14C8BA76"/>
              </w:placeholder>
              <w:temporary/>
              <w:showingPlcHdr/>
              <w15:appearance w15:val="hidden"/>
            </w:sdtPr>
            <w:sdtContent>
              <w:p w14:paraId="73EE904C" w14:textId="77777777" w:rsidR="00A213B5" w:rsidRDefault="00A213B5" w:rsidP="003C3388">
                <w:r>
                  <w:rPr>
                    <w:lang w:bidi="fr-FR"/>
                  </w:rPr>
                  <w:t xml:space="preserve">Présentation et objectif. Remplacez cette phrase par votre objectif professionnel, ou </w:t>
                </w:r>
                <w:r>
                  <w:rPr>
                    <w:lang w:bidi="fr-FR"/>
                  </w:rPr>
                  <w:br/>
                  <w:t xml:space="preserve">présentez-vous et décrivez votre projet. </w:t>
                </w:r>
              </w:p>
            </w:sdtContent>
          </w:sdt>
          <w:p w14:paraId="2222AF51" w14:textId="77777777" w:rsidR="00A213B5" w:rsidRDefault="00A213B5" w:rsidP="003C3388"/>
          <w:sdt>
            <w:sdtPr>
              <w:rPr>
                <w:b w:val="0"/>
              </w:rPr>
              <w:id w:val="1893538807"/>
              <w:placeholder>
                <w:docPart w:val="9240DFCF914F44EE8D55EB3C4376040B"/>
              </w:placeholder>
              <w:temporary/>
              <w:showingPlcHdr/>
              <w15:appearance w15:val="hidden"/>
            </w:sdtPr>
            <w:sdtContent>
              <w:p w14:paraId="27AC8C12" w14:textId="77777777" w:rsidR="00A213B5" w:rsidRPr="00B72D6F" w:rsidRDefault="00A213B5" w:rsidP="00B72D6F">
                <w:pPr>
                  <w:pStyle w:val="Heading1"/>
                  <w:rPr>
                    <w:b w:val="0"/>
                  </w:rPr>
                </w:pPr>
                <w:r w:rsidRPr="00B72D6F">
                  <w:rPr>
                    <w:rStyle w:val="Heading1Char"/>
                    <w:b/>
                    <w:lang w:bidi="fr-FR"/>
                  </w:rPr>
                  <w:t>Expérience</w:t>
                </w:r>
              </w:p>
            </w:sdtContent>
          </w:sdt>
          <w:p w14:paraId="2186599F" w14:textId="77777777" w:rsidR="00A213B5" w:rsidRPr="00036450" w:rsidRDefault="00A213B5" w:rsidP="008064DE">
            <w:pPr>
              <w:pStyle w:val="Datescls"/>
            </w:pPr>
            <w:sdt>
              <w:sdtPr>
                <w:id w:val="540325560"/>
                <w:placeholder>
                  <w:docPart w:val="BC469C651E6F4069912CC410AE0398E2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460160102"/>
                <w:placeholder>
                  <w:docPart w:val="4CF78ED8EB7D4E26A5B804FBAAE1A0E8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3A28DC63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-1180043533"/>
                <w:placeholder>
                  <w:docPart w:val="62923B2083334E969332AA343C561E7A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4C9BA193" w14:textId="77777777" w:rsidR="00A213B5" w:rsidRDefault="00A213B5" w:rsidP="008064DE">
            <w:pPr>
              <w:pStyle w:val="Intitulduposte"/>
            </w:pPr>
            <w:sdt>
              <w:sdtPr>
                <w:id w:val="913431270"/>
                <w:placeholder>
                  <w:docPart w:val="307684FC36524A4CAD9519F30204B0D4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0992558E" w14:textId="77777777" w:rsidR="00A213B5" w:rsidRPr="008064DE" w:rsidRDefault="00A213B5" w:rsidP="008064DE">
            <w:pPr>
              <w:pStyle w:val="Nomdelasocit"/>
            </w:pPr>
            <w:sdt>
              <w:sdtPr>
                <w:id w:val="51890993"/>
                <w:placeholder>
                  <w:docPart w:val="0442073438804BCF81857F3EF7505816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p w14:paraId="4DE8D132" w14:textId="77777777" w:rsidR="00A213B5" w:rsidRPr="00036450" w:rsidRDefault="00A213B5" w:rsidP="008064DE">
            <w:pPr>
              <w:pStyle w:val="Datescls"/>
            </w:pPr>
            <w:sdt>
              <w:sdtPr>
                <w:id w:val="-2074576296"/>
                <w:placeholder>
                  <w:docPart w:val="FC6AEBCFB4B84664867A159ED2563867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-523552194"/>
                <w:placeholder>
                  <w:docPart w:val="01F01AF2A1C2419DBBF5867032B532B8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77AE563C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-1392725289"/>
                <w:placeholder>
                  <w:docPart w:val="88791CCBA53246A4B99141CC6C63021C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762F2B4A" w14:textId="77777777" w:rsidR="00A213B5" w:rsidRDefault="00A213B5" w:rsidP="008064DE">
            <w:pPr>
              <w:pStyle w:val="Intitulduposte"/>
            </w:pPr>
            <w:sdt>
              <w:sdtPr>
                <w:id w:val="1343282101"/>
                <w:placeholder>
                  <w:docPart w:val="681948947D0D401894768F37A1A142F1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0A9C9A84" w14:textId="77777777" w:rsidR="00A213B5" w:rsidRPr="008064DE" w:rsidRDefault="00A213B5" w:rsidP="008064DE">
            <w:pPr>
              <w:pStyle w:val="Nomdelasocit"/>
            </w:pPr>
            <w:sdt>
              <w:sdtPr>
                <w:id w:val="553969672"/>
                <w:placeholder>
                  <w:docPart w:val="373A9751108644478EBC3B67D7675225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p w14:paraId="34E06B55" w14:textId="77777777" w:rsidR="00A213B5" w:rsidRPr="00036450" w:rsidRDefault="00A213B5" w:rsidP="008064DE">
            <w:pPr>
              <w:pStyle w:val="Datescls"/>
            </w:pPr>
            <w:sdt>
              <w:sdtPr>
                <w:id w:val="-722758078"/>
                <w:placeholder>
                  <w:docPart w:val="738FA1AB287D462588403B33FB95CEED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-1262835407"/>
                <w:placeholder>
                  <w:docPart w:val="F2D65A09FC084BA29D8F36D3DB52ED11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20826A42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351843799"/>
                <w:placeholder>
                  <w:docPart w:val="7A1B2F327C034A389B5E4C4B2251AF27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4633194D" w14:textId="77777777" w:rsidR="00A213B5" w:rsidRDefault="00A213B5" w:rsidP="008064DE">
            <w:pPr>
              <w:pStyle w:val="Intitulduposte"/>
            </w:pPr>
            <w:sdt>
              <w:sdtPr>
                <w:id w:val="1291863233"/>
                <w:placeholder>
                  <w:docPart w:val="DA4E89A3CE89427699935E6248819A40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315E8913" w14:textId="77777777" w:rsidR="00A213B5" w:rsidRPr="008064DE" w:rsidRDefault="00A213B5" w:rsidP="008064DE">
            <w:pPr>
              <w:pStyle w:val="Nomdelasocit"/>
            </w:pPr>
            <w:sdt>
              <w:sdtPr>
                <w:id w:val="-485250397"/>
                <w:placeholder>
                  <w:docPart w:val="CAB92F9C0DA2452AA312E9934452DD94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sdt>
            <w:sdtPr>
              <w:id w:val="-1725817495"/>
              <w:placeholder>
                <w:docPart w:val="F30E6487D7114C4D9919FD12EF104F61"/>
              </w:placeholder>
              <w:temporary/>
              <w:showingPlcHdr/>
              <w15:appearance w15:val="hidden"/>
            </w:sdtPr>
            <w:sdtContent>
              <w:p w14:paraId="12BD592C" w14:textId="77777777" w:rsidR="00A213B5" w:rsidRDefault="00A213B5" w:rsidP="008064DE">
                <w:pPr>
                  <w:pStyle w:val="Heading1"/>
                </w:pPr>
                <w:r w:rsidRPr="008064DE">
                  <w:rPr>
                    <w:lang w:bidi="fr-FR"/>
                  </w:rPr>
                  <w:t>Formation</w:t>
                </w:r>
              </w:p>
            </w:sdtContent>
          </w:sdt>
          <w:p w14:paraId="0512BA77" w14:textId="77777777" w:rsidR="00A213B5" w:rsidRPr="00036450" w:rsidRDefault="00A213B5" w:rsidP="008064DE">
            <w:pPr>
              <w:pStyle w:val="Datescls"/>
            </w:pPr>
            <w:sdt>
              <w:sdtPr>
                <w:id w:val="-2040421796"/>
                <w:placeholder>
                  <w:docPart w:val="EB8AB3DD71124EA89C24F54E38ED6D99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 xml:space="preserve">[Dates </w:t>
                </w:r>
                <w:r>
                  <w:rPr>
                    <w:lang w:bidi="fr-FR"/>
                  </w:rPr>
                  <w:t>de fin d’études</w:t>
                </w:r>
                <w:r w:rsidRPr="00036450">
                  <w:rPr>
                    <w:lang w:bidi="fr-FR"/>
                  </w:rPr>
                  <w:t>]</w:t>
                </w:r>
              </w:sdtContent>
            </w:sdt>
            <w:r>
              <w:rPr>
                <w:lang w:bidi="fr-FR"/>
              </w:rPr>
              <w:t xml:space="preserve"> </w:t>
            </w:r>
          </w:p>
          <w:sdt>
            <w:sdtPr>
              <w:id w:val="161283441"/>
              <w:placeholder>
                <w:docPart w:val="407E07A381624C04A142E46B357C1EA5"/>
              </w:placeholder>
              <w:temporary/>
              <w:showingPlcHdr/>
              <w15:appearance w15:val="hidden"/>
            </w:sdtPr>
            <w:sdtContent>
              <w:p w14:paraId="3A8813AA" w14:textId="77777777" w:rsidR="00A213B5" w:rsidRDefault="00A213B5" w:rsidP="00BD7651">
                <w:pPr>
                  <w:pStyle w:val="Intitulduposte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1336964622"/>
              <w:placeholder>
                <w:docPart w:val="46144F2E464A49F696E3968382EEFBB3"/>
              </w:placeholder>
              <w:temporary/>
              <w:showingPlcHdr/>
              <w15:appearance w15:val="hidden"/>
            </w:sdtPr>
            <w:sdtContent>
              <w:p w14:paraId="11672F96" w14:textId="77777777" w:rsidR="00A213B5" w:rsidRPr="008064DE" w:rsidRDefault="00A213B5" w:rsidP="00BD7651">
                <w:pPr>
                  <w:pStyle w:val="Nomdelasocit"/>
                </w:pPr>
                <w:r w:rsidRPr="00BD7651">
                  <w:rPr>
                    <w:lang w:bidi="fr-FR"/>
                  </w:rPr>
                  <w:t xml:space="preserve">Description, MPC (moyenne pondérée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cumulative) et bref récapitulatif des cours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dispensés ainsi que des distinctions et des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mentions obtenues.</w:t>
                </w:r>
              </w:p>
            </w:sdtContent>
          </w:sdt>
          <w:p w14:paraId="3E994444" w14:textId="77777777" w:rsidR="00A213B5" w:rsidRPr="00036450" w:rsidRDefault="00A213B5" w:rsidP="00BD7651">
            <w:pPr>
              <w:pStyle w:val="Datescls"/>
            </w:pPr>
            <w:sdt>
              <w:sdtPr>
                <w:id w:val="1194192116"/>
                <w:placeholder>
                  <w:docPart w:val="4D2D6CBDC6944B78B65F339635DE083E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 xml:space="preserve">[Dates </w:t>
                </w:r>
                <w:r>
                  <w:rPr>
                    <w:lang w:bidi="fr-FR"/>
                  </w:rPr>
                  <w:t>de fin d’études</w:t>
                </w:r>
                <w:r w:rsidRPr="00036450">
                  <w:rPr>
                    <w:lang w:bidi="fr-FR"/>
                  </w:rPr>
                  <w:t>]</w:t>
                </w:r>
              </w:sdtContent>
            </w:sdt>
            <w:r>
              <w:rPr>
                <w:lang w:bidi="fr-FR"/>
              </w:rPr>
              <w:t xml:space="preserve"> </w:t>
            </w:r>
          </w:p>
          <w:sdt>
            <w:sdtPr>
              <w:id w:val="-890582512"/>
              <w:placeholder>
                <w:docPart w:val="15303113994244F29FCCDB50D3DBD0FA"/>
              </w:placeholder>
              <w:temporary/>
              <w:showingPlcHdr/>
              <w15:appearance w15:val="hidden"/>
            </w:sdtPr>
            <w:sdtContent>
              <w:p w14:paraId="18DCB614" w14:textId="77777777" w:rsidR="00A213B5" w:rsidRDefault="00A213B5" w:rsidP="00BD7651">
                <w:pPr>
                  <w:pStyle w:val="Intitulduposte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933405539"/>
              <w:placeholder>
                <w:docPart w:val="15303113994244F29FCCDB50D3DBD0FA"/>
              </w:placeholder>
              <w:temporary/>
              <w:showingPlcHdr/>
              <w15:appearance w15:val="hidden"/>
            </w:sdtPr>
            <w:sdtContent>
              <w:p w14:paraId="6641DAC8" w14:textId="77777777" w:rsidR="00A213B5" w:rsidRPr="008064DE" w:rsidRDefault="00A213B5" w:rsidP="00BD7651">
                <w:pPr>
                  <w:pStyle w:val="Nomdelasocit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1906952161"/>
              <w:placeholder>
                <w:docPart w:val="89A48B1D89F04E50B66CE223055FF07F"/>
              </w:placeholder>
              <w:temporary/>
              <w:showingPlcHdr/>
              <w15:appearance w15:val="hidden"/>
            </w:sdtPr>
            <w:sdtContent>
              <w:p w14:paraId="0773095F" w14:textId="77777777" w:rsidR="00A213B5" w:rsidRDefault="00A213B5" w:rsidP="00BD7651">
                <w:pPr>
                  <w:pStyle w:val="Heading1"/>
                </w:pPr>
                <w:r w:rsidRPr="00BD7651">
                  <w:rPr>
                    <w:lang w:bidi="fr-FR"/>
                  </w:rPr>
                  <w:t>Activités</w:t>
                </w:r>
              </w:p>
            </w:sdtContent>
          </w:sdt>
          <w:sdt>
            <w:sdtPr>
              <w:id w:val="1649786840"/>
              <w:placeholder>
                <w:docPart w:val="F19A6248252A48A4B113F8D4AEE38E22"/>
              </w:placeholder>
              <w:temporary/>
              <w:showingPlcHdr/>
              <w15:appearance w15:val="hidden"/>
            </w:sdtPr>
            <w:sdtContent>
              <w:p w14:paraId="633B2567" w14:textId="77777777" w:rsidR="00A213B5" w:rsidRPr="00BD7651" w:rsidRDefault="00A213B5" w:rsidP="00BD7651">
                <w:r w:rsidRPr="00BD7651">
                  <w:rPr>
                    <w:lang w:bidi="fr-FR"/>
                  </w:rPr>
                  <w:t xml:space="preserve">Utilisez cette section pour indiquer vos passions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et activités pertinentes. Il peut être utile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d’indiquer ici vos expériences en animation et</w:t>
                </w:r>
                <w:r>
                  <w:rPr>
                    <w:lang w:bidi="fr-FR"/>
                  </w:rPr>
                  <w:t> </w:t>
                </w:r>
                <w:r w:rsidRPr="00BD7651">
                  <w:rPr>
                    <w:lang w:bidi="fr-FR"/>
                  </w:rPr>
                  <w:t xml:space="preserve">bénévolat. Vous pouvez également ajouter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d’autres informations importantes comme vos</w:t>
                </w:r>
                <w:r>
                  <w:rPr>
                    <w:lang w:bidi="fr-FR"/>
                  </w:rPr>
                  <w:t> </w:t>
                </w:r>
                <w:r w:rsidRPr="00BD7651">
                  <w:rPr>
                    <w:lang w:bidi="fr-FR"/>
                  </w:rPr>
                  <w:t>publications, certifications, langues, etc.</w:t>
                </w:r>
              </w:p>
            </w:sdtContent>
          </w:sdt>
        </w:tc>
      </w:tr>
      <w:tr w:rsidR="00A213B5" w14:paraId="1D89F508" w14:textId="77777777" w:rsidTr="002402E6">
        <w:trPr>
          <w:trHeight w:val="1863"/>
        </w:trPr>
        <w:tc>
          <w:tcPr>
            <w:tcW w:w="5040" w:type="dxa"/>
            <w:gridSpan w:val="2"/>
            <w:tcMar>
              <w:left w:w="288" w:type="dxa"/>
            </w:tcMar>
          </w:tcPr>
          <w:p w14:paraId="55FCE742" w14:textId="77777777" w:rsidR="00A213B5" w:rsidRDefault="00A213B5" w:rsidP="00BD7651">
            <w:pPr>
              <w:pStyle w:val="Title"/>
            </w:pPr>
            <w:r w:rsidRPr="00781A32">
              <w:rPr>
                <w:noProof/>
              </w:rPr>
              <w:t>Robert</w:t>
            </w:r>
          </w:p>
          <w:p w14:paraId="6240C270" w14:textId="77777777" w:rsidR="00A213B5" w:rsidRDefault="00A213B5" w:rsidP="00BD7651">
            <w:pPr>
              <w:pStyle w:val="Title"/>
              <w:rPr>
                <w:noProof/>
              </w:rPr>
            </w:pPr>
            <w:r w:rsidRPr="00781A32">
              <w:rPr>
                <w:noProof/>
              </w:rPr>
              <w:t>Zare</w:t>
            </w:r>
          </w:p>
        </w:tc>
        <w:tc>
          <w:tcPr>
            <w:tcW w:w="270" w:type="dxa"/>
            <w:vMerge/>
          </w:tcPr>
          <w:p w14:paraId="69703F5E" w14:textId="77777777" w:rsidR="00A213B5" w:rsidRDefault="00A213B5" w:rsidP="008064DE"/>
        </w:tc>
        <w:tc>
          <w:tcPr>
            <w:tcW w:w="4616" w:type="dxa"/>
            <w:vMerge/>
          </w:tcPr>
          <w:p w14:paraId="123BDC95" w14:textId="77777777" w:rsidR="00A213B5" w:rsidRDefault="00A213B5" w:rsidP="008064DE"/>
        </w:tc>
      </w:tr>
      <w:tr w:rsidR="00A213B5" w14:paraId="05C78941" w14:textId="77777777" w:rsidTr="002402E6">
        <w:trPr>
          <w:trHeight w:val="792"/>
        </w:trPr>
        <w:tc>
          <w:tcPr>
            <w:tcW w:w="5040" w:type="dxa"/>
            <w:gridSpan w:val="2"/>
            <w:tcMar>
              <w:left w:w="288" w:type="dxa"/>
            </w:tcMar>
          </w:tcPr>
          <w:p w14:paraId="5089F086" w14:textId="77777777" w:rsidR="00A213B5" w:rsidRPr="00BD7651" w:rsidRDefault="00A213B5" w:rsidP="00BD7651">
            <w:pPr>
              <w:pStyle w:val="Title"/>
              <w:rPr>
                <w:lang w:val="en-US"/>
              </w:rPr>
            </w:pPr>
            <w:r w:rsidRPr="00781A32">
              <w:rPr>
                <w:noProof/>
              </w:rPr>
              <w:t>Northwind Traders</w:t>
            </w:r>
          </w:p>
        </w:tc>
        <w:tc>
          <w:tcPr>
            <w:tcW w:w="270" w:type="dxa"/>
            <w:vMerge/>
          </w:tcPr>
          <w:p w14:paraId="56DD1C7F" w14:textId="77777777" w:rsidR="00A213B5" w:rsidRDefault="00A213B5" w:rsidP="008064DE"/>
        </w:tc>
        <w:tc>
          <w:tcPr>
            <w:tcW w:w="4616" w:type="dxa"/>
            <w:vMerge/>
          </w:tcPr>
          <w:p w14:paraId="7B9B097A" w14:textId="77777777" w:rsidR="00A213B5" w:rsidRDefault="00A213B5" w:rsidP="008064DE"/>
        </w:tc>
      </w:tr>
      <w:tr w:rsidR="00A213B5" w14:paraId="57187757" w14:textId="77777777" w:rsidTr="002402E6">
        <w:trPr>
          <w:trHeight w:val="1152"/>
        </w:trPr>
        <w:tc>
          <w:tcPr>
            <w:tcW w:w="630" w:type="dxa"/>
            <w:vAlign w:val="center"/>
          </w:tcPr>
          <w:p w14:paraId="52E946DF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6D629D02" wp14:editId="7B2E496A">
                  <wp:extent cx="190500" cy="190500"/>
                  <wp:effectExtent l="0" t="0" r="0" b="0"/>
                  <wp:docPr id="1469242251" name="Graphisme 23" descr="Icône de téléphon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8355993-40E7-4C4B-8201-13AD2536E2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raphisme 23">
                            <a:extLst>
                              <a:ext uri="{FF2B5EF4-FFF2-40B4-BE49-F238E27FC236}">
                                <a16:creationId xmlns:a16="http://schemas.microsoft.com/office/drawing/2014/main" id="{58355993-40E7-4C4B-8201-13AD2536E2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930091874"/>
              <w:placeholder>
                <w:docPart w:val="C022711D7E8B46748F2C30C3CA2F311C"/>
              </w:placeholder>
              <w:temporary/>
              <w:showingPlcHdr/>
              <w15:appearance w15:val="hidden"/>
            </w:sdtPr>
            <w:sdtContent>
              <w:p w14:paraId="5A50C50F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Téléphone :</w:t>
                </w:r>
              </w:p>
            </w:sdtContent>
          </w:sdt>
          <w:p w14:paraId="67A4A770" w14:textId="77777777" w:rsidR="00A213B5" w:rsidRDefault="00A213B5" w:rsidP="008D4C89">
            <w:r>
              <w:rPr>
                <w:noProof/>
              </w:rPr>
              <w:t>(123)555-0100</w:t>
            </w:r>
          </w:p>
        </w:tc>
        <w:tc>
          <w:tcPr>
            <w:tcW w:w="270" w:type="dxa"/>
            <w:vMerge/>
          </w:tcPr>
          <w:p w14:paraId="32B86F78" w14:textId="77777777" w:rsidR="00A213B5" w:rsidRDefault="00A213B5" w:rsidP="008064DE"/>
        </w:tc>
        <w:tc>
          <w:tcPr>
            <w:tcW w:w="4616" w:type="dxa"/>
            <w:vMerge/>
          </w:tcPr>
          <w:p w14:paraId="68992B21" w14:textId="77777777" w:rsidR="00A213B5" w:rsidRDefault="00A213B5" w:rsidP="008064DE"/>
        </w:tc>
      </w:tr>
      <w:tr w:rsidR="00A213B5" w14:paraId="3EAF10BE" w14:textId="77777777" w:rsidTr="002402E6">
        <w:trPr>
          <w:trHeight w:val="1152"/>
        </w:trPr>
        <w:tc>
          <w:tcPr>
            <w:tcW w:w="630" w:type="dxa"/>
            <w:vAlign w:val="center"/>
          </w:tcPr>
          <w:p w14:paraId="60A72317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39C352BB" wp14:editId="1549A714">
                  <wp:extent cx="220980" cy="220980"/>
                  <wp:effectExtent l="0" t="0" r="7620" b="7620"/>
                  <wp:docPr id="1154447233" name="Graphisme 27" descr="Icône du symbole @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442E5E-54F3-4EEC-BC04-0316892CC1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Graphisme 27">
                            <a:extLst>
                              <a:ext uri="{FF2B5EF4-FFF2-40B4-BE49-F238E27FC236}">
                                <a16:creationId xmlns:a16="http://schemas.microsoft.com/office/drawing/2014/main" id="{A7442E5E-54F3-4EEC-BC04-0316892CC1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-345257721"/>
              <w:placeholder>
                <w:docPart w:val="42D3CA5006E445F1B2DBDA47472911C0"/>
              </w:placeholder>
              <w:temporary/>
              <w:showingPlcHdr/>
              <w15:appearance w15:val="hidden"/>
            </w:sdtPr>
            <w:sdtContent>
              <w:p w14:paraId="06FA0512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Adresse email :</w:t>
                </w:r>
              </w:p>
            </w:sdtContent>
          </w:sdt>
          <w:p w14:paraId="40A1439A" w14:textId="77777777" w:rsidR="00A213B5" w:rsidRPr="00B72D6F" w:rsidRDefault="00A213B5" w:rsidP="008D4C89">
            <w:pPr>
              <w:rPr>
                <w:rStyle w:val="Hyperlink"/>
              </w:rPr>
            </w:pPr>
            <w:r w:rsidRPr="00781A32">
              <w:rPr>
                <w:noProof/>
                <w:color w:val="00768E" w:themeColor="accent2" w:themeShade="80"/>
                <w:u w:val="single"/>
              </w:rPr>
              <w:t>robert@northwindtraders.com</w:t>
            </w:r>
          </w:p>
        </w:tc>
        <w:tc>
          <w:tcPr>
            <w:tcW w:w="270" w:type="dxa"/>
            <w:vMerge/>
          </w:tcPr>
          <w:p w14:paraId="05AB5067" w14:textId="77777777" w:rsidR="00A213B5" w:rsidRDefault="00A213B5" w:rsidP="008064DE"/>
        </w:tc>
        <w:tc>
          <w:tcPr>
            <w:tcW w:w="4616" w:type="dxa"/>
            <w:vMerge/>
          </w:tcPr>
          <w:p w14:paraId="183830A6" w14:textId="77777777" w:rsidR="00A213B5" w:rsidRDefault="00A213B5" w:rsidP="008064DE"/>
        </w:tc>
      </w:tr>
      <w:tr w:rsidR="00A213B5" w14:paraId="055D0BCB" w14:textId="77777777" w:rsidTr="002402E6">
        <w:trPr>
          <w:trHeight w:val="1350"/>
        </w:trPr>
        <w:tc>
          <w:tcPr>
            <w:tcW w:w="630" w:type="dxa"/>
            <w:vAlign w:val="center"/>
          </w:tcPr>
          <w:p w14:paraId="5D222AF4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459B6742" wp14:editId="75D52345">
                  <wp:extent cx="220980" cy="220980"/>
                  <wp:effectExtent l="0" t="0" r="7620" b="7620"/>
                  <wp:docPr id="689662142" name="Graphisme 29" descr="Icône de lie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23B3F23-259E-471E-A65C-ED41BCE96A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phisme 29">
                            <a:extLst>
                              <a:ext uri="{FF2B5EF4-FFF2-40B4-BE49-F238E27FC236}">
                                <a16:creationId xmlns:a16="http://schemas.microsoft.com/office/drawing/2014/main" id="{823B3F23-259E-471E-A65C-ED41BCE96A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-270776064"/>
              <w:placeholder>
                <w:docPart w:val="F142778EAE69495489427902E6E3ACAC"/>
              </w:placeholder>
              <w:temporary/>
              <w:showingPlcHdr/>
              <w15:appearance w15:val="hidden"/>
            </w:sdtPr>
            <w:sdtContent>
              <w:p w14:paraId="02D6BBFE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Site web :</w:t>
                </w:r>
              </w:p>
            </w:sdtContent>
          </w:sdt>
          <w:p w14:paraId="02F6C197" w14:textId="77777777" w:rsidR="00A213B5" w:rsidRDefault="00A213B5" w:rsidP="008D4C89">
            <w:r>
              <w:rPr>
                <w:noProof/>
              </w:rPr>
              <w:t>http://northwindtraders.com</w:t>
            </w:r>
          </w:p>
        </w:tc>
        <w:tc>
          <w:tcPr>
            <w:tcW w:w="270" w:type="dxa"/>
            <w:vMerge/>
          </w:tcPr>
          <w:p w14:paraId="4F6D67D1" w14:textId="77777777" w:rsidR="00A213B5" w:rsidRDefault="00A213B5" w:rsidP="008064DE"/>
        </w:tc>
        <w:tc>
          <w:tcPr>
            <w:tcW w:w="4616" w:type="dxa"/>
            <w:vMerge/>
          </w:tcPr>
          <w:p w14:paraId="3334A2F9" w14:textId="77777777" w:rsidR="00A213B5" w:rsidRDefault="00A213B5" w:rsidP="008064DE"/>
        </w:tc>
      </w:tr>
      <w:tr w:rsidR="00A213B5" w14:paraId="24FD4E94" w14:textId="77777777" w:rsidTr="002402E6">
        <w:trPr>
          <w:trHeight w:val="1296"/>
        </w:trPr>
        <w:tc>
          <w:tcPr>
            <w:tcW w:w="630" w:type="dxa"/>
            <w:vAlign w:val="center"/>
          </w:tcPr>
          <w:p w14:paraId="5D9A1C59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0CB6F52C" wp14:editId="61E84A10">
                  <wp:extent cx="198120" cy="198120"/>
                  <wp:effectExtent l="0" t="0" r="0" b="0"/>
                  <wp:docPr id="314144850" name="Graphisme 33" descr="Icône d’emplacement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AD1AB98-93C4-4F44-B930-D4A4201E62A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raphisme 33">
                            <a:extLst>
                              <a:ext uri="{FF2B5EF4-FFF2-40B4-BE49-F238E27FC236}">
                                <a16:creationId xmlns:a16="http://schemas.microsoft.com/office/drawing/2014/main" id="{4AD1AB98-93C4-4F44-B930-D4A4201E62A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vMerge w:val="restart"/>
            <w:tcMar>
              <w:left w:w="216" w:type="dxa"/>
            </w:tcMar>
          </w:tcPr>
          <w:sdt>
            <w:sdtPr>
              <w:id w:val="-960569149"/>
              <w:placeholder>
                <w:docPart w:val="9C095304C2D24CDFB916DDDA888FA61F"/>
              </w:placeholder>
              <w:temporary/>
              <w:showingPlcHdr/>
              <w15:appearance w15:val="hidden"/>
            </w:sdtPr>
            <w:sdtContent>
              <w:p w14:paraId="7C3E659C" w14:textId="77777777" w:rsidR="00A213B5" w:rsidRDefault="00A213B5" w:rsidP="00B72D6F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Adresse</w:t>
                </w:r>
              </w:p>
            </w:sdtContent>
          </w:sdt>
          <w:p w14:paraId="00CD055E" w14:textId="77777777" w:rsidR="00A213B5" w:rsidRDefault="00A213B5" w:rsidP="0093494E">
            <w:pPr>
              <w:pStyle w:val="Coordonnes"/>
            </w:pPr>
            <w:r w:rsidRPr="00781A32">
              <w:rPr>
                <w:noProof/>
              </w:rPr>
              <w:t>123 7th Avenue</w:t>
            </w:r>
          </w:p>
        </w:tc>
        <w:tc>
          <w:tcPr>
            <w:tcW w:w="270" w:type="dxa"/>
            <w:vMerge/>
          </w:tcPr>
          <w:p w14:paraId="545385A5" w14:textId="77777777" w:rsidR="00A213B5" w:rsidRDefault="00A213B5" w:rsidP="008064DE"/>
        </w:tc>
        <w:tc>
          <w:tcPr>
            <w:tcW w:w="4616" w:type="dxa"/>
            <w:vMerge/>
          </w:tcPr>
          <w:p w14:paraId="233AE203" w14:textId="77777777" w:rsidR="00A213B5" w:rsidRDefault="00A213B5" w:rsidP="008064DE"/>
        </w:tc>
      </w:tr>
      <w:tr w:rsidR="00A213B5" w14:paraId="2D7C16C0" w14:textId="77777777" w:rsidTr="002402E6">
        <w:trPr>
          <w:trHeight w:val="1296"/>
        </w:trPr>
        <w:tc>
          <w:tcPr>
            <w:tcW w:w="630" w:type="dxa"/>
            <w:vAlign w:val="center"/>
          </w:tcPr>
          <w:p w14:paraId="24BC542A" w14:textId="77777777" w:rsidR="00A213B5" w:rsidRPr="00F4731D" w:rsidRDefault="00A213B5" w:rsidP="00BD7651">
            <w:pPr>
              <w:jc w:val="center"/>
              <w:rPr>
                <w:noProof/>
              </w:rPr>
            </w:pPr>
          </w:p>
        </w:tc>
        <w:tc>
          <w:tcPr>
            <w:tcW w:w="4410" w:type="dxa"/>
            <w:vMerge/>
            <w:tcMar>
              <w:left w:w="216" w:type="dxa"/>
            </w:tcMar>
          </w:tcPr>
          <w:p w14:paraId="67F5A546" w14:textId="77777777" w:rsidR="00A213B5" w:rsidRDefault="00A213B5" w:rsidP="00BD7651"/>
        </w:tc>
        <w:tc>
          <w:tcPr>
            <w:tcW w:w="270" w:type="dxa"/>
            <w:vMerge/>
          </w:tcPr>
          <w:p w14:paraId="55D25C59" w14:textId="77777777" w:rsidR="00A213B5" w:rsidRDefault="00A213B5" w:rsidP="008064DE"/>
        </w:tc>
        <w:tc>
          <w:tcPr>
            <w:tcW w:w="4616" w:type="dxa"/>
            <w:vMerge/>
          </w:tcPr>
          <w:p w14:paraId="022DAE15" w14:textId="77777777" w:rsidR="00A213B5" w:rsidRDefault="00A213B5" w:rsidP="008064DE"/>
        </w:tc>
      </w:tr>
      <w:tr w:rsidR="00A213B5" w14:paraId="436447EB" w14:textId="77777777" w:rsidTr="002402E6">
        <w:trPr>
          <w:trHeight w:val="1008"/>
        </w:trPr>
        <w:tc>
          <w:tcPr>
            <w:tcW w:w="630" w:type="dxa"/>
            <w:tcBorders>
              <w:bottom w:val="nil"/>
            </w:tcBorders>
            <w:vAlign w:val="center"/>
          </w:tcPr>
          <w:p w14:paraId="0C81834C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lastRenderedPageBreak/>
              <w:drawing>
                <wp:inline distT="0" distB="0" distL="0" distR="0" wp14:anchorId="276E20AE" wp14:editId="46E87705">
                  <wp:extent cx="255270" cy="255270"/>
                  <wp:effectExtent l="0" t="0" r="0" b="0"/>
                  <wp:docPr id="963226885" name="Graphisme 120" descr="Icône de clé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18936D-3B47-46AD-BA35-83FD6AA9AEC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Graphisme 120">
                            <a:extLst>
                              <a:ext uri="{FF2B5EF4-FFF2-40B4-BE49-F238E27FC236}">
                                <a16:creationId xmlns:a16="http://schemas.microsoft.com/office/drawing/2014/main" id="{D618936D-3B47-46AD-BA35-83FD6AA9AEC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Borders>
              <w:bottom w:val="nil"/>
            </w:tcBorders>
            <w:tcMar>
              <w:left w:w="216" w:type="dxa"/>
            </w:tcMar>
          </w:tcPr>
          <w:sdt>
            <w:sdtPr>
              <w:id w:val="281626576"/>
              <w:placeholder>
                <w:docPart w:val="18F78A18415E44E09587B0EF69D0781F"/>
              </w:placeholder>
              <w:temporary/>
              <w:showingPlcHdr/>
              <w15:appearance w15:val="hidden"/>
            </w:sdtPr>
            <w:sdtContent>
              <w:p w14:paraId="5F969FEC" w14:textId="77777777" w:rsidR="00A213B5" w:rsidRDefault="00A213B5" w:rsidP="00B72D6F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Compétences</w:t>
                </w:r>
              </w:p>
            </w:sdtContent>
          </w:sdt>
          <w:sdt>
            <w:sdtPr>
              <w:id w:val="1256782615"/>
              <w:placeholder>
                <w:docPart w:val="73E2E586BB28469294C149718057DFB7"/>
              </w:placeholder>
              <w:temporary/>
              <w:showingPlcHdr/>
              <w15:appearance w15:val="hidden"/>
            </w:sdtPr>
            <w:sdtContent>
              <w:p w14:paraId="30820C1C" w14:textId="77777777" w:rsidR="00A213B5" w:rsidRPr="00DE591D" w:rsidRDefault="00A213B5" w:rsidP="008D4C89">
                <w:pPr>
                  <w:pStyle w:val="Coordonnes"/>
                  <w:rPr>
                    <w:lang w:val="fr-FR"/>
                  </w:rPr>
                </w:pPr>
                <w:r w:rsidRPr="008D4C89">
                  <w:rPr>
                    <w:lang w:val="fr-FR" w:bidi="fr-FR"/>
                  </w:rPr>
                  <w:t xml:space="preserve">[Entrez ici vos compétences, séparées </w:t>
                </w:r>
                <w:r>
                  <w:rPr>
                    <w:lang w:val="fr-FR" w:bidi="fr-FR"/>
                  </w:rPr>
                  <w:br/>
                </w:r>
                <w:r w:rsidRPr="008D4C89">
                  <w:rPr>
                    <w:lang w:val="fr-FR" w:bidi="fr-FR"/>
                  </w:rPr>
                  <w:t>par une virgule]</w:t>
                </w:r>
              </w:p>
            </w:sdtContent>
          </w:sdt>
        </w:tc>
        <w:tc>
          <w:tcPr>
            <w:tcW w:w="270" w:type="dxa"/>
            <w:vMerge/>
            <w:tcBorders>
              <w:bottom w:val="nil"/>
            </w:tcBorders>
          </w:tcPr>
          <w:p w14:paraId="08174CD1" w14:textId="77777777" w:rsidR="00A213B5" w:rsidRDefault="00A213B5" w:rsidP="008064DE"/>
        </w:tc>
        <w:tc>
          <w:tcPr>
            <w:tcW w:w="4616" w:type="dxa"/>
            <w:vMerge/>
            <w:tcBorders>
              <w:bottom w:val="nil"/>
            </w:tcBorders>
          </w:tcPr>
          <w:p w14:paraId="00EA9BB6" w14:textId="77777777" w:rsidR="00A213B5" w:rsidRDefault="00A213B5" w:rsidP="008064DE"/>
        </w:tc>
      </w:tr>
    </w:tbl>
    <w:p w14:paraId="7927E20D" w14:textId="77777777" w:rsidR="00A213B5" w:rsidRDefault="00A213B5" w:rsidP="008D4C89">
      <w:pPr>
        <w:spacing w:after="0"/>
        <w:rPr>
          <w:sz w:val="8"/>
        </w:rPr>
        <w:sectPr w:rsidR="00A213B5" w:rsidSect="00A213B5">
          <w:headerReference w:type="default" r:id="rId29"/>
          <w:pgSz w:w="11906" w:h="16838" w:code="9"/>
          <w:pgMar w:top="720" w:right="1440" w:bottom="720" w:left="1080" w:header="706" w:footer="706" w:gutter="0"/>
          <w:pgNumType w:start="1"/>
          <w:cols w:space="708"/>
          <w:docGrid w:linePitch="360"/>
        </w:sectPr>
      </w:pPr>
      <w:r>
        <w:rPr>
          <w:noProof/>
          <w:lang w:bidi="fr-FR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F2AE36A" wp14:editId="0B63493B">
                <wp:simplePos x="0" y="0"/>
                <mc:AlternateContent>
                  <mc:Choice Requires="wp14">
                    <wp:positionH relativeFrom="page">
                      <wp14:pctPosHOffset>4400</wp14:pctPosHOffset>
                    </wp:positionH>
                  </mc:Choice>
                  <mc:Fallback>
                    <wp:positionH relativeFrom="page">
                      <wp:posOffset>332105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7500</wp14:pctPosVOffset>
                    </wp:positionV>
                  </mc:Choice>
                  <mc:Fallback>
                    <wp:positionV relativeFrom="page">
                      <wp:posOffset>801370</wp:posOffset>
                    </wp:positionV>
                  </mc:Fallback>
                </mc:AlternateContent>
                <wp:extent cx="1188720" cy="1426464"/>
                <wp:effectExtent l="0" t="0" r="0" b="2540"/>
                <wp:wrapNone/>
                <wp:docPr id="672281020" name="Groupe 23" descr="Graphisme carré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8720" cy="1426464"/>
                          <a:chOff x="0" y="0"/>
                          <a:chExt cx="1191886" cy="1425253"/>
                        </a:xfrm>
                      </wpg:grpSpPr>
                      <wps:wsp>
                        <wps:cNvPr id="1402897351" name="Rectangle 19"/>
                        <wps:cNvSpPr/>
                        <wps:spPr>
                          <a:xfrm>
                            <a:off x="0" y="0"/>
                            <a:ext cx="1183640" cy="118364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69778256" name="Rectangle 20"/>
                        <wps:cNvSpPr/>
                        <wps:spPr>
                          <a:xfrm>
                            <a:off x="245660" y="1173707"/>
                            <a:ext cx="936625" cy="24828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7181108" name="Rectangle 21"/>
                        <wps:cNvSpPr/>
                        <wps:spPr>
                          <a:xfrm>
                            <a:off x="941696" y="928048"/>
                            <a:ext cx="250190" cy="49720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3AA3D9" id="Groupe 23" o:spid="_x0000_s1026" alt="Graphisme carrés" style="position:absolute;margin-left:0;margin-top:0;width:93.6pt;height:112.3pt;z-index:251671552;mso-left-percent:44;mso-top-percent:75;mso-position-horizontal-relative:page;mso-position-vertical-relative:page;mso-left-percent:44;mso-top-percent:75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">
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" fillcolor="#1dd9ff [3205]" stroked="f" strokeweight="1pt">
                  <v:fill opacity="49087f"/>
                </v:rect>
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" fillcolor="#ff0174 [3204]" stroked="f" strokeweight="1pt">
                  <v:fill opacity="49087f"/>
                </v:rect>
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" fillcolor="#c8ff17 [3206]" stroked="f" strokeweight="1pt">
                  <v:fill opacity="49087f"/>
                </v:rect>
                <w10:wrap anchorx="page" anchory="page"/>
              </v:group>
            </w:pict>
          </mc:Fallback>
        </mc:AlternateContent>
      </w:r>
    </w:p>
    <w:tbl>
      <w:tblPr>
        <w:tblW w:w="9926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30"/>
        <w:gridCol w:w="4410"/>
        <w:gridCol w:w="270"/>
        <w:gridCol w:w="4616"/>
      </w:tblGrid>
      <w:tr w:rsidR="00A213B5" w14:paraId="3AFB7DD1" w14:textId="77777777" w:rsidTr="002402E6">
        <w:trPr>
          <w:trHeight w:val="4977"/>
        </w:trPr>
        <w:tc>
          <w:tcPr>
            <w:tcW w:w="5040" w:type="dxa"/>
            <w:gridSpan w:val="2"/>
            <w:tcMar>
              <w:left w:w="288" w:type="dxa"/>
            </w:tcMar>
          </w:tcPr>
          <w:p w14:paraId="0A1816AB" w14:textId="77777777" w:rsidR="00A213B5" w:rsidRDefault="00A213B5" w:rsidP="00BD7651">
            <w:r>
              <w:rPr>
                <w:noProof/>
                <w:lang w:bidi="fr-FR"/>
              </w:rPr>
              <w:lastRenderedPageBreak/>
              <mc:AlternateContent>
                <mc:Choice Requires="wpg">
                  <w:drawing>
                    <wp:inline distT="0" distB="0" distL="0" distR="0" wp14:anchorId="7AFD093D" wp14:editId="58585AD3">
                      <wp:extent cx="3011805" cy="3011170"/>
                      <wp:effectExtent l="0" t="0" r="0" b="0"/>
                      <wp:docPr id="600322047" name="Groupe 34" descr="élément décoratif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11805" cy="3011170"/>
                                <a:chOff x="0" y="0"/>
                                <a:chExt cx="3011805" cy="3011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32650578" name="Image 10" descr="Espace réservé à la photo, photo représentant l’œil d’un homme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3011805" cy="3011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89467569" name="Rectangle 17" descr="Bordure blanche"/>
                              <wps:cNvSpPr/>
                              <wps:spPr>
                                <a:xfrm>
                                  <a:off x="434340" y="441960"/>
                                  <a:ext cx="2126615" cy="21266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22DFB4" id="Groupe 34" o:spid="_x0000_s1026" alt="élément décoratif" style="width:237.15pt;height:237.1pt;mso-position-horizontal-relative:char;mso-position-vertical-relative:line" coordsize="30118,301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">
                      <v:shape id="Image 10" o:spid="_x0000_s1027" type="#_x0000_t75" alt="Espace réservé à la photo, photo représentant l’œil d’un homme" style="position:absolute;width:30118;height:30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">
                        <v:imagedata r:id="rId12" o:title="Espace réservé à la photo, photo représentant l’œil d’un homme"/>
                      </v:shape>
                      <v:rect id="Rectangle 17" o:spid="_x0000_s1028" alt="Bordure blanche" style="position:absolute;left:4343;top:4419;width:21266;height:21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" filled="f" strokecolor="white [3212]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" w:type="dxa"/>
            <w:vMerge w:val="restart"/>
          </w:tcPr>
          <w:p w14:paraId="592A6108" w14:textId="77777777" w:rsidR="00A213B5" w:rsidRDefault="00A213B5" w:rsidP="008064DE"/>
        </w:tc>
        <w:tc>
          <w:tcPr>
            <w:tcW w:w="4616" w:type="dxa"/>
            <w:vMerge w:val="restart"/>
          </w:tcPr>
          <w:sdt>
            <w:sdtPr>
              <w:id w:val="1355846183"/>
              <w:placeholder>
                <w:docPart w:val="CB03DB94702F482FABF5582AEBF0F27E"/>
              </w:placeholder>
              <w:temporary/>
              <w:showingPlcHdr/>
              <w15:appearance w15:val="hidden"/>
            </w:sdtPr>
            <w:sdtContent>
              <w:p w14:paraId="49D9519D" w14:textId="77777777" w:rsidR="00A213B5" w:rsidRDefault="00A213B5" w:rsidP="003C3388">
                <w:r>
                  <w:rPr>
                    <w:lang w:bidi="fr-FR"/>
                  </w:rPr>
                  <w:t xml:space="preserve">Présentation et objectif. Remplacez cette phrase par votre objectif professionnel, ou </w:t>
                </w:r>
                <w:r>
                  <w:rPr>
                    <w:lang w:bidi="fr-FR"/>
                  </w:rPr>
                  <w:br/>
                  <w:t xml:space="preserve">présentez-vous et décrivez votre projet. </w:t>
                </w:r>
              </w:p>
            </w:sdtContent>
          </w:sdt>
          <w:p w14:paraId="311CC87B" w14:textId="77777777" w:rsidR="00A213B5" w:rsidRDefault="00A213B5" w:rsidP="003C3388"/>
          <w:sdt>
            <w:sdtPr>
              <w:rPr>
                <w:b w:val="0"/>
              </w:rPr>
              <w:id w:val="1125347806"/>
              <w:placeholder>
                <w:docPart w:val="14DF8CD709354EB4BB678D2FBE254D0D"/>
              </w:placeholder>
              <w:temporary/>
              <w:showingPlcHdr/>
              <w15:appearance w15:val="hidden"/>
            </w:sdtPr>
            <w:sdtContent>
              <w:p w14:paraId="3843E55C" w14:textId="77777777" w:rsidR="00A213B5" w:rsidRPr="00B72D6F" w:rsidRDefault="00A213B5" w:rsidP="00B72D6F">
                <w:pPr>
                  <w:pStyle w:val="Heading1"/>
                  <w:rPr>
                    <w:b w:val="0"/>
                  </w:rPr>
                </w:pPr>
                <w:r w:rsidRPr="00B72D6F">
                  <w:rPr>
                    <w:rStyle w:val="Heading1Char"/>
                    <w:b/>
                    <w:lang w:bidi="fr-FR"/>
                  </w:rPr>
                  <w:t>Expérience</w:t>
                </w:r>
              </w:p>
            </w:sdtContent>
          </w:sdt>
          <w:p w14:paraId="1FC2C9A0" w14:textId="77777777" w:rsidR="00A213B5" w:rsidRPr="00036450" w:rsidRDefault="00A213B5" w:rsidP="008064DE">
            <w:pPr>
              <w:pStyle w:val="Datescls"/>
            </w:pPr>
            <w:sdt>
              <w:sdtPr>
                <w:id w:val="-1705164852"/>
                <w:placeholder>
                  <w:docPart w:val="98C178ECA5944894B805E04EB066CFCC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-899741795"/>
                <w:placeholder>
                  <w:docPart w:val="5D1AB24AFA4D45E68EA76B9167A8C1A9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0EBDB261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1800103785"/>
                <w:placeholder>
                  <w:docPart w:val="68F270481EA94F2B96F7B19DC823CBCD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1E70F002" w14:textId="77777777" w:rsidR="00A213B5" w:rsidRDefault="00A213B5" w:rsidP="008064DE">
            <w:pPr>
              <w:pStyle w:val="Intitulduposte"/>
            </w:pPr>
            <w:sdt>
              <w:sdtPr>
                <w:id w:val="-2041813284"/>
                <w:placeholder>
                  <w:docPart w:val="C1DF50FE2D564D91AAF9DCE2F5E120A1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6DB43C1D" w14:textId="77777777" w:rsidR="00A213B5" w:rsidRPr="008064DE" w:rsidRDefault="00A213B5" w:rsidP="008064DE">
            <w:pPr>
              <w:pStyle w:val="Nomdelasocit"/>
            </w:pPr>
            <w:sdt>
              <w:sdtPr>
                <w:id w:val="1386448169"/>
                <w:placeholder>
                  <w:docPart w:val="1469D82880F24818B72569801F7EC886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p w14:paraId="36731800" w14:textId="77777777" w:rsidR="00A213B5" w:rsidRPr="00036450" w:rsidRDefault="00A213B5" w:rsidP="008064DE">
            <w:pPr>
              <w:pStyle w:val="Datescls"/>
            </w:pPr>
            <w:sdt>
              <w:sdtPr>
                <w:id w:val="-691146099"/>
                <w:placeholder>
                  <w:docPart w:val="CE6BC321402B4B9A9F0D6CC44CB0D5C3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-1995169430"/>
                <w:placeholder>
                  <w:docPart w:val="D38326359AC042EF915425EBD223E8E7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786C8E64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466557326"/>
                <w:placeholder>
                  <w:docPart w:val="53429D839B1A44D68F4876DBDB7DCFAA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779F7CB9" w14:textId="77777777" w:rsidR="00A213B5" w:rsidRDefault="00A213B5" w:rsidP="008064DE">
            <w:pPr>
              <w:pStyle w:val="Intitulduposte"/>
            </w:pPr>
            <w:sdt>
              <w:sdtPr>
                <w:id w:val="-1747177814"/>
                <w:placeholder>
                  <w:docPart w:val="FFE9CDDFFF934E6592958178AD385CBA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3C80C2B6" w14:textId="77777777" w:rsidR="00A213B5" w:rsidRPr="008064DE" w:rsidRDefault="00A213B5" w:rsidP="008064DE">
            <w:pPr>
              <w:pStyle w:val="Nomdelasocit"/>
            </w:pPr>
            <w:sdt>
              <w:sdtPr>
                <w:id w:val="2072152325"/>
                <w:placeholder>
                  <w:docPart w:val="E42E9F907C1841DBA80C240C0EA5D270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p w14:paraId="32BAA38C" w14:textId="77777777" w:rsidR="00A213B5" w:rsidRPr="00036450" w:rsidRDefault="00A213B5" w:rsidP="008064DE">
            <w:pPr>
              <w:pStyle w:val="Datescls"/>
            </w:pPr>
            <w:sdt>
              <w:sdtPr>
                <w:id w:val="-722131633"/>
                <w:placeholder>
                  <w:docPart w:val="60CDA7F9120549C1A0186BD35A70D333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-1771074371"/>
                <w:placeholder>
                  <w:docPart w:val="D2D07D5B519140CE86BAA1B955F13B30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3D210D1F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-1699917611"/>
                <w:placeholder>
                  <w:docPart w:val="51CD3D4E2E084657A55ED437858E7067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3801413E" w14:textId="77777777" w:rsidR="00A213B5" w:rsidRDefault="00A213B5" w:rsidP="008064DE">
            <w:pPr>
              <w:pStyle w:val="Intitulduposte"/>
            </w:pPr>
            <w:sdt>
              <w:sdtPr>
                <w:id w:val="1212539621"/>
                <w:placeholder>
                  <w:docPart w:val="96EAF27526A440ABBAA388C3E6AC48A8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2330BF57" w14:textId="77777777" w:rsidR="00A213B5" w:rsidRPr="008064DE" w:rsidRDefault="00A213B5" w:rsidP="008064DE">
            <w:pPr>
              <w:pStyle w:val="Nomdelasocit"/>
            </w:pPr>
            <w:sdt>
              <w:sdtPr>
                <w:id w:val="-648281438"/>
                <w:placeholder>
                  <w:docPart w:val="7BC5C3A110014D8FB292E77975012645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sdt>
            <w:sdtPr>
              <w:id w:val="1045329384"/>
              <w:placeholder>
                <w:docPart w:val="8F2D5A35241A4242AFEE287196D04AA2"/>
              </w:placeholder>
              <w:temporary/>
              <w:showingPlcHdr/>
              <w15:appearance w15:val="hidden"/>
            </w:sdtPr>
            <w:sdtContent>
              <w:p w14:paraId="202941F3" w14:textId="77777777" w:rsidR="00A213B5" w:rsidRDefault="00A213B5" w:rsidP="008064DE">
                <w:pPr>
                  <w:pStyle w:val="Heading1"/>
                </w:pPr>
                <w:r w:rsidRPr="008064DE">
                  <w:rPr>
                    <w:lang w:bidi="fr-FR"/>
                  </w:rPr>
                  <w:t>Formation</w:t>
                </w:r>
              </w:p>
            </w:sdtContent>
          </w:sdt>
          <w:p w14:paraId="69D3DCD8" w14:textId="77777777" w:rsidR="00A213B5" w:rsidRPr="00036450" w:rsidRDefault="00A213B5" w:rsidP="008064DE">
            <w:pPr>
              <w:pStyle w:val="Datescls"/>
            </w:pPr>
            <w:sdt>
              <w:sdtPr>
                <w:id w:val="-1918245328"/>
                <w:placeholder>
                  <w:docPart w:val="8D060F2674434A6E9F99518B87E69E7F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 xml:space="preserve">[Dates </w:t>
                </w:r>
                <w:r>
                  <w:rPr>
                    <w:lang w:bidi="fr-FR"/>
                  </w:rPr>
                  <w:t>de fin d’études</w:t>
                </w:r>
                <w:r w:rsidRPr="00036450">
                  <w:rPr>
                    <w:lang w:bidi="fr-FR"/>
                  </w:rPr>
                  <w:t>]</w:t>
                </w:r>
              </w:sdtContent>
            </w:sdt>
            <w:r>
              <w:rPr>
                <w:lang w:bidi="fr-FR"/>
              </w:rPr>
              <w:t xml:space="preserve"> </w:t>
            </w:r>
          </w:p>
          <w:sdt>
            <w:sdtPr>
              <w:id w:val="991297918"/>
              <w:placeholder>
                <w:docPart w:val="CF90C1FCA3F94724A51D05A7B23F0612"/>
              </w:placeholder>
              <w:temporary/>
              <w:showingPlcHdr/>
              <w15:appearance w15:val="hidden"/>
            </w:sdtPr>
            <w:sdtContent>
              <w:p w14:paraId="7FCC34F0" w14:textId="77777777" w:rsidR="00A213B5" w:rsidRDefault="00A213B5" w:rsidP="00BD7651">
                <w:pPr>
                  <w:pStyle w:val="Intitulduposte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-1775622732"/>
              <w:placeholder>
                <w:docPart w:val="BCBAAA76951343CA9053CF42604F15D1"/>
              </w:placeholder>
              <w:temporary/>
              <w:showingPlcHdr/>
              <w15:appearance w15:val="hidden"/>
            </w:sdtPr>
            <w:sdtContent>
              <w:p w14:paraId="5817DFA9" w14:textId="77777777" w:rsidR="00A213B5" w:rsidRPr="008064DE" w:rsidRDefault="00A213B5" w:rsidP="00BD7651">
                <w:pPr>
                  <w:pStyle w:val="Nomdelasocit"/>
                </w:pPr>
                <w:r w:rsidRPr="00BD7651">
                  <w:rPr>
                    <w:lang w:bidi="fr-FR"/>
                  </w:rPr>
                  <w:t xml:space="preserve">Description, MPC (moyenne pondérée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cumulative) et bref récapitulatif des cours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dispensés ainsi que des distinctions et des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mentions obtenues.</w:t>
                </w:r>
              </w:p>
            </w:sdtContent>
          </w:sdt>
          <w:p w14:paraId="26EC35A1" w14:textId="77777777" w:rsidR="00A213B5" w:rsidRPr="00036450" w:rsidRDefault="00A213B5" w:rsidP="00BD7651">
            <w:pPr>
              <w:pStyle w:val="Datescls"/>
            </w:pPr>
            <w:sdt>
              <w:sdtPr>
                <w:id w:val="-1075591890"/>
                <w:placeholder>
                  <w:docPart w:val="A4E102B97CA944049126F30FD885CC38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 xml:space="preserve">[Dates </w:t>
                </w:r>
                <w:r>
                  <w:rPr>
                    <w:lang w:bidi="fr-FR"/>
                  </w:rPr>
                  <w:t>de fin d’études</w:t>
                </w:r>
                <w:r w:rsidRPr="00036450">
                  <w:rPr>
                    <w:lang w:bidi="fr-FR"/>
                  </w:rPr>
                  <w:t>]</w:t>
                </w:r>
              </w:sdtContent>
            </w:sdt>
            <w:r>
              <w:rPr>
                <w:lang w:bidi="fr-FR"/>
              </w:rPr>
              <w:t xml:space="preserve"> </w:t>
            </w:r>
          </w:p>
          <w:sdt>
            <w:sdtPr>
              <w:id w:val="-692297061"/>
              <w:placeholder>
                <w:docPart w:val="3D292B6E93644D5880DEC8473526CB47"/>
              </w:placeholder>
              <w:temporary/>
              <w:showingPlcHdr/>
              <w15:appearance w15:val="hidden"/>
            </w:sdtPr>
            <w:sdtContent>
              <w:p w14:paraId="4ED23628" w14:textId="77777777" w:rsidR="00A213B5" w:rsidRDefault="00A213B5" w:rsidP="00BD7651">
                <w:pPr>
                  <w:pStyle w:val="Intitulduposte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824939746"/>
              <w:placeholder>
                <w:docPart w:val="3D292B6E93644D5880DEC8473526CB47"/>
              </w:placeholder>
              <w:temporary/>
              <w:showingPlcHdr/>
              <w15:appearance w15:val="hidden"/>
            </w:sdtPr>
            <w:sdtContent>
              <w:p w14:paraId="7174801C" w14:textId="77777777" w:rsidR="00A213B5" w:rsidRPr="008064DE" w:rsidRDefault="00A213B5" w:rsidP="00BD7651">
                <w:pPr>
                  <w:pStyle w:val="Nomdelasocit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267521423"/>
              <w:placeholder>
                <w:docPart w:val="1F7FDC8C630B49FABF4144FF3494FC69"/>
              </w:placeholder>
              <w:temporary/>
              <w:showingPlcHdr/>
              <w15:appearance w15:val="hidden"/>
            </w:sdtPr>
            <w:sdtContent>
              <w:p w14:paraId="1D639B60" w14:textId="77777777" w:rsidR="00A213B5" w:rsidRDefault="00A213B5" w:rsidP="00BD7651">
                <w:pPr>
                  <w:pStyle w:val="Heading1"/>
                </w:pPr>
                <w:r w:rsidRPr="00BD7651">
                  <w:rPr>
                    <w:lang w:bidi="fr-FR"/>
                  </w:rPr>
                  <w:t>Activités</w:t>
                </w:r>
              </w:p>
            </w:sdtContent>
          </w:sdt>
          <w:sdt>
            <w:sdtPr>
              <w:id w:val="1759634167"/>
              <w:placeholder>
                <w:docPart w:val="D2A8AC50EE69431BBCCCE88AEBBB44B5"/>
              </w:placeholder>
              <w:temporary/>
              <w:showingPlcHdr/>
              <w15:appearance w15:val="hidden"/>
            </w:sdtPr>
            <w:sdtContent>
              <w:p w14:paraId="114C6641" w14:textId="77777777" w:rsidR="00A213B5" w:rsidRPr="00BD7651" w:rsidRDefault="00A213B5" w:rsidP="00BD7651">
                <w:r w:rsidRPr="00BD7651">
                  <w:rPr>
                    <w:lang w:bidi="fr-FR"/>
                  </w:rPr>
                  <w:t xml:space="preserve">Utilisez cette section pour indiquer vos passions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et activités pertinentes. Il peut être utile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d’indiquer ici vos expériences en animation et</w:t>
                </w:r>
                <w:r>
                  <w:rPr>
                    <w:lang w:bidi="fr-FR"/>
                  </w:rPr>
                  <w:t> </w:t>
                </w:r>
                <w:r w:rsidRPr="00BD7651">
                  <w:rPr>
                    <w:lang w:bidi="fr-FR"/>
                  </w:rPr>
                  <w:t xml:space="preserve">bénévolat. Vous pouvez également ajouter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d’autres informations importantes comme vos</w:t>
                </w:r>
                <w:r>
                  <w:rPr>
                    <w:lang w:bidi="fr-FR"/>
                  </w:rPr>
                  <w:t> </w:t>
                </w:r>
                <w:r w:rsidRPr="00BD7651">
                  <w:rPr>
                    <w:lang w:bidi="fr-FR"/>
                  </w:rPr>
                  <w:t>publications, certifications, langues, etc.</w:t>
                </w:r>
              </w:p>
            </w:sdtContent>
          </w:sdt>
        </w:tc>
      </w:tr>
      <w:tr w:rsidR="00A213B5" w14:paraId="135D0FE4" w14:textId="77777777" w:rsidTr="002402E6">
        <w:trPr>
          <w:trHeight w:val="1863"/>
        </w:trPr>
        <w:tc>
          <w:tcPr>
            <w:tcW w:w="5040" w:type="dxa"/>
            <w:gridSpan w:val="2"/>
            <w:tcMar>
              <w:left w:w="288" w:type="dxa"/>
            </w:tcMar>
          </w:tcPr>
          <w:p w14:paraId="5D168939" w14:textId="77777777" w:rsidR="00A213B5" w:rsidRDefault="00A213B5" w:rsidP="00BD7651">
            <w:pPr>
              <w:pStyle w:val="Title"/>
            </w:pPr>
            <w:r w:rsidRPr="00781A32">
              <w:rPr>
                <w:noProof/>
              </w:rPr>
              <w:t>Laura</w:t>
            </w:r>
          </w:p>
          <w:p w14:paraId="449B48CB" w14:textId="77777777" w:rsidR="00A213B5" w:rsidRDefault="00A213B5" w:rsidP="00BD7651">
            <w:pPr>
              <w:pStyle w:val="Title"/>
              <w:rPr>
                <w:noProof/>
              </w:rPr>
            </w:pPr>
            <w:r w:rsidRPr="00781A32">
              <w:rPr>
                <w:noProof/>
              </w:rPr>
              <w:t>Giussani</w:t>
            </w:r>
          </w:p>
        </w:tc>
        <w:tc>
          <w:tcPr>
            <w:tcW w:w="270" w:type="dxa"/>
            <w:vMerge/>
          </w:tcPr>
          <w:p w14:paraId="14445B9B" w14:textId="77777777" w:rsidR="00A213B5" w:rsidRDefault="00A213B5" w:rsidP="008064DE"/>
        </w:tc>
        <w:tc>
          <w:tcPr>
            <w:tcW w:w="4616" w:type="dxa"/>
            <w:vMerge/>
          </w:tcPr>
          <w:p w14:paraId="1D7B0434" w14:textId="77777777" w:rsidR="00A213B5" w:rsidRDefault="00A213B5" w:rsidP="008064DE"/>
        </w:tc>
      </w:tr>
      <w:tr w:rsidR="00A213B5" w14:paraId="530856B2" w14:textId="77777777" w:rsidTr="002402E6">
        <w:trPr>
          <w:trHeight w:val="792"/>
        </w:trPr>
        <w:tc>
          <w:tcPr>
            <w:tcW w:w="5040" w:type="dxa"/>
            <w:gridSpan w:val="2"/>
            <w:tcMar>
              <w:left w:w="288" w:type="dxa"/>
            </w:tcMar>
          </w:tcPr>
          <w:p w14:paraId="74375EDD" w14:textId="77777777" w:rsidR="00A213B5" w:rsidRPr="00BD7651" w:rsidRDefault="00A213B5" w:rsidP="00BD7651">
            <w:pPr>
              <w:pStyle w:val="Title"/>
              <w:rPr>
                <w:lang w:val="en-US"/>
              </w:rPr>
            </w:pPr>
            <w:r w:rsidRPr="00781A32">
              <w:rPr>
                <w:noProof/>
              </w:rPr>
              <w:t>Northwind Traders</w:t>
            </w:r>
          </w:p>
        </w:tc>
        <w:tc>
          <w:tcPr>
            <w:tcW w:w="270" w:type="dxa"/>
            <w:vMerge/>
          </w:tcPr>
          <w:p w14:paraId="0B3F379A" w14:textId="77777777" w:rsidR="00A213B5" w:rsidRDefault="00A213B5" w:rsidP="008064DE"/>
        </w:tc>
        <w:tc>
          <w:tcPr>
            <w:tcW w:w="4616" w:type="dxa"/>
            <w:vMerge/>
          </w:tcPr>
          <w:p w14:paraId="1344D767" w14:textId="77777777" w:rsidR="00A213B5" w:rsidRDefault="00A213B5" w:rsidP="008064DE"/>
        </w:tc>
      </w:tr>
      <w:tr w:rsidR="00A213B5" w14:paraId="0029932C" w14:textId="77777777" w:rsidTr="002402E6">
        <w:trPr>
          <w:trHeight w:val="1152"/>
        </w:trPr>
        <w:tc>
          <w:tcPr>
            <w:tcW w:w="630" w:type="dxa"/>
            <w:vAlign w:val="center"/>
          </w:tcPr>
          <w:p w14:paraId="01F2C10F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50A13F9F" wp14:editId="551290F9">
                  <wp:extent cx="190500" cy="190500"/>
                  <wp:effectExtent l="0" t="0" r="0" b="0"/>
                  <wp:docPr id="1659541441" name="Graphisme 23" descr="Icône de téléphon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8355993-40E7-4C4B-8201-13AD2536E2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raphisme 23">
                            <a:extLst>
                              <a:ext uri="{FF2B5EF4-FFF2-40B4-BE49-F238E27FC236}">
                                <a16:creationId xmlns:a16="http://schemas.microsoft.com/office/drawing/2014/main" id="{58355993-40E7-4C4B-8201-13AD2536E2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-1677638866"/>
              <w:placeholder>
                <w:docPart w:val="93D5C61F0CF44033BFC6252D0EB87E65"/>
              </w:placeholder>
              <w:temporary/>
              <w:showingPlcHdr/>
              <w15:appearance w15:val="hidden"/>
            </w:sdtPr>
            <w:sdtContent>
              <w:p w14:paraId="58E5207C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Téléphone :</w:t>
                </w:r>
              </w:p>
            </w:sdtContent>
          </w:sdt>
          <w:p w14:paraId="691C0C30" w14:textId="77777777" w:rsidR="00A213B5" w:rsidRDefault="00A213B5" w:rsidP="008D4C89">
            <w:r>
              <w:rPr>
                <w:noProof/>
              </w:rPr>
              <w:t>(123)555-0100</w:t>
            </w:r>
          </w:p>
        </w:tc>
        <w:tc>
          <w:tcPr>
            <w:tcW w:w="270" w:type="dxa"/>
            <w:vMerge/>
          </w:tcPr>
          <w:p w14:paraId="740C87CB" w14:textId="77777777" w:rsidR="00A213B5" w:rsidRDefault="00A213B5" w:rsidP="008064DE"/>
        </w:tc>
        <w:tc>
          <w:tcPr>
            <w:tcW w:w="4616" w:type="dxa"/>
            <w:vMerge/>
          </w:tcPr>
          <w:p w14:paraId="1FC26857" w14:textId="77777777" w:rsidR="00A213B5" w:rsidRDefault="00A213B5" w:rsidP="008064DE"/>
        </w:tc>
      </w:tr>
      <w:tr w:rsidR="00A213B5" w14:paraId="28645B6B" w14:textId="77777777" w:rsidTr="002402E6">
        <w:trPr>
          <w:trHeight w:val="1152"/>
        </w:trPr>
        <w:tc>
          <w:tcPr>
            <w:tcW w:w="630" w:type="dxa"/>
            <w:vAlign w:val="center"/>
          </w:tcPr>
          <w:p w14:paraId="55FFAFFD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445094F8" wp14:editId="626FD93D">
                  <wp:extent cx="220980" cy="220980"/>
                  <wp:effectExtent l="0" t="0" r="7620" b="7620"/>
                  <wp:docPr id="838552581" name="Graphisme 27" descr="Icône du symbole @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442E5E-54F3-4EEC-BC04-0316892CC1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Graphisme 27">
                            <a:extLst>
                              <a:ext uri="{FF2B5EF4-FFF2-40B4-BE49-F238E27FC236}">
                                <a16:creationId xmlns:a16="http://schemas.microsoft.com/office/drawing/2014/main" id="{A7442E5E-54F3-4EEC-BC04-0316892CC1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-2002492896"/>
              <w:placeholder>
                <w:docPart w:val="A1F74A798BA040548526D3D420E10D57"/>
              </w:placeholder>
              <w:temporary/>
              <w:showingPlcHdr/>
              <w15:appearance w15:val="hidden"/>
            </w:sdtPr>
            <w:sdtContent>
              <w:p w14:paraId="4D0F4ECF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Adresse email :</w:t>
                </w:r>
              </w:p>
            </w:sdtContent>
          </w:sdt>
          <w:p w14:paraId="5F4F3184" w14:textId="77777777" w:rsidR="00A213B5" w:rsidRPr="00B72D6F" w:rsidRDefault="00A213B5" w:rsidP="008D4C89">
            <w:pPr>
              <w:rPr>
                <w:rStyle w:val="Hyperlink"/>
              </w:rPr>
            </w:pPr>
            <w:r w:rsidRPr="00781A32">
              <w:rPr>
                <w:noProof/>
                <w:color w:val="00768E" w:themeColor="accent2" w:themeShade="80"/>
                <w:u w:val="single"/>
              </w:rPr>
              <w:t>laura@northwindtraders.com</w:t>
            </w:r>
          </w:p>
        </w:tc>
        <w:tc>
          <w:tcPr>
            <w:tcW w:w="270" w:type="dxa"/>
            <w:vMerge/>
          </w:tcPr>
          <w:p w14:paraId="7C2B7861" w14:textId="77777777" w:rsidR="00A213B5" w:rsidRDefault="00A213B5" w:rsidP="008064DE"/>
        </w:tc>
        <w:tc>
          <w:tcPr>
            <w:tcW w:w="4616" w:type="dxa"/>
            <w:vMerge/>
          </w:tcPr>
          <w:p w14:paraId="2AB622DE" w14:textId="77777777" w:rsidR="00A213B5" w:rsidRDefault="00A213B5" w:rsidP="008064DE"/>
        </w:tc>
      </w:tr>
      <w:tr w:rsidR="00A213B5" w14:paraId="69062086" w14:textId="77777777" w:rsidTr="002402E6">
        <w:trPr>
          <w:trHeight w:val="1350"/>
        </w:trPr>
        <w:tc>
          <w:tcPr>
            <w:tcW w:w="630" w:type="dxa"/>
            <w:vAlign w:val="center"/>
          </w:tcPr>
          <w:p w14:paraId="2D13D743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77EDEF9E" wp14:editId="7E0E8744">
                  <wp:extent cx="220980" cy="220980"/>
                  <wp:effectExtent l="0" t="0" r="7620" b="7620"/>
                  <wp:docPr id="1873907390" name="Graphisme 29" descr="Icône de lie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23B3F23-259E-471E-A65C-ED41BCE96A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phisme 29">
                            <a:extLst>
                              <a:ext uri="{FF2B5EF4-FFF2-40B4-BE49-F238E27FC236}">
                                <a16:creationId xmlns:a16="http://schemas.microsoft.com/office/drawing/2014/main" id="{823B3F23-259E-471E-A65C-ED41BCE96A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-987630267"/>
              <w:placeholder>
                <w:docPart w:val="4F9E031A11D14E3280523B920060D54E"/>
              </w:placeholder>
              <w:temporary/>
              <w:showingPlcHdr/>
              <w15:appearance w15:val="hidden"/>
            </w:sdtPr>
            <w:sdtContent>
              <w:p w14:paraId="6D35F270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Site web :</w:t>
                </w:r>
              </w:p>
            </w:sdtContent>
          </w:sdt>
          <w:p w14:paraId="49A2AF5E" w14:textId="77777777" w:rsidR="00A213B5" w:rsidRDefault="00A213B5" w:rsidP="008D4C89">
            <w:r>
              <w:rPr>
                <w:noProof/>
              </w:rPr>
              <w:t>http://northwindtraders.com</w:t>
            </w:r>
          </w:p>
        </w:tc>
        <w:tc>
          <w:tcPr>
            <w:tcW w:w="270" w:type="dxa"/>
            <w:vMerge/>
          </w:tcPr>
          <w:p w14:paraId="012E8C95" w14:textId="77777777" w:rsidR="00A213B5" w:rsidRDefault="00A213B5" w:rsidP="008064DE"/>
        </w:tc>
        <w:tc>
          <w:tcPr>
            <w:tcW w:w="4616" w:type="dxa"/>
            <w:vMerge/>
          </w:tcPr>
          <w:p w14:paraId="71D3E507" w14:textId="77777777" w:rsidR="00A213B5" w:rsidRDefault="00A213B5" w:rsidP="008064DE"/>
        </w:tc>
      </w:tr>
      <w:tr w:rsidR="00A213B5" w14:paraId="1C230629" w14:textId="77777777" w:rsidTr="002402E6">
        <w:trPr>
          <w:trHeight w:val="1296"/>
        </w:trPr>
        <w:tc>
          <w:tcPr>
            <w:tcW w:w="630" w:type="dxa"/>
            <w:vAlign w:val="center"/>
          </w:tcPr>
          <w:p w14:paraId="2B1A981C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0E683A1C" wp14:editId="4F8A0822">
                  <wp:extent cx="198120" cy="198120"/>
                  <wp:effectExtent l="0" t="0" r="0" b="0"/>
                  <wp:docPr id="506816601" name="Graphisme 33" descr="Icône d’emplacement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AD1AB98-93C4-4F44-B930-D4A4201E62A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raphisme 33">
                            <a:extLst>
                              <a:ext uri="{FF2B5EF4-FFF2-40B4-BE49-F238E27FC236}">
                                <a16:creationId xmlns:a16="http://schemas.microsoft.com/office/drawing/2014/main" id="{4AD1AB98-93C4-4F44-B930-D4A4201E62A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vMerge w:val="restart"/>
            <w:tcMar>
              <w:left w:w="216" w:type="dxa"/>
            </w:tcMar>
          </w:tcPr>
          <w:sdt>
            <w:sdtPr>
              <w:id w:val="-658921462"/>
              <w:placeholder>
                <w:docPart w:val="E83000FB1AB04C8FA3779B0DA24DB210"/>
              </w:placeholder>
              <w:temporary/>
              <w:showingPlcHdr/>
              <w15:appearance w15:val="hidden"/>
            </w:sdtPr>
            <w:sdtContent>
              <w:p w14:paraId="364A456F" w14:textId="77777777" w:rsidR="00A213B5" w:rsidRDefault="00A213B5" w:rsidP="00B72D6F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Adresse</w:t>
                </w:r>
              </w:p>
            </w:sdtContent>
          </w:sdt>
          <w:p w14:paraId="5A56964E" w14:textId="77777777" w:rsidR="00A213B5" w:rsidRDefault="00A213B5" w:rsidP="0093494E">
            <w:pPr>
              <w:pStyle w:val="Coordonnes"/>
            </w:pPr>
            <w:r w:rsidRPr="00781A32">
              <w:rPr>
                <w:noProof/>
              </w:rPr>
              <w:t>123 8th Avenue</w:t>
            </w:r>
          </w:p>
        </w:tc>
        <w:tc>
          <w:tcPr>
            <w:tcW w:w="270" w:type="dxa"/>
            <w:vMerge/>
          </w:tcPr>
          <w:p w14:paraId="46D10627" w14:textId="77777777" w:rsidR="00A213B5" w:rsidRDefault="00A213B5" w:rsidP="008064DE"/>
        </w:tc>
        <w:tc>
          <w:tcPr>
            <w:tcW w:w="4616" w:type="dxa"/>
            <w:vMerge/>
          </w:tcPr>
          <w:p w14:paraId="5BE5DB83" w14:textId="77777777" w:rsidR="00A213B5" w:rsidRDefault="00A213B5" w:rsidP="008064DE"/>
        </w:tc>
      </w:tr>
      <w:tr w:rsidR="00A213B5" w14:paraId="0B747F2D" w14:textId="77777777" w:rsidTr="002402E6">
        <w:trPr>
          <w:trHeight w:val="1296"/>
        </w:trPr>
        <w:tc>
          <w:tcPr>
            <w:tcW w:w="630" w:type="dxa"/>
            <w:vAlign w:val="center"/>
          </w:tcPr>
          <w:p w14:paraId="06B01702" w14:textId="77777777" w:rsidR="00A213B5" w:rsidRPr="00F4731D" w:rsidRDefault="00A213B5" w:rsidP="00BD7651">
            <w:pPr>
              <w:jc w:val="center"/>
              <w:rPr>
                <w:noProof/>
              </w:rPr>
            </w:pPr>
          </w:p>
        </w:tc>
        <w:tc>
          <w:tcPr>
            <w:tcW w:w="4410" w:type="dxa"/>
            <w:vMerge/>
            <w:tcMar>
              <w:left w:w="216" w:type="dxa"/>
            </w:tcMar>
          </w:tcPr>
          <w:p w14:paraId="2C6F5F7A" w14:textId="77777777" w:rsidR="00A213B5" w:rsidRDefault="00A213B5" w:rsidP="00BD7651"/>
        </w:tc>
        <w:tc>
          <w:tcPr>
            <w:tcW w:w="270" w:type="dxa"/>
            <w:vMerge/>
          </w:tcPr>
          <w:p w14:paraId="47AE8431" w14:textId="77777777" w:rsidR="00A213B5" w:rsidRDefault="00A213B5" w:rsidP="008064DE"/>
        </w:tc>
        <w:tc>
          <w:tcPr>
            <w:tcW w:w="4616" w:type="dxa"/>
            <w:vMerge/>
          </w:tcPr>
          <w:p w14:paraId="0D122079" w14:textId="77777777" w:rsidR="00A213B5" w:rsidRDefault="00A213B5" w:rsidP="008064DE"/>
        </w:tc>
      </w:tr>
      <w:tr w:rsidR="00A213B5" w14:paraId="60D1442A" w14:textId="77777777" w:rsidTr="002402E6">
        <w:trPr>
          <w:trHeight w:val="1008"/>
        </w:trPr>
        <w:tc>
          <w:tcPr>
            <w:tcW w:w="630" w:type="dxa"/>
            <w:tcBorders>
              <w:bottom w:val="nil"/>
            </w:tcBorders>
            <w:vAlign w:val="center"/>
          </w:tcPr>
          <w:p w14:paraId="0F3FA430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lastRenderedPageBreak/>
              <w:drawing>
                <wp:inline distT="0" distB="0" distL="0" distR="0" wp14:anchorId="7D66D085" wp14:editId="6C5A8C27">
                  <wp:extent cx="255270" cy="255270"/>
                  <wp:effectExtent l="0" t="0" r="0" b="0"/>
                  <wp:docPr id="1302076807" name="Graphisme 120" descr="Icône de clé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18936D-3B47-46AD-BA35-83FD6AA9AEC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Graphisme 120">
                            <a:extLst>
                              <a:ext uri="{FF2B5EF4-FFF2-40B4-BE49-F238E27FC236}">
                                <a16:creationId xmlns:a16="http://schemas.microsoft.com/office/drawing/2014/main" id="{D618936D-3B47-46AD-BA35-83FD6AA9AEC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Borders>
              <w:bottom w:val="nil"/>
            </w:tcBorders>
            <w:tcMar>
              <w:left w:w="216" w:type="dxa"/>
            </w:tcMar>
          </w:tcPr>
          <w:sdt>
            <w:sdtPr>
              <w:id w:val="-650447229"/>
              <w:placeholder>
                <w:docPart w:val="635D3FB5A5C24250BECD10A50272CD87"/>
              </w:placeholder>
              <w:temporary/>
              <w:showingPlcHdr/>
              <w15:appearance w15:val="hidden"/>
            </w:sdtPr>
            <w:sdtContent>
              <w:p w14:paraId="178A79D1" w14:textId="77777777" w:rsidR="00A213B5" w:rsidRDefault="00A213B5" w:rsidP="00B72D6F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Compétences</w:t>
                </w:r>
              </w:p>
            </w:sdtContent>
          </w:sdt>
          <w:sdt>
            <w:sdtPr>
              <w:id w:val="1573857292"/>
              <w:placeholder>
                <w:docPart w:val="FDDA36CC5A3D4C738BF37E26F3DFB536"/>
              </w:placeholder>
              <w:temporary/>
              <w:showingPlcHdr/>
              <w15:appearance w15:val="hidden"/>
            </w:sdtPr>
            <w:sdtContent>
              <w:p w14:paraId="366FF921" w14:textId="77777777" w:rsidR="00A213B5" w:rsidRPr="00DE591D" w:rsidRDefault="00A213B5" w:rsidP="008D4C89">
                <w:pPr>
                  <w:pStyle w:val="Coordonnes"/>
                  <w:rPr>
                    <w:lang w:val="fr-FR"/>
                  </w:rPr>
                </w:pPr>
                <w:r w:rsidRPr="008D4C89">
                  <w:rPr>
                    <w:lang w:val="fr-FR" w:bidi="fr-FR"/>
                  </w:rPr>
                  <w:t xml:space="preserve">[Entrez ici vos compétences, séparées </w:t>
                </w:r>
                <w:r>
                  <w:rPr>
                    <w:lang w:val="fr-FR" w:bidi="fr-FR"/>
                  </w:rPr>
                  <w:br/>
                </w:r>
                <w:r w:rsidRPr="008D4C89">
                  <w:rPr>
                    <w:lang w:val="fr-FR" w:bidi="fr-FR"/>
                  </w:rPr>
                  <w:t>par une virgule]</w:t>
                </w:r>
              </w:p>
            </w:sdtContent>
          </w:sdt>
        </w:tc>
        <w:tc>
          <w:tcPr>
            <w:tcW w:w="270" w:type="dxa"/>
            <w:vMerge/>
            <w:tcBorders>
              <w:bottom w:val="nil"/>
            </w:tcBorders>
          </w:tcPr>
          <w:p w14:paraId="00B5354B" w14:textId="77777777" w:rsidR="00A213B5" w:rsidRDefault="00A213B5" w:rsidP="008064DE"/>
        </w:tc>
        <w:tc>
          <w:tcPr>
            <w:tcW w:w="4616" w:type="dxa"/>
            <w:vMerge/>
            <w:tcBorders>
              <w:bottom w:val="nil"/>
            </w:tcBorders>
          </w:tcPr>
          <w:p w14:paraId="42CA2A9B" w14:textId="77777777" w:rsidR="00A213B5" w:rsidRDefault="00A213B5" w:rsidP="008064DE"/>
        </w:tc>
      </w:tr>
    </w:tbl>
    <w:p w14:paraId="5730EBFA" w14:textId="77777777" w:rsidR="00A213B5" w:rsidRDefault="00A213B5" w:rsidP="008D4C89">
      <w:pPr>
        <w:spacing w:after="0"/>
        <w:rPr>
          <w:sz w:val="8"/>
        </w:rPr>
        <w:sectPr w:rsidR="00A213B5" w:rsidSect="00A213B5">
          <w:headerReference w:type="default" r:id="rId30"/>
          <w:pgSz w:w="11906" w:h="16838" w:code="9"/>
          <w:pgMar w:top="720" w:right="1440" w:bottom="720" w:left="1080" w:header="706" w:footer="706" w:gutter="0"/>
          <w:pgNumType w:start="1"/>
          <w:cols w:space="708"/>
          <w:docGrid w:linePitch="360"/>
        </w:sectPr>
      </w:pPr>
      <w:r>
        <w:rPr>
          <w:noProof/>
          <w:lang w:bidi="fr-FR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8BFAE86" wp14:editId="1C973C59">
                <wp:simplePos x="0" y="0"/>
                <mc:AlternateContent>
                  <mc:Choice Requires="wp14">
                    <wp:positionH relativeFrom="page">
                      <wp14:pctPosHOffset>4400</wp14:pctPosHOffset>
                    </wp:positionH>
                  </mc:Choice>
                  <mc:Fallback>
                    <wp:positionH relativeFrom="page">
                      <wp:posOffset>332105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7500</wp14:pctPosVOffset>
                    </wp:positionV>
                  </mc:Choice>
                  <mc:Fallback>
                    <wp:positionV relativeFrom="page">
                      <wp:posOffset>801370</wp:posOffset>
                    </wp:positionV>
                  </mc:Fallback>
                </mc:AlternateContent>
                <wp:extent cx="1188720" cy="1426464"/>
                <wp:effectExtent l="0" t="0" r="0" b="2540"/>
                <wp:wrapNone/>
                <wp:docPr id="917451512" name="Groupe 23" descr="Graphisme carré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8720" cy="1426464"/>
                          <a:chOff x="0" y="0"/>
                          <a:chExt cx="1191886" cy="1425253"/>
                        </a:xfrm>
                      </wpg:grpSpPr>
                      <wps:wsp>
                        <wps:cNvPr id="758879459" name="Rectangle 19"/>
                        <wps:cNvSpPr/>
                        <wps:spPr>
                          <a:xfrm>
                            <a:off x="0" y="0"/>
                            <a:ext cx="1183640" cy="118364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4032099" name="Rectangle 20"/>
                        <wps:cNvSpPr/>
                        <wps:spPr>
                          <a:xfrm>
                            <a:off x="245660" y="1173707"/>
                            <a:ext cx="936625" cy="24828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38846671" name="Rectangle 21"/>
                        <wps:cNvSpPr/>
                        <wps:spPr>
                          <a:xfrm>
                            <a:off x="941696" y="928048"/>
                            <a:ext cx="250190" cy="49720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297EA2" id="Groupe 23" o:spid="_x0000_s1026" alt="Graphisme carrés" style="position:absolute;margin-left:0;margin-top:0;width:93.6pt;height:112.3pt;z-index:251673600;mso-left-percent:44;mso-top-percent:75;mso-position-horizontal-relative:page;mso-position-vertical-relative:page;mso-left-percent:44;mso-top-percent:75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">
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" fillcolor="#1dd9ff [3205]" stroked="f" strokeweight="1pt">
                  <v:fill opacity="49087f"/>
                </v:rect>
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" fillcolor="#ff0174 [3204]" stroked="f" strokeweight="1pt">
                  <v:fill opacity="49087f"/>
                </v:rect>
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" fillcolor="#c8ff17 [3206]" stroked="f" strokeweight="1pt">
                  <v:fill opacity="49087f"/>
                </v:rect>
                <w10:wrap anchorx="page" anchory="page"/>
              </v:group>
            </w:pict>
          </mc:Fallback>
        </mc:AlternateContent>
      </w:r>
    </w:p>
    <w:tbl>
      <w:tblPr>
        <w:tblW w:w="9926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30"/>
        <w:gridCol w:w="4410"/>
        <w:gridCol w:w="270"/>
        <w:gridCol w:w="4616"/>
      </w:tblGrid>
      <w:tr w:rsidR="00A213B5" w14:paraId="69400A80" w14:textId="77777777" w:rsidTr="002402E6">
        <w:trPr>
          <w:trHeight w:val="4977"/>
        </w:trPr>
        <w:tc>
          <w:tcPr>
            <w:tcW w:w="5040" w:type="dxa"/>
            <w:gridSpan w:val="2"/>
            <w:tcMar>
              <w:left w:w="288" w:type="dxa"/>
            </w:tcMar>
          </w:tcPr>
          <w:p w14:paraId="0AD9C52B" w14:textId="77777777" w:rsidR="00A213B5" w:rsidRDefault="00A213B5" w:rsidP="00BD7651">
            <w:r>
              <w:rPr>
                <w:noProof/>
                <w:lang w:bidi="fr-FR"/>
              </w:rPr>
              <w:lastRenderedPageBreak/>
              <mc:AlternateContent>
                <mc:Choice Requires="wpg">
                  <w:drawing>
                    <wp:inline distT="0" distB="0" distL="0" distR="0" wp14:anchorId="70F2EADC" wp14:editId="3228F388">
                      <wp:extent cx="3011805" cy="3011170"/>
                      <wp:effectExtent l="0" t="0" r="0" b="0"/>
                      <wp:docPr id="1319505717" name="Groupe 34" descr="élément décoratif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11805" cy="3011170"/>
                                <a:chOff x="0" y="0"/>
                                <a:chExt cx="3011805" cy="3011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64175155" name="Image 10" descr="Espace réservé à la photo, photo représentant l’œil d’un homme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3011805" cy="3011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67060128" name="Rectangle 17" descr="Bordure blanche"/>
                              <wps:cNvSpPr/>
                              <wps:spPr>
                                <a:xfrm>
                                  <a:off x="434340" y="441960"/>
                                  <a:ext cx="2126615" cy="21266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219CF5" id="Groupe 34" o:spid="_x0000_s1026" alt="élément décoratif" style="width:237.15pt;height:237.1pt;mso-position-horizontal-relative:char;mso-position-vertical-relative:line" coordsize="30118,301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">
                      <v:shape id="Image 10" o:spid="_x0000_s1027" type="#_x0000_t75" alt="Espace réservé à la photo, photo représentant l’œil d’un homme" style="position:absolute;width:30118;height:30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">
                        <v:imagedata r:id="rId12" o:title="Espace réservé à la photo, photo représentant l’œil d’un homme"/>
                      </v:shape>
                      <v:rect id="Rectangle 17" o:spid="_x0000_s1028" alt="Bordure blanche" style="position:absolute;left:4343;top:4419;width:21266;height:21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" filled="f" strokecolor="white [3212]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" w:type="dxa"/>
            <w:vMerge w:val="restart"/>
          </w:tcPr>
          <w:p w14:paraId="5F6DB2F3" w14:textId="77777777" w:rsidR="00A213B5" w:rsidRDefault="00A213B5" w:rsidP="008064DE"/>
        </w:tc>
        <w:tc>
          <w:tcPr>
            <w:tcW w:w="4616" w:type="dxa"/>
            <w:vMerge w:val="restart"/>
          </w:tcPr>
          <w:sdt>
            <w:sdtPr>
              <w:id w:val="-1018930369"/>
              <w:placeholder>
                <w:docPart w:val="63EF21A166CD42D292C2B1F676BC10A5"/>
              </w:placeholder>
              <w:temporary/>
              <w:showingPlcHdr/>
              <w15:appearance w15:val="hidden"/>
            </w:sdtPr>
            <w:sdtContent>
              <w:p w14:paraId="0E76F430" w14:textId="77777777" w:rsidR="00A213B5" w:rsidRDefault="00A213B5" w:rsidP="003C3388">
                <w:r>
                  <w:rPr>
                    <w:lang w:bidi="fr-FR"/>
                  </w:rPr>
                  <w:t xml:space="preserve">Présentation et objectif. Remplacez cette phrase par votre objectif professionnel, ou </w:t>
                </w:r>
                <w:r>
                  <w:rPr>
                    <w:lang w:bidi="fr-FR"/>
                  </w:rPr>
                  <w:br/>
                  <w:t xml:space="preserve">présentez-vous et décrivez votre projet. </w:t>
                </w:r>
              </w:p>
            </w:sdtContent>
          </w:sdt>
          <w:p w14:paraId="04829C19" w14:textId="77777777" w:rsidR="00A213B5" w:rsidRDefault="00A213B5" w:rsidP="003C3388"/>
          <w:sdt>
            <w:sdtPr>
              <w:rPr>
                <w:b w:val="0"/>
              </w:rPr>
              <w:id w:val="-848713617"/>
              <w:placeholder>
                <w:docPart w:val="7C89D922713C4091A215B579C8129824"/>
              </w:placeholder>
              <w:temporary/>
              <w:showingPlcHdr/>
              <w15:appearance w15:val="hidden"/>
            </w:sdtPr>
            <w:sdtContent>
              <w:p w14:paraId="21AB2993" w14:textId="77777777" w:rsidR="00A213B5" w:rsidRPr="00B72D6F" w:rsidRDefault="00A213B5" w:rsidP="00B72D6F">
                <w:pPr>
                  <w:pStyle w:val="Heading1"/>
                  <w:rPr>
                    <w:b w:val="0"/>
                  </w:rPr>
                </w:pPr>
                <w:r w:rsidRPr="00B72D6F">
                  <w:rPr>
                    <w:rStyle w:val="Heading1Char"/>
                    <w:b/>
                    <w:lang w:bidi="fr-FR"/>
                  </w:rPr>
                  <w:t>Expérience</w:t>
                </w:r>
              </w:p>
            </w:sdtContent>
          </w:sdt>
          <w:p w14:paraId="3E66B29C" w14:textId="77777777" w:rsidR="00A213B5" w:rsidRPr="00036450" w:rsidRDefault="00A213B5" w:rsidP="008064DE">
            <w:pPr>
              <w:pStyle w:val="Datescls"/>
            </w:pPr>
            <w:sdt>
              <w:sdtPr>
                <w:id w:val="52665358"/>
                <w:placeholder>
                  <w:docPart w:val="69B81BBE97F3489D8BC48457A13B7A7E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756399878"/>
                <w:placeholder>
                  <w:docPart w:val="5615B8FF140549D5B190555C024E2271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04DEEC15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-1378309066"/>
                <w:placeholder>
                  <w:docPart w:val="EE1C77B0F8F54EE79F672EA22BB75672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77139A32" w14:textId="77777777" w:rsidR="00A213B5" w:rsidRDefault="00A213B5" w:rsidP="008064DE">
            <w:pPr>
              <w:pStyle w:val="Intitulduposte"/>
            </w:pPr>
            <w:sdt>
              <w:sdtPr>
                <w:id w:val="-78448374"/>
                <w:placeholder>
                  <w:docPart w:val="018CB1EC32EF4C39B1DD346282C23217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460F75B0" w14:textId="77777777" w:rsidR="00A213B5" w:rsidRPr="008064DE" w:rsidRDefault="00A213B5" w:rsidP="008064DE">
            <w:pPr>
              <w:pStyle w:val="Nomdelasocit"/>
            </w:pPr>
            <w:sdt>
              <w:sdtPr>
                <w:id w:val="1650796464"/>
                <w:placeholder>
                  <w:docPart w:val="BCC52DB780324E4C9C87BB5DC4132604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p w14:paraId="5A22AEC9" w14:textId="77777777" w:rsidR="00A213B5" w:rsidRPr="00036450" w:rsidRDefault="00A213B5" w:rsidP="008064DE">
            <w:pPr>
              <w:pStyle w:val="Datescls"/>
            </w:pPr>
            <w:sdt>
              <w:sdtPr>
                <w:id w:val="-644899754"/>
                <w:placeholder>
                  <w:docPart w:val="ED0A432A401644D2B1D0D66B56D349F9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-137431081"/>
                <w:placeholder>
                  <w:docPart w:val="C66C472A0DB4487CBC8FC17207ADC29B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7F984AA7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1349678384"/>
                <w:placeholder>
                  <w:docPart w:val="AAFD4B1CD4E248D8B9AA8F6573B85F1F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1074EF9E" w14:textId="77777777" w:rsidR="00A213B5" w:rsidRDefault="00A213B5" w:rsidP="008064DE">
            <w:pPr>
              <w:pStyle w:val="Intitulduposte"/>
            </w:pPr>
            <w:sdt>
              <w:sdtPr>
                <w:id w:val="538476909"/>
                <w:placeholder>
                  <w:docPart w:val="329D5DADBB28487396EF74BA24A7FF0C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7119391E" w14:textId="77777777" w:rsidR="00A213B5" w:rsidRPr="008064DE" w:rsidRDefault="00A213B5" w:rsidP="008064DE">
            <w:pPr>
              <w:pStyle w:val="Nomdelasocit"/>
            </w:pPr>
            <w:sdt>
              <w:sdtPr>
                <w:id w:val="2099747174"/>
                <w:placeholder>
                  <w:docPart w:val="A1EC3780164A441A9FB2DC4760F19A00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p w14:paraId="6FB120FE" w14:textId="77777777" w:rsidR="00A213B5" w:rsidRPr="00036450" w:rsidRDefault="00A213B5" w:rsidP="008064DE">
            <w:pPr>
              <w:pStyle w:val="Datescls"/>
            </w:pPr>
            <w:sdt>
              <w:sdtPr>
                <w:id w:val="1064600854"/>
                <w:placeholder>
                  <w:docPart w:val="CD664DF301AD4675B264720007B0FF89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début]</w:t>
                </w:r>
              </w:sdtContent>
            </w:sdt>
            <w:r w:rsidRPr="00036450">
              <w:rPr>
                <w:lang w:bidi="fr-FR"/>
              </w:rPr>
              <w:t>–</w:t>
            </w:r>
            <w:sdt>
              <w:sdtPr>
                <w:id w:val="-45068616"/>
                <w:placeholder>
                  <w:docPart w:val="654CBBAD765140E1A4423CECFED65161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>[Date de fin]</w:t>
                </w:r>
              </w:sdtContent>
            </w:sdt>
          </w:p>
          <w:p w14:paraId="794B9C18" w14:textId="77777777" w:rsidR="00A213B5" w:rsidRPr="008064DE" w:rsidRDefault="00A213B5" w:rsidP="008064DE">
            <w:pPr>
              <w:pStyle w:val="Intitulduposte"/>
              <w:rPr>
                <w:bCs/>
              </w:rPr>
            </w:pPr>
            <w:sdt>
              <w:sdtPr>
                <w:id w:val="1255317641"/>
                <w:placeholder>
                  <w:docPart w:val="13E6174DCCA0472E95D43E289C692A87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8064DE">
                  <w:rPr>
                    <w:lang w:bidi="fr-FR"/>
                  </w:rPr>
                  <w:t>Intitulé du poste (</w:t>
                </w:r>
                <w:r w:rsidRPr="008064DE">
                  <w:rPr>
                    <w:i/>
                    <w:lang w:bidi="fr-FR"/>
                  </w:rPr>
                  <w:t>Exemple : Analyste marketing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</w:p>
          <w:p w14:paraId="64B02D3E" w14:textId="77777777" w:rsidR="00A213B5" w:rsidRDefault="00A213B5" w:rsidP="008064DE">
            <w:pPr>
              <w:pStyle w:val="Intitulduposte"/>
            </w:pPr>
            <w:sdt>
              <w:sdtPr>
                <w:id w:val="148113829"/>
                <w:placeholder>
                  <w:docPart w:val="7E912B1C17E64DE288917D3058803367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Fonction (</w:t>
                </w:r>
                <w:r w:rsidRPr="008064DE">
                  <w:rPr>
                    <w:i/>
                    <w:lang w:bidi="fr-FR"/>
                  </w:rPr>
                  <w:t>exemple : Cadre</w:t>
                </w:r>
                <w:r w:rsidRPr="008064DE">
                  <w:rPr>
                    <w:lang w:bidi="fr-FR"/>
                  </w:rPr>
                  <w:t>)</w:t>
                </w:r>
              </w:sdtContent>
            </w:sdt>
            <w:r w:rsidRPr="00036450">
              <w:rPr>
                <w:lang w:bidi="fr-FR"/>
              </w:rPr>
              <w:t xml:space="preserve"> </w:t>
            </w:r>
          </w:p>
          <w:p w14:paraId="55C48C59" w14:textId="77777777" w:rsidR="00A213B5" w:rsidRPr="008064DE" w:rsidRDefault="00A213B5" w:rsidP="008064DE">
            <w:pPr>
              <w:pStyle w:val="Nomdelasocit"/>
            </w:pPr>
            <w:sdt>
              <w:sdtPr>
                <w:id w:val="1032694415"/>
                <w:placeholder>
                  <w:docPart w:val="C807DD0DED69459B9A3CEA63731E9D44"/>
                </w:placeholder>
                <w:temporary/>
                <w:showingPlcHdr/>
                <w15:appearance w15:val="hidden"/>
              </w:sdtPr>
              <w:sdtContent>
                <w:r w:rsidRPr="008064DE">
                  <w:rPr>
                    <w:lang w:bidi="fr-FR"/>
                  </w:rPr>
                  <w:t>Nom de la société</w:t>
                </w:r>
              </w:sdtContent>
            </w:sdt>
            <w:r w:rsidRPr="008064DE">
              <w:rPr>
                <w:lang w:bidi="fr-FR"/>
              </w:rPr>
              <w:t xml:space="preserve">  </w:t>
            </w:r>
          </w:p>
          <w:sdt>
            <w:sdtPr>
              <w:id w:val="-1869980024"/>
              <w:placeholder>
                <w:docPart w:val="B6F5BF2F2AC04753BACB5615DEF4BB59"/>
              </w:placeholder>
              <w:temporary/>
              <w:showingPlcHdr/>
              <w15:appearance w15:val="hidden"/>
            </w:sdtPr>
            <w:sdtContent>
              <w:p w14:paraId="70491097" w14:textId="77777777" w:rsidR="00A213B5" w:rsidRDefault="00A213B5" w:rsidP="008064DE">
                <w:pPr>
                  <w:pStyle w:val="Heading1"/>
                </w:pPr>
                <w:r w:rsidRPr="008064DE">
                  <w:rPr>
                    <w:lang w:bidi="fr-FR"/>
                  </w:rPr>
                  <w:t>Formation</w:t>
                </w:r>
              </w:p>
            </w:sdtContent>
          </w:sdt>
          <w:p w14:paraId="3E0E5E07" w14:textId="77777777" w:rsidR="00A213B5" w:rsidRPr="00036450" w:rsidRDefault="00A213B5" w:rsidP="008064DE">
            <w:pPr>
              <w:pStyle w:val="Datescls"/>
            </w:pPr>
            <w:sdt>
              <w:sdtPr>
                <w:id w:val="-361589377"/>
                <w:placeholder>
                  <w:docPart w:val="D6083EC98B7A4775B65C2B5A9021A655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 xml:space="preserve">[Dates </w:t>
                </w:r>
                <w:r>
                  <w:rPr>
                    <w:lang w:bidi="fr-FR"/>
                  </w:rPr>
                  <w:t>de fin d’études</w:t>
                </w:r>
                <w:r w:rsidRPr="00036450">
                  <w:rPr>
                    <w:lang w:bidi="fr-FR"/>
                  </w:rPr>
                  <w:t>]</w:t>
                </w:r>
              </w:sdtContent>
            </w:sdt>
            <w:r>
              <w:rPr>
                <w:lang w:bidi="fr-FR"/>
              </w:rPr>
              <w:t xml:space="preserve"> </w:t>
            </w:r>
          </w:p>
          <w:sdt>
            <w:sdtPr>
              <w:id w:val="-1965342559"/>
              <w:placeholder>
                <w:docPart w:val="25C6D182421242368C423BC197B83764"/>
              </w:placeholder>
              <w:temporary/>
              <w:showingPlcHdr/>
              <w15:appearance w15:val="hidden"/>
            </w:sdtPr>
            <w:sdtContent>
              <w:p w14:paraId="4839FF0B" w14:textId="77777777" w:rsidR="00A213B5" w:rsidRDefault="00A213B5" w:rsidP="00BD7651">
                <w:pPr>
                  <w:pStyle w:val="Intitulduposte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-1299604413"/>
              <w:placeholder>
                <w:docPart w:val="EB089F1A3A8647CFB2618578A8D7E058"/>
              </w:placeholder>
              <w:temporary/>
              <w:showingPlcHdr/>
              <w15:appearance w15:val="hidden"/>
            </w:sdtPr>
            <w:sdtContent>
              <w:p w14:paraId="73FA344A" w14:textId="77777777" w:rsidR="00A213B5" w:rsidRPr="008064DE" w:rsidRDefault="00A213B5" w:rsidP="00BD7651">
                <w:pPr>
                  <w:pStyle w:val="Nomdelasocit"/>
                </w:pPr>
                <w:r w:rsidRPr="00BD7651">
                  <w:rPr>
                    <w:lang w:bidi="fr-FR"/>
                  </w:rPr>
                  <w:t xml:space="preserve">Description, MPC (moyenne pondérée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cumulative) et bref récapitulatif des cours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dispensés ainsi que des distinctions et des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mentions obtenues.</w:t>
                </w:r>
              </w:p>
            </w:sdtContent>
          </w:sdt>
          <w:p w14:paraId="60B4FF48" w14:textId="77777777" w:rsidR="00A213B5" w:rsidRPr="00036450" w:rsidRDefault="00A213B5" w:rsidP="00BD7651">
            <w:pPr>
              <w:pStyle w:val="Datescls"/>
            </w:pPr>
            <w:sdt>
              <w:sdtPr>
                <w:id w:val="700357271"/>
                <w:placeholder>
                  <w:docPart w:val="54B42D916A934D47BA989A8F3E9703D4"/>
                </w:placeholder>
                <w:temporary/>
                <w:showingPlcHdr/>
                <w15:appearance w15:val="hidden"/>
              </w:sdtPr>
              <w:sdtContent>
                <w:r w:rsidRPr="00036450">
                  <w:rPr>
                    <w:lang w:bidi="fr-FR"/>
                  </w:rPr>
                  <w:t xml:space="preserve">[Dates </w:t>
                </w:r>
                <w:r>
                  <w:rPr>
                    <w:lang w:bidi="fr-FR"/>
                  </w:rPr>
                  <w:t>de fin d’études</w:t>
                </w:r>
                <w:r w:rsidRPr="00036450">
                  <w:rPr>
                    <w:lang w:bidi="fr-FR"/>
                  </w:rPr>
                  <w:t>]</w:t>
                </w:r>
              </w:sdtContent>
            </w:sdt>
            <w:r>
              <w:rPr>
                <w:lang w:bidi="fr-FR"/>
              </w:rPr>
              <w:t xml:space="preserve"> </w:t>
            </w:r>
          </w:p>
          <w:sdt>
            <w:sdtPr>
              <w:id w:val="-350496957"/>
              <w:placeholder>
                <w:docPart w:val="83FC07F92E7641369C1EC2243562A50F"/>
              </w:placeholder>
              <w:temporary/>
              <w:showingPlcHdr/>
              <w15:appearance w15:val="hidden"/>
            </w:sdtPr>
            <w:sdtContent>
              <w:p w14:paraId="1AB24580" w14:textId="77777777" w:rsidR="00A213B5" w:rsidRDefault="00A213B5" w:rsidP="00BD7651">
                <w:pPr>
                  <w:pStyle w:val="Intitulduposte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-1712268339"/>
              <w:placeholder>
                <w:docPart w:val="83FC07F92E7641369C1EC2243562A50F"/>
              </w:placeholder>
              <w:temporary/>
              <w:showingPlcHdr/>
              <w15:appearance w15:val="hidden"/>
            </w:sdtPr>
            <w:sdtContent>
              <w:p w14:paraId="4420F8E5" w14:textId="77777777" w:rsidR="00A213B5" w:rsidRPr="008064DE" w:rsidRDefault="00A213B5" w:rsidP="00BD7651">
                <w:pPr>
                  <w:pStyle w:val="Nomdelasocit"/>
                </w:pPr>
                <w:r w:rsidRPr="00BD7651">
                  <w:rPr>
                    <w:lang w:bidi="fr-FR"/>
                  </w:rPr>
                  <w:t>[Ville], [État], [Région]</w:t>
                </w:r>
              </w:p>
            </w:sdtContent>
          </w:sdt>
          <w:sdt>
            <w:sdtPr>
              <w:id w:val="-1622222664"/>
              <w:placeholder>
                <w:docPart w:val="B516C7B0B2974B2DAE8A3F766D36DFDA"/>
              </w:placeholder>
              <w:temporary/>
              <w:showingPlcHdr/>
              <w15:appearance w15:val="hidden"/>
            </w:sdtPr>
            <w:sdtContent>
              <w:p w14:paraId="3FF94847" w14:textId="77777777" w:rsidR="00A213B5" w:rsidRDefault="00A213B5" w:rsidP="00BD7651">
                <w:pPr>
                  <w:pStyle w:val="Heading1"/>
                </w:pPr>
                <w:r w:rsidRPr="00BD7651">
                  <w:rPr>
                    <w:lang w:bidi="fr-FR"/>
                  </w:rPr>
                  <w:t>Activités</w:t>
                </w:r>
              </w:p>
            </w:sdtContent>
          </w:sdt>
          <w:sdt>
            <w:sdtPr>
              <w:id w:val="1977721963"/>
              <w:placeholder>
                <w:docPart w:val="73C6FE0E4BF44BB28D51DE04165B426D"/>
              </w:placeholder>
              <w:temporary/>
              <w:showingPlcHdr/>
              <w15:appearance w15:val="hidden"/>
            </w:sdtPr>
            <w:sdtContent>
              <w:p w14:paraId="59569286" w14:textId="77777777" w:rsidR="00A213B5" w:rsidRPr="00BD7651" w:rsidRDefault="00A213B5" w:rsidP="00BD7651">
                <w:r w:rsidRPr="00BD7651">
                  <w:rPr>
                    <w:lang w:bidi="fr-FR"/>
                  </w:rPr>
                  <w:t xml:space="preserve">Utilisez cette section pour indiquer vos passions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 xml:space="preserve">et activités pertinentes. Il peut être utile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d’indiquer ici vos expériences en animation et</w:t>
                </w:r>
                <w:r>
                  <w:rPr>
                    <w:lang w:bidi="fr-FR"/>
                  </w:rPr>
                  <w:t> </w:t>
                </w:r>
                <w:r w:rsidRPr="00BD7651">
                  <w:rPr>
                    <w:lang w:bidi="fr-FR"/>
                  </w:rPr>
                  <w:t xml:space="preserve">bénévolat. Vous pouvez également ajouter </w:t>
                </w:r>
                <w:r>
                  <w:rPr>
                    <w:lang w:bidi="fr-FR"/>
                  </w:rPr>
                  <w:br/>
                </w:r>
                <w:r w:rsidRPr="00BD7651">
                  <w:rPr>
                    <w:lang w:bidi="fr-FR"/>
                  </w:rPr>
                  <w:t>d’autres informations importantes comme vos</w:t>
                </w:r>
                <w:r>
                  <w:rPr>
                    <w:lang w:bidi="fr-FR"/>
                  </w:rPr>
                  <w:t> </w:t>
                </w:r>
                <w:r w:rsidRPr="00BD7651">
                  <w:rPr>
                    <w:lang w:bidi="fr-FR"/>
                  </w:rPr>
                  <w:t>publications, certifications, langues, etc.</w:t>
                </w:r>
              </w:p>
            </w:sdtContent>
          </w:sdt>
        </w:tc>
      </w:tr>
      <w:tr w:rsidR="00A213B5" w14:paraId="575B6DAE" w14:textId="77777777" w:rsidTr="002402E6">
        <w:trPr>
          <w:trHeight w:val="1863"/>
        </w:trPr>
        <w:tc>
          <w:tcPr>
            <w:tcW w:w="5040" w:type="dxa"/>
            <w:gridSpan w:val="2"/>
            <w:tcMar>
              <w:left w:w="288" w:type="dxa"/>
            </w:tcMar>
          </w:tcPr>
          <w:p w14:paraId="58DFB8F3" w14:textId="77777777" w:rsidR="00A213B5" w:rsidRDefault="00A213B5" w:rsidP="00BD7651">
            <w:pPr>
              <w:pStyle w:val="Title"/>
            </w:pPr>
            <w:r w:rsidRPr="00781A32">
              <w:rPr>
                <w:noProof/>
              </w:rPr>
              <w:t>Anne</w:t>
            </w:r>
          </w:p>
          <w:p w14:paraId="19C72410" w14:textId="77777777" w:rsidR="00A213B5" w:rsidRDefault="00A213B5" w:rsidP="00BD7651">
            <w:pPr>
              <w:pStyle w:val="Title"/>
              <w:rPr>
                <w:noProof/>
              </w:rPr>
            </w:pPr>
            <w:r w:rsidRPr="00781A32">
              <w:rPr>
                <w:noProof/>
              </w:rPr>
              <w:t>Hellung-Larsen</w:t>
            </w:r>
          </w:p>
        </w:tc>
        <w:tc>
          <w:tcPr>
            <w:tcW w:w="270" w:type="dxa"/>
            <w:vMerge/>
          </w:tcPr>
          <w:p w14:paraId="07BF2EDE" w14:textId="77777777" w:rsidR="00A213B5" w:rsidRDefault="00A213B5" w:rsidP="008064DE"/>
        </w:tc>
        <w:tc>
          <w:tcPr>
            <w:tcW w:w="4616" w:type="dxa"/>
            <w:vMerge/>
          </w:tcPr>
          <w:p w14:paraId="4C759ED7" w14:textId="77777777" w:rsidR="00A213B5" w:rsidRDefault="00A213B5" w:rsidP="008064DE"/>
        </w:tc>
      </w:tr>
      <w:tr w:rsidR="00A213B5" w14:paraId="5A7057B7" w14:textId="77777777" w:rsidTr="002402E6">
        <w:trPr>
          <w:trHeight w:val="792"/>
        </w:trPr>
        <w:tc>
          <w:tcPr>
            <w:tcW w:w="5040" w:type="dxa"/>
            <w:gridSpan w:val="2"/>
            <w:tcMar>
              <w:left w:w="288" w:type="dxa"/>
            </w:tcMar>
          </w:tcPr>
          <w:p w14:paraId="698B824D" w14:textId="77777777" w:rsidR="00A213B5" w:rsidRPr="00BD7651" w:rsidRDefault="00A213B5" w:rsidP="00BD7651">
            <w:pPr>
              <w:pStyle w:val="Title"/>
              <w:rPr>
                <w:lang w:val="en-US"/>
              </w:rPr>
            </w:pPr>
            <w:r w:rsidRPr="00781A32">
              <w:rPr>
                <w:noProof/>
              </w:rPr>
              <w:t>Northwind Traders</w:t>
            </w:r>
          </w:p>
        </w:tc>
        <w:tc>
          <w:tcPr>
            <w:tcW w:w="270" w:type="dxa"/>
            <w:vMerge/>
          </w:tcPr>
          <w:p w14:paraId="2812B8DD" w14:textId="77777777" w:rsidR="00A213B5" w:rsidRDefault="00A213B5" w:rsidP="008064DE"/>
        </w:tc>
        <w:tc>
          <w:tcPr>
            <w:tcW w:w="4616" w:type="dxa"/>
            <w:vMerge/>
          </w:tcPr>
          <w:p w14:paraId="714AB78C" w14:textId="77777777" w:rsidR="00A213B5" w:rsidRDefault="00A213B5" w:rsidP="008064DE"/>
        </w:tc>
      </w:tr>
      <w:tr w:rsidR="00A213B5" w14:paraId="50041711" w14:textId="77777777" w:rsidTr="002402E6">
        <w:trPr>
          <w:trHeight w:val="1152"/>
        </w:trPr>
        <w:tc>
          <w:tcPr>
            <w:tcW w:w="630" w:type="dxa"/>
            <w:vAlign w:val="center"/>
          </w:tcPr>
          <w:p w14:paraId="22E1EA03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68137AC0" wp14:editId="4E59097E">
                  <wp:extent cx="190500" cy="190500"/>
                  <wp:effectExtent l="0" t="0" r="0" b="0"/>
                  <wp:docPr id="2048956494" name="Graphisme 23" descr="Icône de téléphon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8355993-40E7-4C4B-8201-13AD2536E2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raphisme 23">
                            <a:extLst>
                              <a:ext uri="{FF2B5EF4-FFF2-40B4-BE49-F238E27FC236}">
                                <a16:creationId xmlns:a16="http://schemas.microsoft.com/office/drawing/2014/main" id="{58355993-40E7-4C4B-8201-13AD2536E2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-45141506"/>
              <w:placeholder>
                <w:docPart w:val="7BC2017DF055463DAFC2343EE03CCC11"/>
              </w:placeholder>
              <w:temporary/>
              <w:showingPlcHdr/>
              <w15:appearance w15:val="hidden"/>
            </w:sdtPr>
            <w:sdtContent>
              <w:p w14:paraId="4FDB4975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Téléphone :</w:t>
                </w:r>
              </w:p>
            </w:sdtContent>
          </w:sdt>
          <w:p w14:paraId="2A9DFB93" w14:textId="77777777" w:rsidR="00A213B5" w:rsidRDefault="00A213B5" w:rsidP="008D4C89">
            <w:r>
              <w:rPr>
                <w:noProof/>
              </w:rPr>
              <w:t>(123)555-0100</w:t>
            </w:r>
          </w:p>
        </w:tc>
        <w:tc>
          <w:tcPr>
            <w:tcW w:w="270" w:type="dxa"/>
            <w:vMerge/>
          </w:tcPr>
          <w:p w14:paraId="09C909BA" w14:textId="77777777" w:rsidR="00A213B5" w:rsidRDefault="00A213B5" w:rsidP="008064DE"/>
        </w:tc>
        <w:tc>
          <w:tcPr>
            <w:tcW w:w="4616" w:type="dxa"/>
            <w:vMerge/>
          </w:tcPr>
          <w:p w14:paraId="0086D773" w14:textId="77777777" w:rsidR="00A213B5" w:rsidRDefault="00A213B5" w:rsidP="008064DE"/>
        </w:tc>
      </w:tr>
      <w:tr w:rsidR="00A213B5" w14:paraId="114EEA77" w14:textId="77777777" w:rsidTr="002402E6">
        <w:trPr>
          <w:trHeight w:val="1152"/>
        </w:trPr>
        <w:tc>
          <w:tcPr>
            <w:tcW w:w="630" w:type="dxa"/>
            <w:vAlign w:val="center"/>
          </w:tcPr>
          <w:p w14:paraId="47F5BB2C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48CDF646" wp14:editId="206DAA8E">
                  <wp:extent cx="220980" cy="220980"/>
                  <wp:effectExtent l="0" t="0" r="7620" b="7620"/>
                  <wp:docPr id="386227977" name="Graphisme 27" descr="Icône du symbole @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442E5E-54F3-4EEC-BC04-0316892CC1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Graphisme 27">
                            <a:extLst>
                              <a:ext uri="{FF2B5EF4-FFF2-40B4-BE49-F238E27FC236}">
                                <a16:creationId xmlns:a16="http://schemas.microsoft.com/office/drawing/2014/main" id="{A7442E5E-54F3-4EEC-BC04-0316892CC1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602076730"/>
              <w:placeholder>
                <w:docPart w:val="08BF931D4F3B4E038C6559BA8309A0C4"/>
              </w:placeholder>
              <w:temporary/>
              <w:showingPlcHdr/>
              <w15:appearance w15:val="hidden"/>
            </w:sdtPr>
            <w:sdtContent>
              <w:p w14:paraId="391A5DAD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Adresse email :</w:t>
                </w:r>
              </w:p>
            </w:sdtContent>
          </w:sdt>
          <w:p w14:paraId="438895C2" w14:textId="77777777" w:rsidR="00A213B5" w:rsidRPr="00B72D6F" w:rsidRDefault="00A213B5" w:rsidP="008D4C89">
            <w:pPr>
              <w:rPr>
                <w:rStyle w:val="Hyperlink"/>
              </w:rPr>
            </w:pPr>
            <w:r w:rsidRPr="00781A32">
              <w:rPr>
                <w:noProof/>
                <w:color w:val="00768E" w:themeColor="accent2" w:themeShade="80"/>
                <w:u w:val="single"/>
              </w:rPr>
              <w:t>anne@northwindtraders.com</w:t>
            </w:r>
          </w:p>
        </w:tc>
        <w:tc>
          <w:tcPr>
            <w:tcW w:w="270" w:type="dxa"/>
            <w:vMerge/>
          </w:tcPr>
          <w:p w14:paraId="69E5FA22" w14:textId="77777777" w:rsidR="00A213B5" w:rsidRDefault="00A213B5" w:rsidP="008064DE"/>
        </w:tc>
        <w:tc>
          <w:tcPr>
            <w:tcW w:w="4616" w:type="dxa"/>
            <w:vMerge/>
          </w:tcPr>
          <w:p w14:paraId="36B9CF35" w14:textId="77777777" w:rsidR="00A213B5" w:rsidRDefault="00A213B5" w:rsidP="008064DE"/>
        </w:tc>
      </w:tr>
      <w:tr w:rsidR="00A213B5" w14:paraId="12C583E8" w14:textId="77777777" w:rsidTr="002402E6">
        <w:trPr>
          <w:trHeight w:val="1350"/>
        </w:trPr>
        <w:tc>
          <w:tcPr>
            <w:tcW w:w="630" w:type="dxa"/>
            <w:vAlign w:val="center"/>
          </w:tcPr>
          <w:p w14:paraId="1B859247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2A34DC3C" wp14:editId="48F1AAAF">
                  <wp:extent cx="220980" cy="220980"/>
                  <wp:effectExtent l="0" t="0" r="7620" b="7620"/>
                  <wp:docPr id="1734866139" name="Graphisme 29" descr="Icône de lie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23B3F23-259E-471E-A65C-ED41BCE96A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phisme 29">
                            <a:extLst>
                              <a:ext uri="{FF2B5EF4-FFF2-40B4-BE49-F238E27FC236}">
                                <a16:creationId xmlns:a16="http://schemas.microsoft.com/office/drawing/2014/main" id="{823B3F23-259E-471E-A65C-ED41BCE96A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Mar>
              <w:left w:w="216" w:type="dxa"/>
            </w:tcMar>
            <w:vAlign w:val="center"/>
          </w:tcPr>
          <w:sdt>
            <w:sdtPr>
              <w:id w:val="-2018685090"/>
              <w:placeholder>
                <w:docPart w:val="A476B050CF0747B7B1E66FE2189498BE"/>
              </w:placeholder>
              <w:temporary/>
              <w:showingPlcHdr/>
              <w15:appearance w15:val="hidden"/>
            </w:sdtPr>
            <w:sdtContent>
              <w:p w14:paraId="6E49665D" w14:textId="77777777" w:rsidR="00A213B5" w:rsidRDefault="00A213B5" w:rsidP="008D4C89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Site web :</w:t>
                </w:r>
              </w:p>
            </w:sdtContent>
          </w:sdt>
          <w:p w14:paraId="10E8DCF3" w14:textId="77777777" w:rsidR="00A213B5" w:rsidRDefault="00A213B5" w:rsidP="008D4C89">
            <w:r>
              <w:rPr>
                <w:noProof/>
              </w:rPr>
              <w:t>http://northwindtraders.com</w:t>
            </w:r>
          </w:p>
        </w:tc>
        <w:tc>
          <w:tcPr>
            <w:tcW w:w="270" w:type="dxa"/>
            <w:vMerge/>
          </w:tcPr>
          <w:p w14:paraId="5070FDC4" w14:textId="77777777" w:rsidR="00A213B5" w:rsidRDefault="00A213B5" w:rsidP="008064DE"/>
        </w:tc>
        <w:tc>
          <w:tcPr>
            <w:tcW w:w="4616" w:type="dxa"/>
            <w:vMerge/>
          </w:tcPr>
          <w:p w14:paraId="19C4177B" w14:textId="77777777" w:rsidR="00A213B5" w:rsidRDefault="00A213B5" w:rsidP="008064DE"/>
        </w:tc>
      </w:tr>
      <w:tr w:rsidR="00A213B5" w14:paraId="6E661F26" w14:textId="77777777" w:rsidTr="002402E6">
        <w:trPr>
          <w:trHeight w:val="1296"/>
        </w:trPr>
        <w:tc>
          <w:tcPr>
            <w:tcW w:w="630" w:type="dxa"/>
            <w:vAlign w:val="center"/>
          </w:tcPr>
          <w:p w14:paraId="3E6213ED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drawing>
                <wp:inline distT="0" distB="0" distL="0" distR="0" wp14:anchorId="7A2DE0F3" wp14:editId="4D1BC143">
                  <wp:extent cx="198120" cy="198120"/>
                  <wp:effectExtent l="0" t="0" r="0" b="0"/>
                  <wp:docPr id="997058603" name="Graphisme 33" descr="Icône d’emplacement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AD1AB98-93C4-4F44-B930-D4A4201E62A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raphisme 33">
                            <a:extLst>
                              <a:ext uri="{FF2B5EF4-FFF2-40B4-BE49-F238E27FC236}">
                                <a16:creationId xmlns:a16="http://schemas.microsoft.com/office/drawing/2014/main" id="{4AD1AB98-93C4-4F44-B930-D4A4201E62A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vMerge w:val="restart"/>
            <w:tcMar>
              <w:left w:w="216" w:type="dxa"/>
            </w:tcMar>
          </w:tcPr>
          <w:sdt>
            <w:sdtPr>
              <w:id w:val="407421004"/>
              <w:placeholder>
                <w:docPart w:val="52F461D58D074F67A5606EB658E76687"/>
              </w:placeholder>
              <w:temporary/>
              <w:showingPlcHdr/>
              <w15:appearance w15:val="hidden"/>
            </w:sdtPr>
            <w:sdtContent>
              <w:p w14:paraId="53A35139" w14:textId="77777777" w:rsidR="00A213B5" w:rsidRDefault="00A213B5" w:rsidP="00B72D6F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Adresse</w:t>
                </w:r>
              </w:p>
            </w:sdtContent>
          </w:sdt>
          <w:p w14:paraId="3B6FE7A7" w14:textId="77777777" w:rsidR="00A213B5" w:rsidRDefault="00A213B5" w:rsidP="0093494E">
            <w:pPr>
              <w:pStyle w:val="Coordonnes"/>
            </w:pPr>
            <w:r w:rsidRPr="00781A32">
              <w:rPr>
                <w:noProof/>
              </w:rPr>
              <w:t>123 9th Avenue</w:t>
            </w:r>
          </w:p>
        </w:tc>
        <w:tc>
          <w:tcPr>
            <w:tcW w:w="270" w:type="dxa"/>
            <w:vMerge/>
          </w:tcPr>
          <w:p w14:paraId="4F16B361" w14:textId="77777777" w:rsidR="00A213B5" w:rsidRDefault="00A213B5" w:rsidP="008064DE"/>
        </w:tc>
        <w:tc>
          <w:tcPr>
            <w:tcW w:w="4616" w:type="dxa"/>
            <w:vMerge/>
          </w:tcPr>
          <w:p w14:paraId="34EC758B" w14:textId="77777777" w:rsidR="00A213B5" w:rsidRDefault="00A213B5" w:rsidP="008064DE"/>
        </w:tc>
      </w:tr>
      <w:tr w:rsidR="00A213B5" w14:paraId="0F7D1C3D" w14:textId="77777777" w:rsidTr="002402E6">
        <w:trPr>
          <w:trHeight w:val="1296"/>
        </w:trPr>
        <w:tc>
          <w:tcPr>
            <w:tcW w:w="630" w:type="dxa"/>
            <w:vAlign w:val="center"/>
          </w:tcPr>
          <w:p w14:paraId="5EC5E3D9" w14:textId="77777777" w:rsidR="00A213B5" w:rsidRPr="00F4731D" w:rsidRDefault="00A213B5" w:rsidP="00BD7651">
            <w:pPr>
              <w:jc w:val="center"/>
              <w:rPr>
                <w:noProof/>
              </w:rPr>
            </w:pPr>
          </w:p>
        </w:tc>
        <w:tc>
          <w:tcPr>
            <w:tcW w:w="4410" w:type="dxa"/>
            <w:vMerge/>
            <w:tcMar>
              <w:left w:w="216" w:type="dxa"/>
            </w:tcMar>
          </w:tcPr>
          <w:p w14:paraId="68C2DD29" w14:textId="77777777" w:rsidR="00A213B5" w:rsidRDefault="00A213B5" w:rsidP="00BD7651"/>
        </w:tc>
        <w:tc>
          <w:tcPr>
            <w:tcW w:w="270" w:type="dxa"/>
            <w:vMerge/>
          </w:tcPr>
          <w:p w14:paraId="16AB6C3A" w14:textId="77777777" w:rsidR="00A213B5" w:rsidRDefault="00A213B5" w:rsidP="008064DE"/>
        </w:tc>
        <w:tc>
          <w:tcPr>
            <w:tcW w:w="4616" w:type="dxa"/>
            <w:vMerge/>
          </w:tcPr>
          <w:p w14:paraId="4963A9FD" w14:textId="77777777" w:rsidR="00A213B5" w:rsidRDefault="00A213B5" w:rsidP="008064DE"/>
        </w:tc>
      </w:tr>
      <w:tr w:rsidR="00A213B5" w14:paraId="415EA934" w14:textId="77777777" w:rsidTr="002402E6">
        <w:trPr>
          <w:trHeight w:val="1008"/>
        </w:trPr>
        <w:tc>
          <w:tcPr>
            <w:tcW w:w="630" w:type="dxa"/>
            <w:tcBorders>
              <w:bottom w:val="nil"/>
            </w:tcBorders>
            <w:vAlign w:val="center"/>
          </w:tcPr>
          <w:p w14:paraId="4DB11505" w14:textId="77777777" w:rsidR="00A213B5" w:rsidRDefault="00A213B5" w:rsidP="00BD7651">
            <w:pPr>
              <w:jc w:val="center"/>
            </w:pPr>
            <w:r w:rsidRPr="00F4731D">
              <w:rPr>
                <w:noProof/>
                <w:lang w:bidi="fr-FR"/>
              </w:rPr>
              <w:lastRenderedPageBreak/>
              <w:drawing>
                <wp:inline distT="0" distB="0" distL="0" distR="0" wp14:anchorId="3CD21243" wp14:editId="621375E5">
                  <wp:extent cx="255270" cy="255270"/>
                  <wp:effectExtent l="0" t="0" r="0" b="0"/>
                  <wp:docPr id="402496091" name="Graphisme 120" descr="Icône de clé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18936D-3B47-46AD-BA35-83FD6AA9AEC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Graphisme 120">
                            <a:extLst>
                              <a:ext uri="{FF2B5EF4-FFF2-40B4-BE49-F238E27FC236}">
                                <a16:creationId xmlns:a16="http://schemas.microsoft.com/office/drawing/2014/main" id="{D618936D-3B47-46AD-BA35-83FD6AA9AEC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  <w:tcBorders>
              <w:bottom w:val="nil"/>
            </w:tcBorders>
            <w:tcMar>
              <w:left w:w="216" w:type="dxa"/>
            </w:tcMar>
          </w:tcPr>
          <w:sdt>
            <w:sdtPr>
              <w:id w:val="2107460853"/>
              <w:placeholder>
                <w:docPart w:val="8031A7C88BFE4C12903DAC7540A50361"/>
              </w:placeholder>
              <w:temporary/>
              <w:showingPlcHdr/>
              <w15:appearance w15:val="hidden"/>
            </w:sdtPr>
            <w:sdtContent>
              <w:p w14:paraId="1D8037E3" w14:textId="77777777" w:rsidR="00A213B5" w:rsidRDefault="00A213B5" w:rsidP="00B72D6F">
                <w:pPr>
                  <w:pStyle w:val="Coordonnes0"/>
                </w:pPr>
                <w:r w:rsidRPr="008D4C89">
                  <w:rPr>
                    <w:rStyle w:val="Heading2Char"/>
                    <w:lang w:bidi="fr-FR"/>
                  </w:rPr>
                  <w:t>Compétences</w:t>
                </w:r>
              </w:p>
            </w:sdtContent>
          </w:sdt>
          <w:sdt>
            <w:sdtPr>
              <w:id w:val="-1604638552"/>
              <w:placeholder>
                <w:docPart w:val="571EEE9E886A4B9D830393EE210416C1"/>
              </w:placeholder>
              <w:temporary/>
              <w:showingPlcHdr/>
              <w15:appearance w15:val="hidden"/>
            </w:sdtPr>
            <w:sdtContent>
              <w:p w14:paraId="5AECB57D" w14:textId="77777777" w:rsidR="00A213B5" w:rsidRPr="00DE591D" w:rsidRDefault="00A213B5" w:rsidP="008D4C89">
                <w:pPr>
                  <w:pStyle w:val="Coordonnes"/>
                  <w:rPr>
                    <w:lang w:val="fr-FR"/>
                  </w:rPr>
                </w:pPr>
                <w:r w:rsidRPr="008D4C89">
                  <w:rPr>
                    <w:lang w:val="fr-FR" w:bidi="fr-FR"/>
                  </w:rPr>
                  <w:t xml:space="preserve">[Entrez ici vos compétences, séparées </w:t>
                </w:r>
                <w:r>
                  <w:rPr>
                    <w:lang w:val="fr-FR" w:bidi="fr-FR"/>
                  </w:rPr>
                  <w:br/>
                </w:r>
                <w:r w:rsidRPr="008D4C89">
                  <w:rPr>
                    <w:lang w:val="fr-FR" w:bidi="fr-FR"/>
                  </w:rPr>
                  <w:t>par une virgule]</w:t>
                </w:r>
              </w:p>
            </w:sdtContent>
          </w:sdt>
        </w:tc>
        <w:tc>
          <w:tcPr>
            <w:tcW w:w="270" w:type="dxa"/>
            <w:vMerge/>
            <w:tcBorders>
              <w:bottom w:val="nil"/>
            </w:tcBorders>
          </w:tcPr>
          <w:p w14:paraId="45FB54D3" w14:textId="77777777" w:rsidR="00A213B5" w:rsidRDefault="00A213B5" w:rsidP="008064DE"/>
        </w:tc>
        <w:tc>
          <w:tcPr>
            <w:tcW w:w="4616" w:type="dxa"/>
            <w:vMerge/>
            <w:tcBorders>
              <w:bottom w:val="nil"/>
            </w:tcBorders>
          </w:tcPr>
          <w:p w14:paraId="55F20961" w14:textId="77777777" w:rsidR="00A213B5" w:rsidRDefault="00A213B5" w:rsidP="008064DE"/>
        </w:tc>
      </w:tr>
    </w:tbl>
    <w:p w14:paraId="678DF6FF" w14:textId="77777777" w:rsidR="00A213B5" w:rsidRDefault="00A213B5" w:rsidP="008D4C89">
      <w:pPr>
        <w:spacing w:after="0"/>
        <w:rPr>
          <w:sz w:val="8"/>
        </w:rPr>
        <w:sectPr w:rsidR="00A213B5" w:rsidSect="00A213B5">
          <w:headerReference w:type="default" r:id="rId31"/>
          <w:pgSz w:w="11906" w:h="16838" w:code="9"/>
          <w:pgMar w:top="720" w:right="1440" w:bottom="720" w:left="1080" w:header="706" w:footer="706" w:gutter="0"/>
          <w:pgNumType w:start="1"/>
          <w:cols w:space="708"/>
          <w:docGrid w:linePitch="360"/>
        </w:sectPr>
      </w:pPr>
      <w:r>
        <w:rPr>
          <w:noProof/>
          <w:lang w:bidi="fr-FR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F9EBF11" wp14:editId="28149FBB">
                <wp:simplePos x="0" y="0"/>
                <mc:AlternateContent>
                  <mc:Choice Requires="wp14">
                    <wp:positionH relativeFrom="page">
                      <wp14:pctPosHOffset>4400</wp14:pctPosHOffset>
                    </wp:positionH>
                  </mc:Choice>
                  <mc:Fallback>
                    <wp:positionH relativeFrom="page">
                      <wp:posOffset>332105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7500</wp14:pctPosVOffset>
                    </wp:positionV>
                  </mc:Choice>
                  <mc:Fallback>
                    <wp:positionV relativeFrom="page">
                      <wp:posOffset>801370</wp:posOffset>
                    </wp:positionV>
                  </mc:Fallback>
                </mc:AlternateContent>
                <wp:extent cx="1188720" cy="1426464"/>
                <wp:effectExtent l="0" t="0" r="0" b="2540"/>
                <wp:wrapNone/>
                <wp:docPr id="178951357" name="Groupe 23" descr="Graphisme carré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8720" cy="1426464"/>
                          <a:chOff x="0" y="0"/>
                          <a:chExt cx="1191886" cy="1425253"/>
                        </a:xfrm>
                      </wpg:grpSpPr>
                      <wps:wsp>
                        <wps:cNvPr id="1036198450" name="Rectangle 19"/>
                        <wps:cNvSpPr/>
                        <wps:spPr>
                          <a:xfrm>
                            <a:off x="0" y="0"/>
                            <a:ext cx="1183640" cy="118364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22625521" name="Rectangle 20"/>
                        <wps:cNvSpPr/>
                        <wps:spPr>
                          <a:xfrm>
                            <a:off x="245660" y="1173707"/>
                            <a:ext cx="936625" cy="24828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732612846" name="Rectangle 21"/>
                        <wps:cNvSpPr/>
                        <wps:spPr>
                          <a:xfrm>
                            <a:off x="941696" y="928048"/>
                            <a:ext cx="250190" cy="49720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alpha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4261CF" id="Groupe 23" o:spid="_x0000_s1026" alt="Graphisme carrés" style="position:absolute;margin-left:0;margin-top:0;width:93.6pt;height:112.3pt;z-index:251675648;mso-left-percent:44;mso-top-percent:75;mso-position-horizontal-relative:page;mso-position-vertical-relative:page;mso-left-percent:44;mso-top-percent:75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">
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" fillcolor="#1dd9ff [3205]" stroked="f" strokeweight="1pt">
                  <v:fill opacity="49087f"/>
                </v:rect>
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" fillcolor="#ff0174 [3204]" stroked="f" strokeweight="1pt">
                  <v:fill opacity="49087f"/>
                </v:rect>
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" fillcolor="#c8ff17 [3206]" stroked="f" strokeweight="1pt">
                  <v:fill opacity="49087f"/>
                </v:rect>
                <w10:wrap anchorx="page" anchory="page"/>
              </v:group>
            </w:pict>
          </mc:Fallback>
        </mc:AlternateContent>
      </w:r>
    </w:p>
    <w:p w14:paraId="4C497CF0" w14:textId="77777777" w:rsidR="00A213B5" w:rsidRPr="008D4C89" w:rsidRDefault="00A213B5" w:rsidP="008D4C89">
      <w:pPr>
        <w:spacing w:after="0"/>
        <w:rPr>
          <w:sz w:val="8"/>
        </w:rPr>
      </w:pPr>
    </w:p>
    <w:sectPr w:rsidR="00A213B5" w:rsidRPr="008D4C89" w:rsidSect="00A213B5">
      <w:headerReference w:type="default" r:id="rId32"/>
      <w:type w:val="continuous"/>
      <w:pgSz w:w="11906" w:h="16838" w:code="9"/>
      <w:pgMar w:top="720" w:right="1440" w:bottom="720" w:left="108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6C1819" w14:textId="77777777" w:rsidR="0062489B" w:rsidRDefault="0062489B" w:rsidP="00BA3253">
      <w:pPr>
        <w:spacing w:after="0" w:line="240" w:lineRule="auto"/>
      </w:pPr>
      <w:r>
        <w:separator/>
      </w:r>
    </w:p>
  </w:endnote>
  <w:endnote w:type="continuationSeparator" w:id="0">
    <w:p w14:paraId="1DFA7D7C" w14:textId="77777777" w:rsidR="0062489B" w:rsidRDefault="0062489B" w:rsidP="00BA3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63693F" w14:textId="77777777" w:rsidR="0062489B" w:rsidRDefault="0062489B" w:rsidP="00BA3253">
      <w:pPr>
        <w:spacing w:after="0" w:line="240" w:lineRule="auto"/>
      </w:pPr>
      <w:r>
        <w:separator/>
      </w:r>
    </w:p>
  </w:footnote>
  <w:footnote w:type="continuationSeparator" w:id="0">
    <w:p w14:paraId="6460C2D5" w14:textId="77777777" w:rsidR="0062489B" w:rsidRDefault="0062489B" w:rsidP="00BA3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74CE76" w14:textId="77777777" w:rsidR="00A213B5" w:rsidRDefault="00A213B5">
    <w:pPr>
      <w:pStyle w:val="Header"/>
    </w:pPr>
    <w:r w:rsidRPr="00F4731D">
      <w:rPr>
        <w:noProof/>
        <w:lang w:bidi="fr-FR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DE09E05" wp14:editId="0D1B10F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010600" cy="9529175"/>
              <wp:effectExtent l="0" t="0" r="0" b="0"/>
              <wp:wrapNone/>
              <wp:docPr id="476564529" name="Groupe 17" descr="élément décoratif"/>
              <wp:cNvGraphicFramePr xmlns:a="http://schemas.openxmlformats.org/drawingml/2006/main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0600" cy="9529175"/>
                        <a:chOff x="226800" y="226800"/>
                        <a:chExt cx="6393514" cy="8690399"/>
                      </a:xfrm>
                    </wpg:grpSpPr>
                    <wps:wsp>
                      <wps:cNvPr id="242386783" name="Rectangle 242386783"/>
                      <wps:cNvSpPr/>
                      <wps:spPr>
                        <a:xfrm>
                          <a:off x="451800" y="226800"/>
                          <a:ext cx="6168514" cy="86903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947160637" name="Rectangle 1947160637"/>
                      <wps:cNvSpPr/>
                      <wps:spPr>
                        <a:xfrm>
                          <a:off x="226800" y="3211367"/>
                          <a:ext cx="3203999" cy="145944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22133127" name="Rectangle 17"/>
                      <wps:cNvSpPr/>
                      <wps:spPr>
                        <a:xfrm>
                          <a:off x="451800" y="226800"/>
                          <a:ext cx="2978999" cy="444613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458247131" name="Rectangle 18"/>
                      <wps:cNvSpPr/>
                      <wps:spPr>
                        <a:xfrm>
                          <a:off x="226800" y="4663819"/>
                          <a:ext cx="3196028" cy="4026581"/>
                        </a:xfrm>
                        <a:prstGeom prst="rect">
                          <a:avLst/>
                        </a:prstGeom>
                        <a:gradFill>
                          <a:gsLst>
                            <a:gs pos="2600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accent3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538327082" name="Rectangle 1538327082"/>
                      <wps:cNvSpPr/>
                      <wps:spPr>
                        <a:xfrm>
                          <a:off x="3429000" y="468086"/>
                          <a:ext cx="2958342" cy="82223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701366388" name="Rectangle 1701366388"/>
                      <wps:cNvSpPr/>
                      <wps:spPr>
                        <a:xfrm>
                          <a:off x="453600" y="4666108"/>
                          <a:ext cx="2975400" cy="401913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768910825" name="Rectangle 1768910825"/>
                      <wps:cNvSpPr/>
                      <wps:spPr>
                        <a:xfrm>
                          <a:off x="453600" y="4631653"/>
                          <a:ext cx="453600" cy="271963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2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4911176" name="Rectangle 514911176"/>
                      <wps:cNvSpPr/>
                      <wps:spPr>
                        <a:xfrm>
                          <a:off x="453600" y="6670889"/>
                          <a:ext cx="2975400" cy="2019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678771433" name="Connecteur droit 23"/>
                      <wps:cNvCnPr/>
                      <wps:spPr>
                        <a:xfrm>
                          <a:off x="1115249" y="52578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05743937" name="Connecteur droit 25"/>
                      <wps:cNvCnPr/>
                      <wps:spPr>
                        <a:xfrm>
                          <a:off x="1115249" y="59436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33344667" name="Connecteur droit 14"/>
                      <wps:cNvCnPr>
                        <a:cxnSpLocks/>
                      </wps:cNvCnPr>
                      <wps:spPr>
                        <a:xfrm>
                          <a:off x="676800" y="4218672"/>
                          <a:ext cx="2752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  <a:alpha val="18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47855172" name="Rectangle 15"/>
                      <wps:cNvSpPr/>
                      <wps:spPr>
                        <a:xfrm>
                          <a:off x="453600" y="8055096"/>
                          <a:ext cx="2975400" cy="6353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20586272" name="Rectangle 29"/>
                      <wps:cNvSpPr/>
                      <wps:spPr>
                        <a:xfrm>
                          <a:off x="453600" y="8055095"/>
                          <a:ext cx="453600" cy="63878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3886008" name="Rectangle 31"/>
                      <wps:cNvSpPr/>
                      <wps:spPr>
                        <a:xfrm>
                          <a:off x="6393514" y="8690399"/>
                          <a:ext cx="226800" cy="2268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page">
                <wp14:pctWidth>90200</wp14:pctWidth>
              </wp14:sizeRelH>
              <wp14:sizeRelV relativeFrom="page">
                <wp14:pctHeight>94700</wp14:pctHeight>
              </wp14:sizeRelV>
            </wp:anchor>
          </w:drawing>
        </mc:Choice>
        <mc:Fallback>
          <w:pict>
            <v:group w14:anchorId="57D79626" id="Groupe 17" o:spid="_x0000_s1026" alt="élément décoratif" style="position:absolute;margin-left:0;margin-top:0;width:552pt;height:750.35pt;z-index:251661312;mso-width-percent:902;mso-height-percent:947;mso-position-horizontal:center;mso-position-horizontal-relative:page;mso-position-vertical:center;mso-position-vertical-relative:page;mso-width-percent:902;mso-height-percent:947" coordorigin="2268,2268" coordsize="63935,86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">
              <v:rect id="Rectangle 242386783" o:spid="_x0000_s1027" style="position:absolute;left:4518;top:2268;width:61685;height:86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" fillcolor="#f2f2f2 [3052]" stroked="f" strokeweight="1pt"/>
              <v:rect id="Rectangle 1947160637" o:spid="_x0000_s1028" style="position:absolute;left:2268;top:32113;width:32039;height:14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" fillcolor="#1dd9ff [3205]" stroked="f" strokeweight="1pt">
                <v:fill opacity="49087f"/>
              </v:rect>
              <v:rect id="Rectangle 17" o:spid="_x0000_s1029" style="position:absolute;left:4518;top:2268;width:29789;height:44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" fillcolor="#c8ff17 [3206]" stroked="f" strokeweight="1pt"/>
              <v:rect id="Rectangle 18" o:spid="_x0000_s1030" style="position:absolute;left:2268;top:46638;width:31960;height:40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" fillcolor="#f2f2f2 [3052]" stroked="f" strokeweight="1pt">
                <v:fill color2="#c8ff17 [3206]" colors="0 #f2f2f2;17039f #f2f2f2" focus="100%" type="gradient">
                  <o:fill v:ext="view" type="gradientUnscaled"/>
                </v:fill>
              </v:rect>
              <v:rect id="Rectangle 1538327082" o:spid="_x0000_s1031" style="position:absolute;left:34290;top:4680;width:29583;height:82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" fillcolor="white [3212]" stroked="f" strokeweight="1pt"/>
              <v:rect id="Rectangle 1701366388" o:spid="_x0000_s1032" style="position:absolute;left:4536;top:46661;width:29754;height:40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" fillcolor="white [3212]" stroked="f" strokeweight="1pt">
                <v:fill opacity="46003f"/>
              </v:rect>
              <v:rect id="Rectangle 1768910825" o:spid="_x0000_s1033" style="position:absolute;left:4536;top:46316;width:4536;height:27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" fillcolor="#c8ff17 [3206]" stroked="f" strokeweight="1pt">
                <v:fill color2="#00b0d4 [2405]" angle="50" focus="100%" type="gradient">
                  <o:fill v:ext="view" type="gradientUnscaled"/>
                </v:fill>
              </v:rect>
              <v:rect id="Rectangle 514911176" o:spid="_x0000_s1034" style="position:absolute;left:4536;top:66708;width:29754;height:20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" fillcolor="white [3212]" stroked="f" strokeweight="1pt">
                <v:fill opacity="32896f"/>
              </v:rect>
              <v:line id="Connecteur droit 23" o:spid="_x0000_s1035" style="position:absolute;visibility:visible;mso-wrap-style:square" from="11152,52578" to="32330,5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" strokecolor="#d8d8d8 [2732]" strokeweight=".5pt">
                <v:stroke joinstyle="miter"/>
              </v:line>
              <v:line id="Connecteur droit 25" o:spid="_x0000_s1036" style="position:absolute;visibility:visible;mso-wrap-style:square" from="11152,59436" to="32330,59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" strokecolor="#d8d8d8 [2732]" strokeweight=".5pt">
                <v:stroke joinstyle="miter"/>
              </v:line>
              <v:line id="Connecteur droit 14" o:spid="_x0000_s1037" style="position:absolute;visibility:visible;mso-wrap-style:square" from="6768,42186" to="34290,42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" strokecolor="#5a5a5a [2109]" strokeweight=".5pt">
                <v:stroke opacity="11822f" joinstyle="miter"/>
                <o:lock v:ext="edit" shapetype="f"/>
              </v:line>
              <v:rect id="Rectangle 15" o:spid="_x0000_s1038" style="position:absolute;left:4536;top:80550;width:29754;height:6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" fillcolor="white [3212]" stroked="f" strokeweight="1pt"/>
              <v:rect id="Rectangle 29" o:spid="_x0000_s1039" style="position:absolute;left:4536;top:80550;width:4536;height:6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" fillcolor="#ff0174 [3204]" stroked="f" strokeweight="1pt"/>
              <v:rect id="Rectangle 31" o:spid="_x0000_s1040" style="position:absolute;left:63935;top:86903;width:2268;height:2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" fillcolor="#1dd9ff [3205]" stroked="f" strokeweight="1pt">
                <v:fill opacity="49087f"/>
              </v:rect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D784BA" w14:textId="77777777" w:rsidR="00BA3253" w:rsidRDefault="008064DE">
    <w:pPr>
      <w:pStyle w:val="Header"/>
    </w:pPr>
    <w:r w:rsidRPr="00F4731D">
      <w:rPr>
        <w:noProof/>
        <w:lang w:bidi="fr-FR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22E5ECA" wp14:editId="37F7484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010600" cy="9529175"/>
              <wp:effectExtent l="0" t="0" r="0" b="0"/>
              <wp:wrapNone/>
              <wp:docPr id="2" name="Groupe 17" descr="élément décoratif"/>
              <wp:cNvGraphicFramePr xmlns:a="http://schemas.openxmlformats.org/drawingml/2006/main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0600" cy="9529175"/>
                        <a:chOff x="226800" y="226800"/>
                        <a:chExt cx="6393514" cy="8690399"/>
                      </a:xfrm>
                    </wpg:grpSpPr>
                    <wps:wsp>
                      <wps:cNvPr id="13" name="Rectangle 13"/>
                      <wps:cNvSpPr/>
                      <wps:spPr>
                        <a:xfrm>
                          <a:off x="451800" y="226800"/>
                          <a:ext cx="6168514" cy="86903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6" name="Rectangle 16"/>
                      <wps:cNvSpPr/>
                      <wps:spPr>
                        <a:xfrm>
                          <a:off x="226800" y="3211367"/>
                          <a:ext cx="3203999" cy="145944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" name="Rectangle 17"/>
                      <wps:cNvSpPr/>
                      <wps:spPr>
                        <a:xfrm>
                          <a:off x="451800" y="226800"/>
                          <a:ext cx="2978999" cy="444613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8" name="Rectangle 18"/>
                      <wps:cNvSpPr/>
                      <wps:spPr>
                        <a:xfrm>
                          <a:off x="226800" y="4663819"/>
                          <a:ext cx="3196028" cy="4026581"/>
                        </a:xfrm>
                        <a:prstGeom prst="rect">
                          <a:avLst/>
                        </a:prstGeom>
                        <a:gradFill>
                          <a:gsLst>
                            <a:gs pos="2600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accent3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9" name="Rectangle 19"/>
                      <wps:cNvSpPr/>
                      <wps:spPr>
                        <a:xfrm>
                          <a:off x="3429000" y="468086"/>
                          <a:ext cx="2958342" cy="82223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" name="Rectangle 20"/>
                      <wps:cNvSpPr/>
                      <wps:spPr>
                        <a:xfrm>
                          <a:off x="453600" y="4666108"/>
                          <a:ext cx="2975400" cy="401913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1" name="Rectangle 21"/>
                      <wps:cNvSpPr/>
                      <wps:spPr>
                        <a:xfrm>
                          <a:off x="453600" y="4631653"/>
                          <a:ext cx="453600" cy="271963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2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Rectangle 22"/>
                      <wps:cNvSpPr/>
                      <wps:spPr>
                        <a:xfrm>
                          <a:off x="453600" y="6670889"/>
                          <a:ext cx="2975400" cy="2019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" name="Connecteur droit 23"/>
                      <wps:cNvCnPr/>
                      <wps:spPr>
                        <a:xfrm>
                          <a:off x="1115249" y="52578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5" name="Connecteur droit 25"/>
                      <wps:cNvCnPr/>
                      <wps:spPr>
                        <a:xfrm>
                          <a:off x="1115249" y="59436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" name="Connecteur droit 14"/>
                      <wps:cNvCnPr>
                        <a:cxnSpLocks/>
                      </wps:cNvCnPr>
                      <wps:spPr>
                        <a:xfrm>
                          <a:off x="676800" y="4218672"/>
                          <a:ext cx="2752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  <a:alpha val="18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" name="Rectangle 15"/>
                      <wps:cNvSpPr/>
                      <wps:spPr>
                        <a:xfrm>
                          <a:off x="453600" y="8055096"/>
                          <a:ext cx="2975400" cy="6353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6" name="Rectangle 29"/>
                      <wps:cNvSpPr/>
                      <wps:spPr>
                        <a:xfrm>
                          <a:off x="453600" y="8055095"/>
                          <a:ext cx="453600" cy="63878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Rectangle 31"/>
                      <wps:cNvSpPr/>
                      <wps:spPr>
                        <a:xfrm>
                          <a:off x="6393514" y="8690399"/>
                          <a:ext cx="226800" cy="2268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page">
                <wp14:pctWidth>90200</wp14:pctWidth>
              </wp14:sizeRelH>
              <wp14:sizeRelV relativeFrom="page">
                <wp14:pctHeight>94700</wp14:pctHeight>
              </wp14:sizeRelV>
            </wp:anchor>
          </w:drawing>
        </mc:Choice>
        <mc:Fallback>
          <w:pict>
            <v:group w14:anchorId="6DD146FA" id="Groupe 17" o:spid="_x0000_s1026" alt="élément décoratif" style="position:absolute;margin-left:0;margin-top:0;width:552pt;height:750.35pt;z-index:251659264;mso-width-percent:902;mso-height-percent:947;mso-position-horizontal:center;mso-position-horizontal-relative:page;mso-position-vertical:center;mso-position-vertical-relative:page;mso-width-percent:902;mso-height-percent:947" coordorigin="2268,2268" coordsize="63935,86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">
              <v:rect id="Rectangle 13" o:spid="_x0000_s1027" style="position:absolute;left:4518;top:2268;width:61685;height:86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" fillcolor="#f2f2f2 [3052]" stroked="f" strokeweight="1pt"/>
              <v:rect id="Rectangle 16" o:spid="_x0000_s1028" style="position:absolute;left:2268;top:32113;width:32039;height:14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" fillcolor="#1dd9ff [3205]" stroked="f" strokeweight="1pt">
                <v:fill opacity="49087f"/>
              </v:rect>
              <v:rect id="Rectangle 17" o:spid="_x0000_s1029" style="position:absolute;left:4518;top:2268;width:29789;height:44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" fillcolor="#c8ff17 [3206]" stroked="f" strokeweight="1pt"/>
              <v:rect id="Rectangle 18" o:spid="_x0000_s1030" style="position:absolute;left:2268;top:46638;width:31960;height:40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" fillcolor="#f2f2f2 [3052]" stroked="f" strokeweight="1pt">
                <v:fill color2="#c8ff17 [3206]" colors="0 #f2f2f2;17039f #f2f2f2" focus="100%" type="gradient">
                  <o:fill v:ext="view" type="gradientUnscaled"/>
                </v:fill>
              </v:rect>
              <v:rect id="Rectangle 19" o:spid="_x0000_s1031" style="position:absolute;left:34290;top:4680;width:29583;height:82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" fillcolor="white [3212]" stroked="f" strokeweight="1pt"/>
              <v:rect id="Rectangle 20" o:spid="_x0000_s1032" style="position:absolute;left:4536;top:46661;width:29754;height:40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" fillcolor="white [3212]" stroked="f" strokeweight="1pt">
                <v:fill opacity="46003f"/>
              </v:rect>
              <v:rect id="Rectangle 21" o:spid="_x0000_s1033" style="position:absolute;left:4536;top:46316;width:4536;height:27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" fillcolor="#c8ff17 [3206]" stroked="f" strokeweight="1pt">
                <v:fill color2="#00b0d4 [2405]" angle="50" focus="100%" type="gradient">
                  <o:fill v:ext="view" type="gradientUnscaled"/>
                </v:fill>
              </v:rect>
              <v:rect id="Rectangle 22" o:spid="_x0000_s1034" style="position:absolute;left:4536;top:66708;width:29754;height:20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" fillcolor="white [3212]" stroked="f" strokeweight="1pt">
                <v:fill opacity="32896f"/>
              </v:rect>
              <v:line id="Connecteur droit 23" o:spid="_x0000_s1035" style="position:absolute;visibility:visible;mso-wrap-style:square" from="11152,52578" to="32330,5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" strokecolor="#d8d8d8 [2732]" strokeweight=".5pt">
                <v:stroke joinstyle="miter"/>
              </v:line>
              <v:line id="Connecteur droit 25" o:spid="_x0000_s1036" style="position:absolute;visibility:visible;mso-wrap-style:square" from="11152,59436" to="32330,59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" strokecolor="#d8d8d8 [2732]" strokeweight=".5pt">
                <v:stroke joinstyle="miter"/>
              </v:line>
              <v:line id="Connecteur droit 14" o:spid="_x0000_s1037" style="position:absolute;visibility:visible;mso-wrap-style:square" from="6768,42186" to="34290,42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" strokecolor="#5a5a5a [2109]" strokeweight=".5pt">
                <v:stroke opacity="11822f" joinstyle="miter"/>
                <o:lock v:ext="edit" shapetype="f"/>
              </v:line>
              <v:rect id="Rectangle 15" o:spid="_x0000_s1038" style="position:absolute;left:4536;top:80550;width:29754;height:6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" fillcolor="white [3212]" stroked="f" strokeweight="1pt"/>
              <v:rect id="Rectangle 29" o:spid="_x0000_s1039" style="position:absolute;left:4536;top:80550;width:4536;height:6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" fillcolor="#ff0174 [3204]" stroked="f" strokeweight="1pt"/>
              <v:rect id="Rectangle 31" o:spid="_x0000_s1040" style="position:absolute;left:63935;top:86903;width:2268;height:2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" fillcolor="#1dd9ff [3205]" stroked="f" strokeweight="1pt">
                <v:fill opacity="49087f"/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ED23E7" w14:textId="77777777" w:rsidR="00A213B5" w:rsidRDefault="00A213B5">
    <w:pPr>
      <w:pStyle w:val="Header"/>
    </w:pPr>
    <w:r w:rsidRPr="00F4731D">
      <w:rPr>
        <w:noProof/>
        <w:lang w:bidi="fr-FR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266A3D4" wp14:editId="16A7DC8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010600" cy="9529175"/>
              <wp:effectExtent l="0" t="0" r="0" b="0"/>
              <wp:wrapNone/>
              <wp:docPr id="425415879" name="Groupe 17" descr="élément décoratif"/>
              <wp:cNvGraphicFramePr xmlns:a="http://schemas.openxmlformats.org/drawingml/2006/main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0600" cy="9529175"/>
                        <a:chOff x="226800" y="226800"/>
                        <a:chExt cx="6393514" cy="8690399"/>
                      </a:xfrm>
                    </wpg:grpSpPr>
                    <wps:wsp>
                      <wps:cNvPr id="2025991873" name="Rectangle 2025991873"/>
                      <wps:cNvSpPr/>
                      <wps:spPr>
                        <a:xfrm>
                          <a:off x="451800" y="226800"/>
                          <a:ext cx="6168514" cy="86903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422510159" name="Rectangle 1422510159"/>
                      <wps:cNvSpPr/>
                      <wps:spPr>
                        <a:xfrm>
                          <a:off x="226800" y="3211367"/>
                          <a:ext cx="3203999" cy="145944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20013693" name="Rectangle 17"/>
                      <wps:cNvSpPr/>
                      <wps:spPr>
                        <a:xfrm>
                          <a:off x="451800" y="226800"/>
                          <a:ext cx="2978999" cy="444613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977240286" name="Rectangle 18"/>
                      <wps:cNvSpPr/>
                      <wps:spPr>
                        <a:xfrm>
                          <a:off x="226800" y="4663819"/>
                          <a:ext cx="3196028" cy="4026581"/>
                        </a:xfrm>
                        <a:prstGeom prst="rect">
                          <a:avLst/>
                        </a:prstGeom>
                        <a:gradFill>
                          <a:gsLst>
                            <a:gs pos="2600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accent3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18933441" name="Rectangle 118933441"/>
                      <wps:cNvSpPr/>
                      <wps:spPr>
                        <a:xfrm>
                          <a:off x="3429000" y="468086"/>
                          <a:ext cx="2958342" cy="82223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100705307" name="Rectangle 1100705307"/>
                      <wps:cNvSpPr/>
                      <wps:spPr>
                        <a:xfrm>
                          <a:off x="453600" y="4666108"/>
                          <a:ext cx="2975400" cy="401913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666565520" name="Rectangle 1666565520"/>
                      <wps:cNvSpPr/>
                      <wps:spPr>
                        <a:xfrm>
                          <a:off x="453600" y="4631653"/>
                          <a:ext cx="453600" cy="271963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2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8438785" name="Rectangle 228438785"/>
                      <wps:cNvSpPr/>
                      <wps:spPr>
                        <a:xfrm>
                          <a:off x="453600" y="6670889"/>
                          <a:ext cx="2975400" cy="2019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310097817" name="Connecteur droit 23"/>
                      <wps:cNvCnPr/>
                      <wps:spPr>
                        <a:xfrm>
                          <a:off x="1115249" y="52578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77452388" name="Connecteur droit 25"/>
                      <wps:cNvCnPr/>
                      <wps:spPr>
                        <a:xfrm>
                          <a:off x="1115249" y="59436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829741025" name="Connecteur droit 14"/>
                      <wps:cNvCnPr>
                        <a:cxnSpLocks/>
                      </wps:cNvCnPr>
                      <wps:spPr>
                        <a:xfrm>
                          <a:off x="676800" y="4218672"/>
                          <a:ext cx="2752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  <a:alpha val="18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9514584" name="Rectangle 15"/>
                      <wps:cNvSpPr/>
                      <wps:spPr>
                        <a:xfrm>
                          <a:off x="453600" y="8055096"/>
                          <a:ext cx="2975400" cy="6353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405594378" name="Rectangle 29"/>
                      <wps:cNvSpPr/>
                      <wps:spPr>
                        <a:xfrm>
                          <a:off x="453600" y="8055095"/>
                          <a:ext cx="453600" cy="63878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6604591" name="Rectangle 31"/>
                      <wps:cNvSpPr/>
                      <wps:spPr>
                        <a:xfrm>
                          <a:off x="6393514" y="8690399"/>
                          <a:ext cx="226800" cy="2268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page">
                <wp14:pctWidth>90200</wp14:pctWidth>
              </wp14:sizeRelH>
              <wp14:sizeRelV relativeFrom="page">
                <wp14:pctHeight>94700</wp14:pctHeight>
              </wp14:sizeRelV>
            </wp:anchor>
          </w:drawing>
        </mc:Choice>
        <mc:Fallback>
          <w:pict>
            <v:group w14:anchorId="6152DB1E" id="Groupe 17" o:spid="_x0000_s1026" alt="élément décoratif" style="position:absolute;margin-left:0;margin-top:0;width:552pt;height:750.35pt;z-index:251663360;mso-width-percent:902;mso-height-percent:947;mso-position-horizontal:center;mso-position-horizontal-relative:page;mso-position-vertical:center;mso-position-vertical-relative:page;mso-width-percent:902;mso-height-percent:947" coordorigin="2268,2268" coordsize="63935,86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">
              <v:rect id="Rectangle 2025991873" o:spid="_x0000_s1027" style="position:absolute;left:4518;top:2268;width:61685;height:86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" fillcolor="#f2f2f2 [3052]" stroked="f" strokeweight="1pt"/>
              <v:rect id="Rectangle 1422510159" o:spid="_x0000_s1028" style="position:absolute;left:2268;top:32113;width:32039;height:14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" fillcolor="#1dd9ff [3205]" stroked="f" strokeweight="1pt">
                <v:fill opacity="49087f"/>
              </v:rect>
              <v:rect id="Rectangle 17" o:spid="_x0000_s1029" style="position:absolute;left:4518;top:2268;width:29789;height:44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" fillcolor="#c8ff17 [3206]" stroked="f" strokeweight="1pt"/>
              <v:rect id="Rectangle 18" o:spid="_x0000_s1030" style="position:absolute;left:2268;top:46638;width:31960;height:40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" fillcolor="#f2f2f2 [3052]" stroked="f" strokeweight="1pt">
                <v:fill color2="#c8ff17 [3206]" colors="0 #f2f2f2;17039f #f2f2f2" focus="100%" type="gradient">
                  <o:fill v:ext="view" type="gradientUnscaled"/>
                </v:fill>
              </v:rect>
              <v:rect id="Rectangle 118933441" o:spid="_x0000_s1031" style="position:absolute;left:34290;top:4680;width:29583;height:82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" fillcolor="white [3212]" stroked="f" strokeweight="1pt"/>
              <v:rect id="Rectangle 1100705307" o:spid="_x0000_s1032" style="position:absolute;left:4536;top:46661;width:29754;height:40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" fillcolor="white [3212]" stroked="f" strokeweight="1pt">
                <v:fill opacity="46003f"/>
              </v:rect>
              <v:rect id="Rectangle 1666565520" o:spid="_x0000_s1033" style="position:absolute;left:4536;top:46316;width:4536;height:27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" fillcolor="#c8ff17 [3206]" stroked="f" strokeweight="1pt">
                <v:fill color2="#00b0d4 [2405]" angle="50" focus="100%" type="gradient">
                  <o:fill v:ext="view" type="gradientUnscaled"/>
                </v:fill>
              </v:rect>
              <v:rect id="Rectangle 228438785" o:spid="_x0000_s1034" style="position:absolute;left:4536;top:66708;width:29754;height:20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" fillcolor="white [3212]" stroked="f" strokeweight="1pt">
                <v:fill opacity="32896f"/>
              </v:rect>
              <v:line id="Connecteur droit 23" o:spid="_x0000_s1035" style="position:absolute;visibility:visible;mso-wrap-style:square" from="11152,52578" to="32330,5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" strokecolor="#d8d8d8 [2732]" strokeweight=".5pt">
                <v:stroke joinstyle="miter"/>
              </v:line>
              <v:line id="Connecteur droit 25" o:spid="_x0000_s1036" style="position:absolute;visibility:visible;mso-wrap-style:square" from="11152,59436" to="32330,59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" strokecolor="#d8d8d8 [2732]" strokeweight=".5pt">
                <v:stroke joinstyle="miter"/>
              </v:line>
              <v:line id="Connecteur droit 14" o:spid="_x0000_s1037" style="position:absolute;visibility:visible;mso-wrap-style:square" from="6768,42186" to="34290,42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" strokecolor="#5a5a5a [2109]" strokeweight=".5pt">
                <v:stroke opacity="11822f" joinstyle="miter"/>
                <o:lock v:ext="edit" shapetype="f"/>
              </v:line>
              <v:rect id="Rectangle 15" o:spid="_x0000_s1038" style="position:absolute;left:4536;top:80550;width:29754;height:6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" fillcolor="white [3212]" stroked="f" strokeweight="1pt"/>
              <v:rect id="Rectangle 29" o:spid="_x0000_s1039" style="position:absolute;left:4536;top:80550;width:4536;height:6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" fillcolor="#ff0174 [3204]" stroked="f" strokeweight="1pt"/>
              <v:rect id="Rectangle 31" o:spid="_x0000_s1040" style="position:absolute;left:63935;top:86903;width:2268;height:2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" fillcolor="#1dd9ff [3205]" stroked="f" strokeweight="1pt">
                <v:fill opacity="49087f"/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03CBC0" w14:textId="77777777" w:rsidR="00A213B5" w:rsidRDefault="00A213B5">
    <w:pPr>
      <w:pStyle w:val="Header"/>
    </w:pPr>
    <w:r w:rsidRPr="00F4731D">
      <w:rPr>
        <w:noProof/>
        <w:lang w:bidi="fr-FR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0C3D8B9" wp14:editId="345DF51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010600" cy="9529175"/>
              <wp:effectExtent l="0" t="0" r="0" b="0"/>
              <wp:wrapNone/>
              <wp:docPr id="1992019067" name="Groupe 17" descr="élément décoratif"/>
              <wp:cNvGraphicFramePr xmlns:a="http://schemas.openxmlformats.org/drawingml/2006/main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0600" cy="9529175"/>
                        <a:chOff x="226800" y="226800"/>
                        <a:chExt cx="6393514" cy="8690399"/>
                      </a:xfrm>
                    </wpg:grpSpPr>
                    <wps:wsp>
                      <wps:cNvPr id="1502952905" name="Rectangle 1502952905"/>
                      <wps:cNvSpPr/>
                      <wps:spPr>
                        <a:xfrm>
                          <a:off x="451800" y="226800"/>
                          <a:ext cx="6168514" cy="86903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730899200" name="Rectangle 730899200"/>
                      <wps:cNvSpPr/>
                      <wps:spPr>
                        <a:xfrm>
                          <a:off x="226800" y="3211367"/>
                          <a:ext cx="3203999" cy="145944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44460261" name="Rectangle 17"/>
                      <wps:cNvSpPr/>
                      <wps:spPr>
                        <a:xfrm>
                          <a:off x="451800" y="226800"/>
                          <a:ext cx="2978999" cy="444613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696887034" name="Rectangle 18"/>
                      <wps:cNvSpPr/>
                      <wps:spPr>
                        <a:xfrm>
                          <a:off x="226800" y="4663819"/>
                          <a:ext cx="3196028" cy="4026581"/>
                        </a:xfrm>
                        <a:prstGeom prst="rect">
                          <a:avLst/>
                        </a:prstGeom>
                        <a:gradFill>
                          <a:gsLst>
                            <a:gs pos="2600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accent3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526871781" name="Rectangle 1526871781"/>
                      <wps:cNvSpPr/>
                      <wps:spPr>
                        <a:xfrm>
                          <a:off x="3429000" y="468086"/>
                          <a:ext cx="2958342" cy="82223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869673163" name="Rectangle 869673163"/>
                      <wps:cNvSpPr/>
                      <wps:spPr>
                        <a:xfrm>
                          <a:off x="453600" y="4666108"/>
                          <a:ext cx="2975400" cy="401913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564869121" name="Rectangle 564869121"/>
                      <wps:cNvSpPr/>
                      <wps:spPr>
                        <a:xfrm>
                          <a:off x="453600" y="4631653"/>
                          <a:ext cx="453600" cy="271963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2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57901944" name="Rectangle 1157901944"/>
                      <wps:cNvSpPr/>
                      <wps:spPr>
                        <a:xfrm>
                          <a:off x="453600" y="6670889"/>
                          <a:ext cx="2975400" cy="2019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616106555" name="Connecteur droit 23"/>
                      <wps:cNvCnPr/>
                      <wps:spPr>
                        <a:xfrm>
                          <a:off x="1115249" y="52578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4833879" name="Connecteur droit 25"/>
                      <wps:cNvCnPr/>
                      <wps:spPr>
                        <a:xfrm>
                          <a:off x="1115249" y="59436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19876935" name="Connecteur droit 14"/>
                      <wps:cNvCnPr>
                        <a:cxnSpLocks/>
                      </wps:cNvCnPr>
                      <wps:spPr>
                        <a:xfrm>
                          <a:off x="676800" y="4218672"/>
                          <a:ext cx="2752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  <a:alpha val="18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53627135" name="Rectangle 15"/>
                      <wps:cNvSpPr/>
                      <wps:spPr>
                        <a:xfrm>
                          <a:off x="453600" y="8055096"/>
                          <a:ext cx="2975400" cy="6353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497325808" name="Rectangle 29"/>
                      <wps:cNvSpPr/>
                      <wps:spPr>
                        <a:xfrm>
                          <a:off x="453600" y="8055095"/>
                          <a:ext cx="453600" cy="63878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66117884" name="Rectangle 31"/>
                      <wps:cNvSpPr/>
                      <wps:spPr>
                        <a:xfrm>
                          <a:off x="6393514" y="8690399"/>
                          <a:ext cx="226800" cy="2268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page">
                <wp14:pctWidth>90200</wp14:pctWidth>
              </wp14:sizeRelH>
              <wp14:sizeRelV relativeFrom="page">
                <wp14:pctHeight>94700</wp14:pctHeight>
              </wp14:sizeRelV>
            </wp:anchor>
          </w:drawing>
        </mc:Choice>
        <mc:Fallback>
          <w:pict>
            <v:group w14:anchorId="6506638E" id="Groupe 17" o:spid="_x0000_s1026" alt="élément décoratif" style="position:absolute;margin-left:0;margin-top:0;width:552pt;height:750.35pt;z-index:251665408;mso-width-percent:902;mso-height-percent:947;mso-position-horizontal:center;mso-position-horizontal-relative:page;mso-position-vertical:center;mso-position-vertical-relative:page;mso-width-percent:902;mso-height-percent:947" coordorigin="2268,2268" coordsize="63935,86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">
              <v:rect id="Rectangle 1502952905" o:spid="_x0000_s1027" style="position:absolute;left:4518;top:2268;width:61685;height:86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" fillcolor="#f2f2f2 [3052]" stroked="f" strokeweight="1pt"/>
              <v:rect id="Rectangle 730899200" o:spid="_x0000_s1028" style="position:absolute;left:2268;top:32113;width:32039;height:14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" fillcolor="#1dd9ff [3205]" stroked="f" strokeweight="1pt">
                <v:fill opacity="49087f"/>
              </v:rect>
              <v:rect id="Rectangle 17" o:spid="_x0000_s1029" style="position:absolute;left:4518;top:2268;width:29789;height:44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" fillcolor="#c8ff17 [3206]" stroked="f" strokeweight="1pt"/>
              <v:rect id="Rectangle 18" o:spid="_x0000_s1030" style="position:absolute;left:2268;top:46638;width:31960;height:40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" fillcolor="#f2f2f2 [3052]" stroked="f" strokeweight="1pt">
                <v:fill color2="#c8ff17 [3206]" colors="0 #f2f2f2;17039f #f2f2f2" focus="100%" type="gradient">
                  <o:fill v:ext="view" type="gradientUnscaled"/>
                </v:fill>
              </v:rect>
              <v:rect id="Rectangle 1526871781" o:spid="_x0000_s1031" style="position:absolute;left:34290;top:4680;width:29583;height:82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" fillcolor="white [3212]" stroked="f" strokeweight="1pt"/>
              <v:rect id="Rectangle 869673163" o:spid="_x0000_s1032" style="position:absolute;left:4536;top:46661;width:29754;height:40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" fillcolor="white [3212]" stroked="f" strokeweight="1pt">
                <v:fill opacity="46003f"/>
              </v:rect>
              <v:rect id="Rectangle 564869121" o:spid="_x0000_s1033" style="position:absolute;left:4536;top:46316;width:4536;height:27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" fillcolor="#c8ff17 [3206]" stroked="f" strokeweight="1pt">
                <v:fill color2="#00b0d4 [2405]" angle="50" focus="100%" type="gradient">
                  <o:fill v:ext="view" type="gradientUnscaled"/>
                </v:fill>
              </v:rect>
              <v:rect id="Rectangle 1157901944" o:spid="_x0000_s1034" style="position:absolute;left:4536;top:66708;width:29754;height:20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" fillcolor="white [3212]" stroked="f" strokeweight="1pt">
                <v:fill opacity="32896f"/>
              </v:rect>
              <v:line id="Connecteur droit 23" o:spid="_x0000_s1035" style="position:absolute;visibility:visible;mso-wrap-style:square" from="11152,52578" to="32330,5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" strokecolor="#d8d8d8 [2732]" strokeweight=".5pt">
                <v:stroke joinstyle="miter"/>
              </v:line>
              <v:line id="Connecteur droit 25" o:spid="_x0000_s1036" style="position:absolute;visibility:visible;mso-wrap-style:square" from="11152,59436" to="32330,59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" strokecolor="#d8d8d8 [2732]" strokeweight=".5pt">
                <v:stroke joinstyle="miter"/>
              </v:line>
              <v:line id="Connecteur droit 14" o:spid="_x0000_s1037" style="position:absolute;visibility:visible;mso-wrap-style:square" from="6768,42186" to="34290,42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" strokecolor="#5a5a5a [2109]" strokeweight=".5pt">
                <v:stroke opacity="11822f" joinstyle="miter"/>
                <o:lock v:ext="edit" shapetype="f"/>
              </v:line>
              <v:rect id="Rectangle 15" o:spid="_x0000_s1038" style="position:absolute;left:4536;top:80550;width:29754;height:6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" fillcolor="white [3212]" stroked="f" strokeweight="1pt"/>
              <v:rect id="Rectangle 29" o:spid="_x0000_s1039" style="position:absolute;left:4536;top:80550;width:4536;height:6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" fillcolor="#ff0174 [3204]" stroked="f" strokeweight="1pt"/>
              <v:rect id="Rectangle 31" o:spid="_x0000_s1040" style="position:absolute;left:63935;top:86903;width:2268;height:2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" fillcolor="#1dd9ff [3205]" stroked="f" strokeweight="1pt">
                <v:fill opacity="49087f"/>
              </v:rect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50571" w14:textId="77777777" w:rsidR="00A213B5" w:rsidRDefault="00A213B5">
    <w:pPr>
      <w:pStyle w:val="Header"/>
    </w:pPr>
    <w:r w:rsidRPr="00F4731D">
      <w:rPr>
        <w:noProof/>
        <w:lang w:bidi="fr-FR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39062ED" wp14:editId="252FE35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010600" cy="9529175"/>
              <wp:effectExtent l="0" t="0" r="0" b="0"/>
              <wp:wrapNone/>
              <wp:docPr id="1272918571" name="Groupe 17" descr="élément décoratif"/>
              <wp:cNvGraphicFramePr xmlns:a="http://schemas.openxmlformats.org/drawingml/2006/main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0600" cy="9529175"/>
                        <a:chOff x="226800" y="226800"/>
                        <a:chExt cx="6393514" cy="8690399"/>
                      </a:xfrm>
                    </wpg:grpSpPr>
                    <wps:wsp>
                      <wps:cNvPr id="534072566" name="Rectangle 534072566"/>
                      <wps:cNvSpPr/>
                      <wps:spPr>
                        <a:xfrm>
                          <a:off x="451800" y="226800"/>
                          <a:ext cx="6168514" cy="86903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891361348" name="Rectangle 891361348"/>
                      <wps:cNvSpPr/>
                      <wps:spPr>
                        <a:xfrm>
                          <a:off x="226800" y="3211367"/>
                          <a:ext cx="3203999" cy="145944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3347363" name="Rectangle 17"/>
                      <wps:cNvSpPr/>
                      <wps:spPr>
                        <a:xfrm>
                          <a:off x="451800" y="226800"/>
                          <a:ext cx="2978999" cy="444613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62536443" name="Rectangle 18"/>
                      <wps:cNvSpPr/>
                      <wps:spPr>
                        <a:xfrm>
                          <a:off x="226800" y="4663819"/>
                          <a:ext cx="3196028" cy="4026581"/>
                        </a:xfrm>
                        <a:prstGeom prst="rect">
                          <a:avLst/>
                        </a:prstGeom>
                        <a:gradFill>
                          <a:gsLst>
                            <a:gs pos="2600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accent3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956914722" name="Rectangle 956914722"/>
                      <wps:cNvSpPr/>
                      <wps:spPr>
                        <a:xfrm>
                          <a:off x="3429000" y="468086"/>
                          <a:ext cx="2958342" cy="82223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29395231" name="Rectangle 229395231"/>
                      <wps:cNvSpPr/>
                      <wps:spPr>
                        <a:xfrm>
                          <a:off x="453600" y="4666108"/>
                          <a:ext cx="2975400" cy="401913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984310025" name="Rectangle 984310025"/>
                      <wps:cNvSpPr/>
                      <wps:spPr>
                        <a:xfrm>
                          <a:off x="453600" y="4631653"/>
                          <a:ext cx="453600" cy="271963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2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7468595" name="Rectangle 1077468595"/>
                      <wps:cNvSpPr/>
                      <wps:spPr>
                        <a:xfrm>
                          <a:off x="453600" y="6670889"/>
                          <a:ext cx="2975400" cy="2019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907894603" name="Connecteur droit 23"/>
                      <wps:cNvCnPr/>
                      <wps:spPr>
                        <a:xfrm>
                          <a:off x="1115249" y="52578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261093242" name="Connecteur droit 25"/>
                      <wps:cNvCnPr/>
                      <wps:spPr>
                        <a:xfrm>
                          <a:off x="1115249" y="59436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781126794" name="Connecteur droit 14"/>
                      <wps:cNvCnPr>
                        <a:cxnSpLocks/>
                      </wps:cNvCnPr>
                      <wps:spPr>
                        <a:xfrm>
                          <a:off x="676800" y="4218672"/>
                          <a:ext cx="2752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  <a:alpha val="18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491903932" name="Rectangle 15"/>
                      <wps:cNvSpPr/>
                      <wps:spPr>
                        <a:xfrm>
                          <a:off x="453600" y="8055096"/>
                          <a:ext cx="2975400" cy="6353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892571358" name="Rectangle 29"/>
                      <wps:cNvSpPr/>
                      <wps:spPr>
                        <a:xfrm>
                          <a:off x="453600" y="8055095"/>
                          <a:ext cx="453600" cy="63878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67309455" name="Rectangle 31"/>
                      <wps:cNvSpPr/>
                      <wps:spPr>
                        <a:xfrm>
                          <a:off x="6393514" y="8690399"/>
                          <a:ext cx="226800" cy="2268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page">
                <wp14:pctWidth>90200</wp14:pctWidth>
              </wp14:sizeRelH>
              <wp14:sizeRelV relativeFrom="page">
                <wp14:pctHeight>94700</wp14:pctHeight>
              </wp14:sizeRelV>
            </wp:anchor>
          </w:drawing>
        </mc:Choice>
        <mc:Fallback>
          <w:pict>
            <v:group w14:anchorId="7FD31178" id="Groupe 17" o:spid="_x0000_s1026" alt="élément décoratif" style="position:absolute;margin-left:0;margin-top:0;width:552pt;height:750.35pt;z-index:251667456;mso-width-percent:902;mso-height-percent:947;mso-position-horizontal:center;mso-position-horizontal-relative:page;mso-position-vertical:center;mso-position-vertical-relative:page;mso-width-percent:902;mso-height-percent:947" coordorigin="2268,2268" coordsize="63935,86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">
              <v:rect id="Rectangle 534072566" o:spid="_x0000_s1027" style="position:absolute;left:4518;top:2268;width:61685;height:86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" fillcolor="#f2f2f2 [3052]" stroked="f" strokeweight="1pt"/>
              <v:rect id="Rectangle 891361348" o:spid="_x0000_s1028" style="position:absolute;left:2268;top:32113;width:32039;height:14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" fillcolor="#1dd9ff [3205]" stroked="f" strokeweight="1pt">
                <v:fill opacity="49087f"/>
              </v:rect>
              <v:rect id="Rectangle 17" o:spid="_x0000_s1029" style="position:absolute;left:4518;top:2268;width:29789;height:44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" fillcolor="#c8ff17 [3206]" stroked="f" strokeweight="1pt"/>
              <v:rect id="Rectangle 18" o:spid="_x0000_s1030" style="position:absolute;left:2268;top:46638;width:31960;height:40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" fillcolor="#f2f2f2 [3052]" stroked="f" strokeweight="1pt">
                <v:fill color2="#c8ff17 [3206]" colors="0 #f2f2f2;17039f #f2f2f2" focus="100%" type="gradient">
                  <o:fill v:ext="view" type="gradientUnscaled"/>
                </v:fill>
              </v:rect>
              <v:rect id="Rectangle 956914722" o:spid="_x0000_s1031" style="position:absolute;left:34290;top:4680;width:29583;height:82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" fillcolor="white [3212]" stroked="f" strokeweight="1pt"/>
              <v:rect id="Rectangle 229395231" o:spid="_x0000_s1032" style="position:absolute;left:4536;top:46661;width:29754;height:40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" fillcolor="white [3212]" stroked="f" strokeweight="1pt">
                <v:fill opacity="46003f"/>
              </v:rect>
              <v:rect id="Rectangle 984310025" o:spid="_x0000_s1033" style="position:absolute;left:4536;top:46316;width:4536;height:27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" fillcolor="#c8ff17 [3206]" stroked="f" strokeweight="1pt">
                <v:fill color2="#00b0d4 [2405]" angle="50" focus="100%" type="gradient">
                  <o:fill v:ext="view" type="gradientUnscaled"/>
                </v:fill>
              </v:rect>
              <v:rect id="Rectangle 1077468595" o:spid="_x0000_s1034" style="position:absolute;left:4536;top:66708;width:29754;height:20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" fillcolor="white [3212]" stroked="f" strokeweight="1pt">
                <v:fill opacity="32896f"/>
              </v:rect>
              <v:line id="Connecteur droit 23" o:spid="_x0000_s1035" style="position:absolute;visibility:visible;mso-wrap-style:square" from="11152,52578" to="32330,5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" strokecolor="#d8d8d8 [2732]" strokeweight=".5pt">
                <v:stroke joinstyle="miter"/>
              </v:line>
              <v:line id="Connecteur droit 25" o:spid="_x0000_s1036" style="position:absolute;visibility:visible;mso-wrap-style:square" from="11152,59436" to="32330,59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" strokecolor="#d8d8d8 [2732]" strokeweight=".5pt">
                <v:stroke joinstyle="miter"/>
              </v:line>
              <v:line id="Connecteur droit 14" o:spid="_x0000_s1037" style="position:absolute;visibility:visible;mso-wrap-style:square" from="6768,42186" to="34290,42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" strokecolor="#5a5a5a [2109]" strokeweight=".5pt">
                <v:stroke opacity="11822f" joinstyle="miter"/>
                <o:lock v:ext="edit" shapetype="f"/>
              </v:line>
              <v:rect id="Rectangle 15" o:spid="_x0000_s1038" style="position:absolute;left:4536;top:80550;width:29754;height:6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" fillcolor="white [3212]" stroked="f" strokeweight="1pt"/>
              <v:rect id="Rectangle 29" o:spid="_x0000_s1039" style="position:absolute;left:4536;top:80550;width:4536;height:6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" fillcolor="#ff0174 [3204]" stroked="f" strokeweight="1pt"/>
              <v:rect id="Rectangle 31" o:spid="_x0000_s1040" style="position:absolute;left:63935;top:86903;width:2268;height:2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" fillcolor="#1dd9ff [3205]" stroked="f" strokeweight="1pt">
                <v:fill opacity="49087f"/>
              </v:rect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A5CCA5" w14:textId="77777777" w:rsidR="00A213B5" w:rsidRDefault="00A213B5">
    <w:pPr>
      <w:pStyle w:val="Header"/>
    </w:pPr>
    <w:r w:rsidRPr="00F4731D">
      <w:rPr>
        <w:noProof/>
        <w:lang w:bidi="fr-FR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931076D" wp14:editId="28F6A86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010600" cy="9529175"/>
              <wp:effectExtent l="0" t="0" r="0" b="0"/>
              <wp:wrapNone/>
              <wp:docPr id="433415485" name="Groupe 17" descr="élément décoratif"/>
              <wp:cNvGraphicFramePr xmlns:a="http://schemas.openxmlformats.org/drawingml/2006/main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0600" cy="9529175"/>
                        <a:chOff x="226800" y="226800"/>
                        <a:chExt cx="6393514" cy="8690399"/>
                      </a:xfrm>
                    </wpg:grpSpPr>
                    <wps:wsp>
                      <wps:cNvPr id="1153432818" name="Rectangle 1153432818"/>
                      <wps:cNvSpPr/>
                      <wps:spPr>
                        <a:xfrm>
                          <a:off x="451800" y="226800"/>
                          <a:ext cx="6168514" cy="86903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826172445" name="Rectangle 826172445"/>
                      <wps:cNvSpPr/>
                      <wps:spPr>
                        <a:xfrm>
                          <a:off x="226800" y="3211367"/>
                          <a:ext cx="3203999" cy="145944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85281798" name="Rectangle 17"/>
                      <wps:cNvSpPr/>
                      <wps:spPr>
                        <a:xfrm>
                          <a:off x="451800" y="226800"/>
                          <a:ext cx="2978999" cy="444613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725668699" name="Rectangle 18"/>
                      <wps:cNvSpPr/>
                      <wps:spPr>
                        <a:xfrm>
                          <a:off x="226800" y="4663819"/>
                          <a:ext cx="3196028" cy="4026581"/>
                        </a:xfrm>
                        <a:prstGeom prst="rect">
                          <a:avLst/>
                        </a:prstGeom>
                        <a:gradFill>
                          <a:gsLst>
                            <a:gs pos="2600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accent3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541239327" name="Rectangle 541239327"/>
                      <wps:cNvSpPr/>
                      <wps:spPr>
                        <a:xfrm>
                          <a:off x="3429000" y="468086"/>
                          <a:ext cx="2958342" cy="82223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675431822" name="Rectangle 1675431822"/>
                      <wps:cNvSpPr/>
                      <wps:spPr>
                        <a:xfrm>
                          <a:off x="453600" y="4666108"/>
                          <a:ext cx="2975400" cy="401913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422357357" name="Rectangle 422357357"/>
                      <wps:cNvSpPr/>
                      <wps:spPr>
                        <a:xfrm>
                          <a:off x="453600" y="4631653"/>
                          <a:ext cx="453600" cy="271963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2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47174079" name="Rectangle 1347174079"/>
                      <wps:cNvSpPr/>
                      <wps:spPr>
                        <a:xfrm>
                          <a:off x="453600" y="6670889"/>
                          <a:ext cx="2975400" cy="2019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742963977" name="Connecteur droit 23"/>
                      <wps:cNvCnPr/>
                      <wps:spPr>
                        <a:xfrm>
                          <a:off x="1115249" y="52578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0010521" name="Connecteur droit 25"/>
                      <wps:cNvCnPr/>
                      <wps:spPr>
                        <a:xfrm>
                          <a:off x="1115249" y="59436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73421265" name="Connecteur droit 14"/>
                      <wps:cNvCnPr>
                        <a:cxnSpLocks/>
                      </wps:cNvCnPr>
                      <wps:spPr>
                        <a:xfrm>
                          <a:off x="676800" y="4218672"/>
                          <a:ext cx="2752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  <a:alpha val="18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5462501" name="Rectangle 15"/>
                      <wps:cNvSpPr/>
                      <wps:spPr>
                        <a:xfrm>
                          <a:off x="453600" y="8055096"/>
                          <a:ext cx="2975400" cy="6353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987345189" name="Rectangle 29"/>
                      <wps:cNvSpPr/>
                      <wps:spPr>
                        <a:xfrm>
                          <a:off x="453600" y="8055095"/>
                          <a:ext cx="453600" cy="63878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24752020" name="Rectangle 31"/>
                      <wps:cNvSpPr/>
                      <wps:spPr>
                        <a:xfrm>
                          <a:off x="6393514" y="8690399"/>
                          <a:ext cx="226800" cy="2268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page">
                <wp14:pctWidth>90200</wp14:pctWidth>
              </wp14:sizeRelH>
              <wp14:sizeRelV relativeFrom="page">
                <wp14:pctHeight>94700</wp14:pctHeight>
              </wp14:sizeRelV>
            </wp:anchor>
          </w:drawing>
        </mc:Choice>
        <mc:Fallback>
          <w:pict>
            <v:group w14:anchorId="5150F415" id="Groupe 17" o:spid="_x0000_s1026" alt="élément décoratif" style="position:absolute;margin-left:0;margin-top:0;width:552pt;height:750.35pt;z-index:251669504;mso-width-percent:902;mso-height-percent:947;mso-position-horizontal:center;mso-position-horizontal-relative:page;mso-position-vertical:center;mso-position-vertical-relative:page;mso-width-percent:902;mso-height-percent:947" coordorigin="2268,2268" coordsize="63935,86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">
              <v:rect id="Rectangle 1153432818" o:spid="_x0000_s1027" style="position:absolute;left:4518;top:2268;width:61685;height:86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" fillcolor="#f2f2f2 [3052]" stroked="f" strokeweight="1pt"/>
              <v:rect id="Rectangle 826172445" o:spid="_x0000_s1028" style="position:absolute;left:2268;top:32113;width:32039;height:14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" fillcolor="#1dd9ff [3205]" stroked="f" strokeweight="1pt">
                <v:fill opacity="49087f"/>
              </v:rect>
              <v:rect id="Rectangle 17" o:spid="_x0000_s1029" style="position:absolute;left:4518;top:2268;width:29789;height:44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" fillcolor="#c8ff17 [3206]" stroked="f" strokeweight="1pt"/>
              <v:rect id="Rectangle 18" o:spid="_x0000_s1030" style="position:absolute;left:2268;top:46638;width:31960;height:40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" fillcolor="#f2f2f2 [3052]" stroked="f" strokeweight="1pt">
                <v:fill color2="#c8ff17 [3206]" colors="0 #f2f2f2;17039f #f2f2f2" focus="100%" type="gradient">
                  <o:fill v:ext="view" type="gradientUnscaled"/>
                </v:fill>
              </v:rect>
              <v:rect id="Rectangle 541239327" o:spid="_x0000_s1031" style="position:absolute;left:34290;top:4680;width:29583;height:82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" fillcolor="white [3212]" stroked="f" strokeweight="1pt"/>
              <v:rect id="Rectangle 1675431822" o:spid="_x0000_s1032" style="position:absolute;left:4536;top:46661;width:29754;height:40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" fillcolor="white [3212]" stroked="f" strokeweight="1pt">
                <v:fill opacity="46003f"/>
              </v:rect>
              <v:rect id="Rectangle 422357357" o:spid="_x0000_s1033" style="position:absolute;left:4536;top:46316;width:4536;height:27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" fillcolor="#c8ff17 [3206]" stroked="f" strokeweight="1pt">
                <v:fill color2="#00b0d4 [2405]" angle="50" focus="100%" type="gradient">
                  <o:fill v:ext="view" type="gradientUnscaled"/>
                </v:fill>
              </v:rect>
              <v:rect id="Rectangle 1347174079" o:spid="_x0000_s1034" style="position:absolute;left:4536;top:66708;width:29754;height:20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" fillcolor="white [3212]" stroked="f" strokeweight="1pt">
                <v:fill opacity="32896f"/>
              </v:rect>
              <v:line id="Connecteur droit 23" o:spid="_x0000_s1035" style="position:absolute;visibility:visible;mso-wrap-style:square" from="11152,52578" to="32330,5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" strokecolor="#d8d8d8 [2732]" strokeweight=".5pt">
                <v:stroke joinstyle="miter"/>
              </v:line>
              <v:line id="Connecteur droit 25" o:spid="_x0000_s1036" style="position:absolute;visibility:visible;mso-wrap-style:square" from="11152,59436" to="32330,59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" strokecolor="#d8d8d8 [2732]" strokeweight=".5pt">
                <v:stroke joinstyle="miter"/>
              </v:line>
              <v:line id="Connecteur droit 14" o:spid="_x0000_s1037" style="position:absolute;visibility:visible;mso-wrap-style:square" from="6768,42186" to="34290,42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" strokecolor="#5a5a5a [2109]" strokeweight=".5pt">
                <v:stroke opacity="11822f" joinstyle="miter"/>
                <o:lock v:ext="edit" shapetype="f"/>
              </v:line>
              <v:rect id="Rectangle 15" o:spid="_x0000_s1038" style="position:absolute;left:4536;top:80550;width:29754;height:6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" fillcolor="white [3212]" stroked="f" strokeweight="1pt"/>
              <v:rect id="Rectangle 29" o:spid="_x0000_s1039" style="position:absolute;left:4536;top:80550;width:4536;height:6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" fillcolor="#ff0174 [3204]" stroked="f" strokeweight="1pt"/>
              <v:rect id="Rectangle 31" o:spid="_x0000_s1040" style="position:absolute;left:63935;top:86903;width:2268;height:2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" fillcolor="#1dd9ff [3205]" stroked="f" strokeweight="1pt">
                <v:fill opacity="49087f"/>
              </v:rect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D1A6D8" w14:textId="77777777" w:rsidR="00A213B5" w:rsidRDefault="00A213B5">
    <w:pPr>
      <w:pStyle w:val="Header"/>
    </w:pPr>
    <w:r w:rsidRPr="00F4731D">
      <w:rPr>
        <w:noProof/>
        <w:lang w:bidi="fr-FR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19A66B88" wp14:editId="2077EF2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010600" cy="9529175"/>
              <wp:effectExtent l="0" t="0" r="0" b="0"/>
              <wp:wrapNone/>
              <wp:docPr id="756967982" name="Groupe 17" descr="élément décoratif"/>
              <wp:cNvGraphicFramePr xmlns:a="http://schemas.openxmlformats.org/drawingml/2006/main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0600" cy="9529175"/>
                        <a:chOff x="226800" y="226800"/>
                        <a:chExt cx="6393514" cy="8690399"/>
                      </a:xfrm>
                    </wpg:grpSpPr>
                    <wps:wsp>
                      <wps:cNvPr id="1902016082" name="Rectangle 1902016082"/>
                      <wps:cNvSpPr/>
                      <wps:spPr>
                        <a:xfrm>
                          <a:off x="451800" y="226800"/>
                          <a:ext cx="6168514" cy="86903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675718784" name="Rectangle 1675718784"/>
                      <wps:cNvSpPr/>
                      <wps:spPr>
                        <a:xfrm>
                          <a:off x="226800" y="3211367"/>
                          <a:ext cx="3203999" cy="145944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24542640" name="Rectangle 17"/>
                      <wps:cNvSpPr/>
                      <wps:spPr>
                        <a:xfrm>
                          <a:off x="451800" y="226800"/>
                          <a:ext cx="2978999" cy="444613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89108091" name="Rectangle 18"/>
                      <wps:cNvSpPr/>
                      <wps:spPr>
                        <a:xfrm>
                          <a:off x="226800" y="4663819"/>
                          <a:ext cx="3196028" cy="4026581"/>
                        </a:xfrm>
                        <a:prstGeom prst="rect">
                          <a:avLst/>
                        </a:prstGeom>
                        <a:gradFill>
                          <a:gsLst>
                            <a:gs pos="2600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accent3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540131458" name="Rectangle 540131458"/>
                      <wps:cNvSpPr/>
                      <wps:spPr>
                        <a:xfrm>
                          <a:off x="3429000" y="468086"/>
                          <a:ext cx="2958342" cy="82223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55551030" name="Rectangle 55551030"/>
                      <wps:cNvSpPr/>
                      <wps:spPr>
                        <a:xfrm>
                          <a:off x="453600" y="4666108"/>
                          <a:ext cx="2975400" cy="401913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117574358" name="Rectangle 2117574358"/>
                      <wps:cNvSpPr/>
                      <wps:spPr>
                        <a:xfrm>
                          <a:off x="453600" y="4631653"/>
                          <a:ext cx="453600" cy="271963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2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95858387" name="Rectangle 595858387"/>
                      <wps:cNvSpPr/>
                      <wps:spPr>
                        <a:xfrm>
                          <a:off x="453600" y="6670889"/>
                          <a:ext cx="2975400" cy="2019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727135410" name="Connecteur droit 23"/>
                      <wps:cNvCnPr/>
                      <wps:spPr>
                        <a:xfrm>
                          <a:off x="1115249" y="52578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01892210" name="Connecteur droit 25"/>
                      <wps:cNvCnPr/>
                      <wps:spPr>
                        <a:xfrm>
                          <a:off x="1115249" y="59436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20411305" name="Connecteur droit 14"/>
                      <wps:cNvCnPr>
                        <a:cxnSpLocks/>
                      </wps:cNvCnPr>
                      <wps:spPr>
                        <a:xfrm>
                          <a:off x="676800" y="4218672"/>
                          <a:ext cx="2752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  <a:alpha val="18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638313553" name="Rectangle 15"/>
                      <wps:cNvSpPr/>
                      <wps:spPr>
                        <a:xfrm>
                          <a:off x="453600" y="8055096"/>
                          <a:ext cx="2975400" cy="6353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300271479" name="Rectangle 29"/>
                      <wps:cNvSpPr/>
                      <wps:spPr>
                        <a:xfrm>
                          <a:off x="453600" y="8055095"/>
                          <a:ext cx="453600" cy="63878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39865662" name="Rectangle 31"/>
                      <wps:cNvSpPr/>
                      <wps:spPr>
                        <a:xfrm>
                          <a:off x="6393514" y="8690399"/>
                          <a:ext cx="226800" cy="2268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page">
                <wp14:pctWidth>90200</wp14:pctWidth>
              </wp14:sizeRelH>
              <wp14:sizeRelV relativeFrom="page">
                <wp14:pctHeight>94700</wp14:pctHeight>
              </wp14:sizeRelV>
            </wp:anchor>
          </w:drawing>
        </mc:Choice>
        <mc:Fallback>
          <w:pict>
            <v:group w14:anchorId="7A1D3673" id="Groupe 17" o:spid="_x0000_s1026" alt="élément décoratif" style="position:absolute;margin-left:0;margin-top:0;width:552pt;height:750.35pt;z-index:251671552;mso-width-percent:902;mso-height-percent:947;mso-position-horizontal:center;mso-position-horizontal-relative:page;mso-position-vertical:center;mso-position-vertical-relative:page;mso-width-percent:902;mso-height-percent:947" coordorigin="2268,2268" coordsize="63935,86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">
              <v:rect id="Rectangle 1902016082" o:spid="_x0000_s1027" style="position:absolute;left:4518;top:2268;width:61685;height:86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" fillcolor="#f2f2f2 [3052]" stroked="f" strokeweight="1pt"/>
              <v:rect id="Rectangle 1675718784" o:spid="_x0000_s1028" style="position:absolute;left:2268;top:32113;width:32039;height:14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" fillcolor="#1dd9ff [3205]" stroked="f" strokeweight="1pt">
                <v:fill opacity="49087f"/>
              </v:rect>
              <v:rect id="Rectangle 17" o:spid="_x0000_s1029" style="position:absolute;left:4518;top:2268;width:29789;height:44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" fillcolor="#c8ff17 [3206]" stroked="f" strokeweight="1pt"/>
              <v:rect id="Rectangle 18" o:spid="_x0000_s1030" style="position:absolute;left:2268;top:46638;width:31960;height:40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" fillcolor="#f2f2f2 [3052]" stroked="f" strokeweight="1pt">
                <v:fill color2="#c8ff17 [3206]" colors="0 #f2f2f2;17039f #f2f2f2" focus="100%" type="gradient">
                  <o:fill v:ext="view" type="gradientUnscaled"/>
                </v:fill>
              </v:rect>
              <v:rect id="Rectangle 540131458" o:spid="_x0000_s1031" style="position:absolute;left:34290;top:4680;width:29583;height:82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" fillcolor="white [3212]" stroked="f" strokeweight="1pt"/>
              <v:rect id="Rectangle 55551030" o:spid="_x0000_s1032" style="position:absolute;left:4536;top:46661;width:29754;height:40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" fillcolor="white [3212]" stroked="f" strokeweight="1pt">
                <v:fill opacity="46003f"/>
              </v:rect>
              <v:rect id="Rectangle 2117574358" o:spid="_x0000_s1033" style="position:absolute;left:4536;top:46316;width:4536;height:27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" fillcolor="#c8ff17 [3206]" stroked="f" strokeweight="1pt">
                <v:fill color2="#00b0d4 [2405]" angle="50" focus="100%" type="gradient">
                  <o:fill v:ext="view" type="gradientUnscaled"/>
                </v:fill>
              </v:rect>
              <v:rect id="Rectangle 595858387" o:spid="_x0000_s1034" style="position:absolute;left:4536;top:66708;width:29754;height:20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" fillcolor="white [3212]" stroked="f" strokeweight="1pt">
                <v:fill opacity="32896f"/>
              </v:rect>
              <v:line id="Connecteur droit 23" o:spid="_x0000_s1035" style="position:absolute;visibility:visible;mso-wrap-style:square" from="11152,52578" to="32330,5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" strokecolor="#d8d8d8 [2732]" strokeweight=".5pt">
                <v:stroke joinstyle="miter"/>
              </v:line>
              <v:line id="Connecteur droit 25" o:spid="_x0000_s1036" style="position:absolute;visibility:visible;mso-wrap-style:square" from="11152,59436" to="32330,59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" strokecolor="#d8d8d8 [2732]" strokeweight=".5pt">
                <v:stroke joinstyle="miter"/>
              </v:line>
              <v:line id="Connecteur droit 14" o:spid="_x0000_s1037" style="position:absolute;visibility:visible;mso-wrap-style:square" from="6768,42186" to="34290,42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" strokecolor="#5a5a5a [2109]" strokeweight=".5pt">
                <v:stroke opacity="11822f" joinstyle="miter"/>
                <o:lock v:ext="edit" shapetype="f"/>
              </v:line>
              <v:rect id="Rectangle 15" o:spid="_x0000_s1038" style="position:absolute;left:4536;top:80550;width:29754;height:6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" fillcolor="white [3212]" stroked="f" strokeweight="1pt"/>
              <v:rect id="Rectangle 29" o:spid="_x0000_s1039" style="position:absolute;left:4536;top:80550;width:4536;height:6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" fillcolor="#ff0174 [3204]" stroked="f" strokeweight="1pt"/>
              <v:rect id="Rectangle 31" o:spid="_x0000_s1040" style="position:absolute;left:63935;top:86903;width:2268;height:2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" fillcolor="#1dd9ff [3205]" stroked="f" strokeweight="1pt">
                <v:fill opacity="49087f"/>
              </v:rect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F4596B" w14:textId="77777777" w:rsidR="00A213B5" w:rsidRDefault="00A213B5">
    <w:pPr>
      <w:pStyle w:val="Header"/>
    </w:pPr>
    <w:r w:rsidRPr="00F4731D">
      <w:rPr>
        <w:noProof/>
        <w:lang w:bidi="fr-FR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341EDEEC" wp14:editId="1F5AD43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010600" cy="9529175"/>
              <wp:effectExtent l="0" t="0" r="0" b="0"/>
              <wp:wrapNone/>
              <wp:docPr id="2011807874" name="Groupe 17" descr="élément décoratif"/>
              <wp:cNvGraphicFramePr xmlns:a="http://schemas.openxmlformats.org/drawingml/2006/main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0600" cy="9529175"/>
                        <a:chOff x="226800" y="226800"/>
                        <a:chExt cx="6393514" cy="8690399"/>
                      </a:xfrm>
                    </wpg:grpSpPr>
                    <wps:wsp>
                      <wps:cNvPr id="1615265993" name="Rectangle 1615265993"/>
                      <wps:cNvSpPr/>
                      <wps:spPr>
                        <a:xfrm>
                          <a:off x="451800" y="226800"/>
                          <a:ext cx="6168514" cy="86903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6561403" name="Rectangle 16561403"/>
                      <wps:cNvSpPr/>
                      <wps:spPr>
                        <a:xfrm>
                          <a:off x="226800" y="3211367"/>
                          <a:ext cx="3203999" cy="145944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84631106" name="Rectangle 17"/>
                      <wps:cNvSpPr/>
                      <wps:spPr>
                        <a:xfrm>
                          <a:off x="451800" y="226800"/>
                          <a:ext cx="2978999" cy="444613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50426618" name="Rectangle 18"/>
                      <wps:cNvSpPr/>
                      <wps:spPr>
                        <a:xfrm>
                          <a:off x="226800" y="4663819"/>
                          <a:ext cx="3196028" cy="4026581"/>
                        </a:xfrm>
                        <a:prstGeom prst="rect">
                          <a:avLst/>
                        </a:prstGeom>
                        <a:gradFill>
                          <a:gsLst>
                            <a:gs pos="2600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accent3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909242938" name="Rectangle 1909242938"/>
                      <wps:cNvSpPr/>
                      <wps:spPr>
                        <a:xfrm>
                          <a:off x="3429000" y="468086"/>
                          <a:ext cx="2958342" cy="82223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689065645" name="Rectangle 689065645"/>
                      <wps:cNvSpPr/>
                      <wps:spPr>
                        <a:xfrm>
                          <a:off x="453600" y="4666108"/>
                          <a:ext cx="2975400" cy="401913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637768326" name="Rectangle 637768326"/>
                      <wps:cNvSpPr/>
                      <wps:spPr>
                        <a:xfrm>
                          <a:off x="453600" y="4631653"/>
                          <a:ext cx="453600" cy="271963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2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22086281" name="Rectangle 722086281"/>
                      <wps:cNvSpPr/>
                      <wps:spPr>
                        <a:xfrm>
                          <a:off x="453600" y="6670889"/>
                          <a:ext cx="2975400" cy="2019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190301666" name="Connecteur droit 23"/>
                      <wps:cNvCnPr/>
                      <wps:spPr>
                        <a:xfrm>
                          <a:off x="1115249" y="52578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812301379" name="Connecteur droit 25"/>
                      <wps:cNvCnPr/>
                      <wps:spPr>
                        <a:xfrm>
                          <a:off x="1115249" y="59436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97705277" name="Connecteur droit 14"/>
                      <wps:cNvCnPr>
                        <a:cxnSpLocks/>
                      </wps:cNvCnPr>
                      <wps:spPr>
                        <a:xfrm>
                          <a:off x="676800" y="4218672"/>
                          <a:ext cx="2752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  <a:alpha val="18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159955297" name="Rectangle 15"/>
                      <wps:cNvSpPr/>
                      <wps:spPr>
                        <a:xfrm>
                          <a:off x="453600" y="8055096"/>
                          <a:ext cx="2975400" cy="6353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833247089" name="Rectangle 29"/>
                      <wps:cNvSpPr/>
                      <wps:spPr>
                        <a:xfrm>
                          <a:off x="453600" y="8055095"/>
                          <a:ext cx="453600" cy="63878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7357024" name="Rectangle 31"/>
                      <wps:cNvSpPr/>
                      <wps:spPr>
                        <a:xfrm>
                          <a:off x="6393514" y="8690399"/>
                          <a:ext cx="226800" cy="2268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page">
                <wp14:pctWidth>90200</wp14:pctWidth>
              </wp14:sizeRelH>
              <wp14:sizeRelV relativeFrom="page">
                <wp14:pctHeight>94700</wp14:pctHeight>
              </wp14:sizeRelV>
            </wp:anchor>
          </w:drawing>
        </mc:Choice>
        <mc:Fallback>
          <w:pict>
            <v:group w14:anchorId="15EB6A1B" id="Groupe 17" o:spid="_x0000_s1026" alt="élément décoratif" style="position:absolute;margin-left:0;margin-top:0;width:552pt;height:750.35pt;z-index:251673600;mso-width-percent:902;mso-height-percent:947;mso-position-horizontal:center;mso-position-horizontal-relative:page;mso-position-vertical:center;mso-position-vertical-relative:page;mso-width-percent:902;mso-height-percent:947" coordorigin="2268,2268" coordsize="63935,86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">
              <v:rect id="Rectangle 1615265993" o:spid="_x0000_s1027" style="position:absolute;left:4518;top:2268;width:61685;height:86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" fillcolor="#f2f2f2 [3052]" stroked="f" strokeweight="1pt"/>
              <v:rect id="Rectangle 16561403" o:spid="_x0000_s1028" style="position:absolute;left:2268;top:32113;width:32039;height:14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" fillcolor="#1dd9ff [3205]" stroked="f" strokeweight="1pt">
                <v:fill opacity="49087f"/>
              </v:rect>
              <v:rect id="Rectangle 17" o:spid="_x0000_s1029" style="position:absolute;left:4518;top:2268;width:29789;height:44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" fillcolor="#c8ff17 [3206]" stroked="f" strokeweight="1pt"/>
              <v:rect id="Rectangle 18" o:spid="_x0000_s1030" style="position:absolute;left:2268;top:46638;width:31960;height:40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" fillcolor="#f2f2f2 [3052]" stroked="f" strokeweight="1pt">
                <v:fill color2="#c8ff17 [3206]" colors="0 #f2f2f2;17039f #f2f2f2" focus="100%" type="gradient">
                  <o:fill v:ext="view" type="gradientUnscaled"/>
                </v:fill>
              </v:rect>
              <v:rect id="Rectangle 1909242938" o:spid="_x0000_s1031" style="position:absolute;left:34290;top:4680;width:29583;height:82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" fillcolor="white [3212]" stroked="f" strokeweight="1pt"/>
              <v:rect id="Rectangle 689065645" o:spid="_x0000_s1032" style="position:absolute;left:4536;top:46661;width:29754;height:40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" fillcolor="white [3212]" stroked="f" strokeweight="1pt">
                <v:fill opacity="46003f"/>
              </v:rect>
              <v:rect id="Rectangle 637768326" o:spid="_x0000_s1033" style="position:absolute;left:4536;top:46316;width:4536;height:27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" fillcolor="#c8ff17 [3206]" stroked="f" strokeweight="1pt">
                <v:fill color2="#00b0d4 [2405]" angle="50" focus="100%" type="gradient">
                  <o:fill v:ext="view" type="gradientUnscaled"/>
                </v:fill>
              </v:rect>
              <v:rect id="Rectangle 722086281" o:spid="_x0000_s1034" style="position:absolute;left:4536;top:66708;width:29754;height:20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" fillcolor="white [3212]" stroked="f" strokeweight="1pt">
                <v:fill opacity="32896f"/>
              </v:rect>
              <v:line id="Connecteur droit 23" o:spid="_x0000_s1035" style="position:absolute;visibility:visible;mso-wrap-style:square" from="11152,52578" to="32330,5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" strokecolor="#d8d8d8 [2732]" strokeweight=".5pt">
                <v:stroke joinstyle="miter"/>
              </v:line>
              <v:line id="Connecteur droit 25" o:spid="_x0000_s1036" style="position:absolute;visibility:visible;mso-wrap-style:square" from="11152,59436" to="32330,59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" strokecolor="#d8d8d8 [2732]" strokeweight=".5pt">
                <v:stroke joinstyle="miter"/>
              </v:line>
              <v:line id="Connecteur droit 14" o:spid="_x0000_s1037" style="position:absolute;visibility:visible;mso-wrap-style:square" from="6768,42186" to="34290,42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" strokecolor="#5a5a5a [2109]" strokeweight=".5pt">
                <v:stroke opacity="11822f" joinstyle="miter"/>
                <o:lock v:ext="edit" shapetype="f"/>
              </v:line>
              <v:rect id="Rectangle 15" o:spid="_x0000_s1038" style="position:absolute;left:4536;top:80550;width:29754;height:6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" fillcolor="white [3212]" stroked="f" strokeweight="1pt"/>
              <v:rect id="Rectangle 29" o:spid="_x0000_s1039" style="position:absolute;left:4536;top:80550;width:4536;height:6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" fillcolor="#ff0174 [3204]" stroked="f" strokeweight="1pt"/>
              <v:rect id="Rectangle 31" o:spid="_x0000_s1040" style="position:absolute;left:63935;top:86903;width:2268;height:2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" fillcolor="#1dd9ff [3205]" stroked="f" strokeweight="1pt">
                <v:fill opacity="49087f"/>
              </v:rect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3AC32" w14:textId="77777777" w:rsidR="00A213B5" w:rsidRDefault="00A213B5">
    <w:pPr>
      <w:pStyle w:val="Header"/>
    </w:pPr>
    <w:r w:rsidRPr="00F4731D">
      <w:rPr>
        <w:noProof/>
        <w:lang w:bidi="fr-FR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7A8BD23D" wp14:editId="610D57F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010600" cy="9529175"/>
              <wp:effectExtent l="0" t="0" r="0" b="0"/>
              <wp:wrapNone/>
              <wp:docPr id="1187939102" name="Groupe 17" descr="élément décoratif"/>
              <wp:cNvGraphicFramePr xmlns:a="http://schemas.openxmlformats.org/drawingml/2006/main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0600" cy="9529175"/>
                        <a:chOff x="226800" y="226800"/>
                        <a:chExt cx="6393514" cy="8690399"/>
                      </a:xfrm>
                    </wpg:grpSpPr>
                    <wps:wsp>
                      <wps:cNvPr id="860714399" name="Rectangle 860714399"/>
                      <wps:cNvSpPr/>
                      <wps:spPr>
                        <a:xfrm>
                          <a:off x="451800" y="226800"/>
                          <a:ext cx="6168514" cy="86903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765461685" name="Rectangle 1765461685"/>
                      <wps:cNvSpPr/>
                      <wps:spPr>
                        <a:xfrm>
                          <a:off x="226800" y="3211367"/>
                          <a:ext cx="3203999" cy="145944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5839261" name="Rectangle 17"/>
                      <wps:cNvSpPr/>
                      <wps:spPr>
                        <a:xfrm>
                          <a:off x="451800" y="226800"/>
                          <a:ext cx="2978999" cy="444613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74963095" name="Rectangle 18"/>
                      <wps:cNvSpPr/>
                      <wps:spPr>
                        <a:xfrm>
                          <a:off x="226800" y="4663819"/>
                          <a:ext cx="3196028" cy="4026581"/>
                        </a:xfrm>
                        <a:prstGeom prst="rect">
                          <a:avLst/>
                        </a:prstGeom>
                        <a:gradFill>
                          <a:gsLst>
                            <a:gs pos="2600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accent3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937627734" name="Rectangle 1937627734"/>
                      <wps:cNvSpPr/>
                      <wps:spPr>
                        <a:xfrm>
                          <a:off x="3429000" y="468086"/>
                          <a:ext cx="2958342" cy="82223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583484974" name="Rectangle 583484974"/>
                      <wps:cNvSpPr/>
                      <wps:spPr>
                        <a:xfrm>
                          <a:off x="453600" y="4666108"/>
                          <a:ext cx="2975400" cy="401913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755826357" name="Rectangle 1755826357"/>
                      <wps:cNvSpPr/>
                      <wps:spPr>
                        <a:xfrm>
                          <a:off x="453600" y="4631653"/>
                          <a:ext cx="453600" cy="271963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2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5840221" name="Rectangle 1575840221"/>
                      <wps:cNvSpPr/>
                      <wps:spPr>
                        <a:xfrm>
                          <a:off x="453600" y="6670889"/>
                          <a:ext cx="2975400" cy="2019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12971044" name="Connecteur droit 23"/>
                      <wps:cNvCnPr/>
                      <wps:spPr>
                        <a:xfrm>
                          <a:off x="1115249" y="52578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99801718" name="Connecteur droit 25"/>
                      <wps:cNvCnPr/>
                      <wps:spPr>
                        <a:xfrm>
                          <a:off x="1115249" y="59436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569865398" name="Connecteur droit 14"/>
                      <wps:cNvCnPr>
                        <a:cxnSpLocks/>
                      </wps:cNvCnPr>
                      <wps:spPr>
                        <a:xfrm>
                          <a:off x="676800" y="4218672"/>
                          <a:ext cx="2752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  <a:alpha val="18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539508374" name="Rectangle 15"/>
                      <wps:cNvSpPr/>
                      <wps:spPr>
                        <a:xfrm>
                          <a:off x="453600" y="8055096"/>
                          <a:ext cx="2975400" cy="6353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61510593" name="Rectangle 29"/>
                      <wps:cNvSpPr/>
                      <wps:spPr>
                        <a:xfrm>
                          <a:off x="453600" y="8055095"/>
                          <a:ext cx="453600" cy="63878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45121990" name="Rectangle 31"/>
                      <wps:cNvSpPr/>
                      <wps:spPr>
                        <a:xfrm>
                          <a:off x="6393514" y="8690399"/>
                          <a:ext cx="226800" cy="2268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page">
                <wp14:pctWidth>90200</wp14:pctWidth>
              </wp14:sizeRelH>
              <wp14:sizeRelV relativeFrom="page">
                <wp14:pctHeight>94700</wp14:pctHeight>
              </wp14:sizeRelV>
            </wp:anchor>
          </w:drawing>
        </mc:Choice>
        <mc:Fallback>
          <w:pict>
            <v:group w14:anchorId="25D0E086" id="Groupe 17" o:spid="_x0000_s1026" alt="élément décoratif" style="position:absolute;margin-left:0;margin-top:0;width:552pt;height:750.35pt;z-index:251675648;mso-width-percent:902;mso-height-percent:947;mso-position-horizontal:center;mso-position-horizontal-relative:page;mso-position-vertical:center;mso-position-vertical-relative:page;mso-width-percent:902;mso-height-percent:947" coordorigin="2268,2268" coordsize="63935,86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">
              <v:rect id="Rectangle 860714399" o:spid="_x0000_s1027" style="position:absolute;left:4518;top:2268;width:61685;height:86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" fillcolor="#f2f2f2 [3052]" stroked="f" strokeweight="1pt"/>
              <v:rect id="Rectangle 1765461685" o:spid="_x0000_s1028" style="position:absolute;left:2268;top:32113;width:32039;height:14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" fillcolor="#1dd9ff [3205]" stroked="f" strokeweight="1pt">
                <v:fill opacity="49087f"/>
              </v:rect>
              <v:rect id="Rectangle 17" o:spid="_x0000_s1029" style="position:absolute;left:4518;top:2268;width:29789;height:44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" fillcolor="#c8ff17 [3206]" stroked="f" strokeweight="1pt"/>
              <v:rect id="Rectangle 18" o:spid="_x0000_s1030" style="position:absolute;left:2268;top:46638;width:31960;height:40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" fillcolor="#f2f2f2 [3052]" stroked="f" strokeweight="1pt">
                <v:fill color2="#c8ff17 [3206]" colors="0 #f2f2f2;17039f #f2f2f2" focus="100%" type="gradient">
                  <o:fill v:ext="view" type="gradientUnscaled"/>
                </v:fill>
              </v:rect>
              <v:rect id="Rectangle 1937627734" o:spid="_x0000_s1031" style="position:absolute;left:34290;top:4680;width:29583;height:82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" fillcolor="white [3212]" stroked="f" strokeweight="1pt"/>
              <v:rect id="Rectangle 583484974" o:spid="_x0000_s1032" style="position:absolute;left:4536;top:46661;width:29754;height:40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" fillcolor="white [3212]" stroked="f" strokeweight="1pt">
                <v:fill opacity="46003f"/>
              </v:rect>
              <v:rect id="Rectangle 1755826357" o:spid="_x0000_s1033" style="position:absolute;left:4536;top:46316;width:4536;height:27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" fillcolor="#c8ff17 [3206]" stroked="f" strokeweight="1pt">
                <v:fill color2="#00b0d4 [2405]" angle="50" focus="100%" type="gradient">
                  <o:fill v:ext="view" type="gradientUnscaled"/>
                </v:fill>
              </v:rect>
              <v:rect id="Rectangle 1575840221" o:spid="_x0000_s1034" style="position:absolute;left:4536;top:66708;width:29754;height:20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" fillcolor="white [3212]" stroked="f" strokeweight="1pt">
                <v:fill opacity="32896f"/>
              </v:rect>
              <v:line id="Connecteur droit 23" o:spid="_x0000_s1035" style="position:absolute;visibility:visible;mso-wrap-style:square" from="11152,52578" to="32330,5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" strokecolor="#d8d8d8 [2732]" strokeweight=".5pt">
                <v:stroke joinstyle="miter"/>
              </v:line>
              <v:line id="Connecteur droit 25" o:spid="_x0000_s1036" style="position:absolute;visibility:visible;mso-wrap-style:square" from="11152,59436" to="32330,59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" strokecolor="#d8d8d8 [2732]" strokeweight=".5pt">
                <v:stroke joinstyle="miter"/>
              </v:line>
              <v:line id="Connecteur droit 14" o:spid="_x0000_s1037" style="position:absolute;visibility:visible;mso-wrap-style:square" from="6768,42186" to="34290,42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" strokecolor="#5a5a5a [2109]" strokeweight=".5pt">
                <v:stroke opacity="11822f" joinstyle="miter"/>
                <o:lock v:ext="edit" shapetype="f"/>
              </v:line>
              <v:rect id="Rectangle 15" o:spid="_x0000_s1038" style="position:absolute;left:4536;top:80550;width:29754;height:6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" fillcolor="white [3212]" stroked="f" strokeweight="1pt"/>
              <v:rect id="Rectangle 29" o:spid="_x0000_s1039" style="position:absolute;left:4536;top:80550;width:4536;height:6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" fillcolor="#ff0174 [3204]" stroked="f" strokeweight="1pt"/>
              <v:rect id="Rectangle 31" o:spid="_x0000_s1040" style="position:absolute;left:63935;top:86903;width:2268;height:2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" fillcolor="#1dd9ff [3205]" stroked="f" strokeweight="1pt">
                <v:fill opacity="49087f"/>
              </v:rect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5D7C7F" w14:textId="77777777" w:rsidR="00A213B5" w:rsidRDefault="00A213B5">
    <w:pPr>
      <w:pStyle w:val="Header"/>
    </w:pPr>
    <w:r w:rsidRPr="00F4731D">
      <w:rPr>
        <w:noProof/>
        <w:lang w:bidi="fr-FR"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57F43E20" wp14:editId="50002F9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010600" cy="9529175"/>
              <wp:effectExtent l="0" t="0" r="0" b="0"/>
              <wp:wrapNone/>
              <wp:docPr id="627487087" name="Groupe 17" descr="élément décoratif"/>
              <wp:cNvGraphicFramePr xmlns:a="http://schemas.openxmlformats.org/drawingml/2006/main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0600" cy="9529175"/>
                        <a:chOff x="226800" y="226800"/>
                        <a:chExt cx="6393514" cy="8690399"/>
                      </a:xfrm>
                    </wpg:grpSpPr>
                    <wps:wsp>
                      <wps:cNvPr id="1635913771" name="Rectangle 1635913771"/>
                      <wps:cNvSpPr/>
                      <wps:spPr>
                        <a:xfrm>
                          <a:off x="451800" y="226800"/>
                          <a:ext cx="6168514" cy="86903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886986561" name="Rectangle 886986561"/>
                      <wps:cNvSpPr/>
                      <wps:spPr>
                        <a:xfrm>
                          <a:off x="226800" y="3211367"/>
                          <a:ext cx="3203999" cy="145944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422680" name="Rectangle 17"/>
                      <wps:cNvSpPr/>
                      <wps:spPr>
                        <a:xfrm>
                          <a:off x="451800" y="226800"/>
                          <a:ext cx="2978999" cy="444613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440995950" name="Rectangle 18"/>
                      <wps:cNvSpPr/>
                      <wps:spPr>
                        <a:xfrm>
                          <a:off x="226800" y="4663819"/>
                          <a:ext cx="3196028" cy="4026581"/>
                        </a:xfrm>
                        <a:prstGeom prst="rect">
                          <a:avLst/>
                        </a:prstGeom>
                        <a:gradFill>
                          <a:gsLst>
                            <a:gs pos="2600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accent3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86003742" name="Rectangle 186003742"/>
                      <wps:cNvSpPr/>
                      <wps:spPr>
                        <a:xfrm>
                          <a:off x="3429000" y="468086"/>
                          <a:ext cx="2958342" cy="82223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845147182" name="Rectangle 845147182"/>
                      <wps:cNvSpPr/>
                      <wps:spPr>
                        <a:xfrm>
                          <a:off x="453600" y="4666108"/>
                          <a:ext cx="2975400" cy="401913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55934926" name="Rectangle 2055934926"/>
                      <wps:cNvSpPr/>
                      <wps:spPr>
                        <a:xfrm>
                          <a:off x="453600" y="4631653"/>
                          <a:ext cx="453600" cy="271963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2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4166782" name="Rectangle 1574166782"/>
                      <wps:cNvSpPr/>
                      <wps:spPr>
                        <a:xfrm>
                          <a:off x="453600" y="6670889"/>
                          <a:ext cx="2975400" cy="2019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722772267" name="Connecteur droit 23"/>
                      <wps:cNvCnPr/>
                      <wps:spPr>
                        <a:xfrm>
                          <a:off x="1115249" y="52578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465943147" name="Connecteur droit 25"/>
                      <wps:cNvCnPr/>
                      <wps:spPr>
                        <a:xfrm>
                          <a:off x="1115249" y="59436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41588604" name="Connecteur droit 14"/>
                      <wps:cNvCnPr>
                        <a:cxnSpLocks/>
                      </wps:cNvCnPr>
                      <wps:spPr>
                        <a:xfrm>
                          <a:off x="676800" y="4218672"/>
                          <a:ext cx="2752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  <a:alpha val="18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52525646" name="Rectangle 15"/>
                      <wps:cNvSpPr/>
                      <wps:spPr>
                        <a:xfrm>
                          <a:off x="453600" y="8055096"/>
                          <a:ext cx="2975400" cy="6353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322210744" name="Rectangle 29"/>
                      <wps:cNvSpPr/>
                      <wps:spPr>
                        <a:xfrm>
                          <a:off x="453600" y="8055095"/>
                          <a:ext cx="453600" cy="63878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9041922" name="Rectangle 31"/>
                      <wps:cNvSpPr/>
                      <wps:spPr>
                        <a:xfrm>
                          <a:off x="6393514" y="8690399"/>
                          <a:ext cx="226800" cy="2268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page">
                <wp14:pctWidth>90200</wp14:pctWidth>
              </wp14:sizeRelH>
              <wp14:sizeRelV relativeFrom="page">
                <wp14:pctHeight>94700</wp14:pctHeight>
              </wp14:sizeRelV>
            </wp:anchor>
          </w:drawing>
        </mc:Choice>
        <mc:Fallback>
          <w:pict>
            <v:group w14:anchorId="17FA0305" id="Groupe 17" o:spid="_x0000_s1026" alt="élément décoratif" style="position:absolute;margin-left:0;margin-top:0;width:552pt;height:750.35pt;z-index:251677696;mso-width-percent:902;mso-height-percent:947;mso-position-horizontal:center;mso-position-horizontal-relative:page;mso-position-vertical:center;mso-position-vertical-relative:page;mso-width-percent:902;mso-height-percent:947" coordorigin="2268,2268" coordsize="63935,86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">
              <v:rect id="Rectangle 1635913771" o:spid="_x0000_s1027" style="position:absolute;left:4518;top:2268;width:61685;height:86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" fillcolor="#f2f2f2 [3052]" stroked="f" strokeweight="1pt"/>
              <v:rect id="Rectangle 886986561" o:spid="_x0000_s1028" style="position:absolute;left:2268;top:32113;width:32039;height:14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" fillcolor="#1dd9ff [3205]" stroked="f" strokeweight="1pt">
                <v:fill opacity="49087f"/>
              </v:rect>
              <v:rect id="Rectangle 17" o:spid="_x0000_s1029" style="position:absolute;left:4518;top:2268;width:29789;height:44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" fillcolor="#c8ff17 [3206]" stroked="f" strokeweight="1pt"/>
              <v:rect id="Rectangle 18" o:spid="_x0000_s1030" style="position:absolute;left:2268;top:46638;width:31960;height:40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" fillcolor="#f2f2f2 [3052]" stroked="f" strokeweight="1pt">
                <v:fill color2="#c8ff17 [3206]" colors="0 #f2f2f2;17039f #f2f2f2" focus="100%" type="gradient">
                  <o:fill v:ext="view" type="gradientUnscaled"/>
                </v:fill>
              </v:rect>
              <v:rect id="Rectangle 186003742" o:spid="_x0000_s1031" style="position:absolute;left:34290;top:4680;width:29583;height:82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" fillcolor="white [3212]" stroked="f" strokeweight="1pt"/>
              <v:rect id="Rectangle 845147182" o:spid="_x0000_s1032" style="position:absolute;left:4536;top:46661;width:29754;height:40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" fillcolor="white [3212]" stroked="f" strokeweight="1pt">
                <v:fill opacity="46003f"/>
              </v:rect>
              <v:rect id="Rectangle 2055934926" o:spid="_x0000_s1033" style="position:absolute;left:4536;top:46316;width:4536;height:27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" fillcolor="#c8ff17 [3206]" stroked="f" strokeweight="1pt">
                <v:fill color2="#00b0d4 [2405]" angle="50" focus="100%" type="gradient">
                  <o:fill v:ext="view" type="gradientUnscaled"/>
                </v:fill>
              </v:rect>
              <v:rect id="Rectangle 1574166782" o:spid="_x0000_s1034" style="position:absolute;left:4536;top:66708;width:29754;height:20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" fillcolor="white [3212]" stroked="f" strokeweight="1pt">
                <v:fill opacity="32896f"/>
              </v:rect>
              <v:line id="Connecteur droit 23" o:spid="_x0000_s1035" style="position:absolute;visibility:visible;mso-wrap-style:square" from="11152,52578" to="32330,5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" strokecolor="#d8d8d8 [2732]" strokeweight=".5pt">
                <v:stroke joinstyle="miter"/>
              </v:line>
              <v:line id="Connecteur droit 25" o:spid="_x0000_s1036" style="position:absolute;visibility:visible;mso-wrap-style:square" from="11152,59436" to="32330,59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" strokecolor="#d8d8d8 [2732]" strokeweight=".5pt">
                <v:stroke joinstyle="miter"/>
              </v:line>
              <v:line id="Connecteur droit 14" o:spid="_x0000_s1037" style="position:absolute;visibility:visible;mso-wrap-style:square" from="6768,42186" to="34290,42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" strokecolor="#5a5a5a [2109]" strokeweight=".5pt">
                <v:stroke opacity="11822f" joinstyle="miter"/>
                <o:lock v:ext="edit" shapetype="f"/>
              </v:line>
              <v:rect id="Rectangle 15" o:spid="_x0000_s1038" style="position:absolute;left:4536;top:80550;width:29754;height:6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" fillcolor="white [3212]" stroked="f" strokeweight="1pt"/>
              <v:rect id="Rectangle 29" o:spid="_x0000_s1039" style="position:absolute;left:4536;top:80550;width:4536;height:6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" fillcolor="#ff0174 [3204]" stroked="f" strokeweight="1pt"/>
              <v:rect id="Rectangle 31" o:spid="_x0000_s1040" style="position:absolute;left:63935;top:86903;width:2268;height:2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" fillcolor="#1dd9ff [3205]" stroked="f" strokeweight="1pt">
                <v:fill opacity="49087f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1">
    <w:nsid w:val="43C92954"/>
    <w:multiLevelType w:val="hybridMultilevel"/>
    <w:tmpl w:val="761A2C98"/>
    <w:lvl w:ilvl="0" w:tplc="3FC48B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A2A0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C824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54B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B489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2050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20AF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FE23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D25E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1">
    <w:nsid w:val="5BC850F7"/>
    <w:multiLevelType w:val="hybridMultilevel"/>
    <w:tmpl w:val="9FF28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2673954">
    <w:abstractNumId w:val="0"/>
  </w:num>
  <w:num w:numId="2" w16cid:durableId="1787851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removePersonalInformation/>
  <w:removeDateAndTime/>
  <w:proofState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t7A0MDI1MjUzNjE0NbVU0lEKTi0uzszPAykwrgUAWphOnSwAAAA="/>
  </w:docVars>
  <w:rsids>
    <w:rsidRoot w:val="0093494E"/>
    <w:rsid w:val="00102303"/>
    <w:rsid w:val="00176419"/>
    <w:rsid w:val="002044D7"/>
    <w:rsid w:val="002402E6"/>
    <w:rsid w:val="0024595B"/>
    <w:rsid w:val="002C11C9"/>
    <w:rsid w:val="002F0644"/>
    <w:rsid w:val="00372C45"/>
    <w:rsid w:val="003C3388"/>
    <w:rsid w:val="0045614D"/>
    <w:rsid w:val="00471CCF"/>
    <w:rsid w:val="0062489B"/>
    <w:rsid w:val="00662ADC"/>
    <w:rsid w:val="00696538"/>
    <w:rsid w:val="006B49A1"/>
    <w:rsid w:val="007F053E"/>
    <w:rsid w:val="008064DE"/>
    <w:rsid w:val="008D16E5"/>
    <w:rsid w:val="008D4C89"/>
    <w:rsid w:val="008F2E01"/>
    <w:rsid w:val="0093494E"/>
    <w:rsid w:val="009A1903"/>
    <w:rsid w:val="00A213B5"/>
    <w:rsid w:val="00AB450B"/>
    <w:rsid w:val="00B16442"/>
    <w:rsid w:val="00B56A80"/>
    <w:rsid w:val="00B72D6F"/>
    <w:rsid w:val="00BA3253"/>
    <w:rsid w:val="00BA7897"/>
    <w:rsid w:val="00BD7651"/>
    <w:rsid w:val="00C94263"/>
    <w:rsid w:val="00CD1D13"/>
    <w:rsid w:val="00CD5B1D"/>
    <w:rsid w:val="00CE0856"/>
    <w:rsid w:val="00DE591D"/>
    <w:rsid w:val="00FB5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E2F12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C89"/>
  </w:style>
  <w:style w:type="paragraph" w:styleId="Heading1">
    <w:name w:val="heading 1"/>
    <w:basedOn w:val="Normal"/>
    <w:next w:val="Normal"/>
    <w:link w:val="Heading1Char"/>
    <w:uiPriority w:val="9"/>
    <w:qFormat/>
    <w:rsid w:val="008D4C89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D4C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A32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D1D13"/>
  </w:style>
  <w:style w:type="paragraph" w:styleId="Footer">
    <w:name w:val="footer"/>
    <w:basedOn w:val="Normal"/>
    <w:link w:val="FooterChar"/>
    <w:uiPriority w:val="99"/>
    <w:semiHidden/>
    <w:rsid w:val="00BA32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D1D13"/>
  </w:style>
  <w:style w:type="paragraph" w:styleId="NormalWeb">
    <w:name w:val="Normal (Web)"/>
    <w:basedOn w:val="Normal"/>
    <w:uiPriority w:val="99"/>
    <w:semiHidden/>
    <w:rsid w:val="00BA325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semiHidden/>
    <w:qFormat/>
    <w:rsid w:val="00176419"/>
    <w:pPr>
      <w:spacing w:line="240" w:lineRule="auto"/>
      <w:ind w:left="720"/>
      <w:contextualSpacing/>
    </w:pPr>
    <w:rPr>
      <w:rFonts w:eastAsiaTheme="minorEastAsia" w:cs="Times New Roman"/>
      <w:szCs w:val="24"/>
    </w:rPr>
  </w:style>
  <w:style w:type="paragraph" w:styleId="Title">
    <w:name w:val="Title"/>
    <w:basedOn w:val="NormalWeb"/>
    <w:next w:val="Normal"/>
    <w:link w:val="TitleChar"/>
    <w:uiPriority w:val="10"/>
    <w:qFormat/>
    <w:rsid w:val="008D16E5"/>
    <w:pPr>
      <w:spacing w:before="40" w:beforeAutospacing="0" w:after="0" w:afterAutospacing="0" w:line="600" w:lineRule="exact"/>
    </w:pPr>
    <w:rPr>
      <w:rFonts w:asciiTheme="majorHAnsi" w:hAnsiTheme="majorHAnsi" w:cstheme="minorBidi"/>
      <w:b/>
      <w:bCs/>
      <w:color w:val="000000" w:themeColor="text1"/>
      <w:spacing w:val="-30"/>
      <w:kern w:val="24"/>
      <w:sz w:val="70"/>
      <w:szCs w:val="70"/>
      <w:lang w:val="en-ZA"/>
    </w:rPr>
  </w:style>
  <w:style w:type="character" w:customStyle="1" w:styleId="TitleChar">
    <w:name w:val="Title Char"/>
    <w:basedOn w:val="DefaultParagraphFont"/>
    <w:link w:val="Title"/>
    <w:uiPriority w:val="10"/>
    <w:rsid w:val="008D16E5"/>
    <w:rPr>
      <w:rFonts w:asciiTheme="majorHAnsi" w:eastAsiaTheme="minorEastAsia" w:hAnsiTheme="majorHAnsi"/>
      <w:b/>
      <w:bCs/>
      <w:color w:val="000000" w:themeColor="text1"/>
      <w:spacing w:val="-30"/>
      <w:kern w:val="24"/>
      <w:sz w:val="70"/>
      <w:szCs w:val="70"/>
      <w:lang w:val="en-ZA"/>
    </w:rPr>
  </w:style>
  <w:style w:type="character" w:styleId="PlaceholderText">
    <w:name w:val="Placeholder Text"/>
    <w:basedOn w:val="DefaultParagraphFont"/>
    <w:uiPriority w:val="99"/>
    <w:semiHidden/>
    <w:rsid w:val="00176419"/>
    <w:rPr>
      <w:color w:val="808080"/>
    </w:rPr>
  </w:style>
  <w:style w:type="paragraph" w:customStyle="1" w:styleId="Coordonnes">
    <w:name w:val="Coordonnées"/>
    <w:basedOn w:val="NormalWeb"/>
    <w:qFormat/>
    <w:rsid w:val="00176419"/>
    <w:pPr>
      <w:spacing w:before="0" w:beforeAutospacing="0" w:after="0" w:afterAutospacing="0"/>
    </w:pPr>
    <w:rPr>
      <w:rFonts w:asciiTheme="minorHAnsi" w:hAnsiTheme="minorHAnsi" w:cstheme="minorBidi"/>
      <w:color w:val="000000" w:themeColor="text1"/>
      <w:kern w:val="24"/>
      <w:sz w:val="22"/>
      <w:szCs w:val="22"/>
      <w:lang w:val="en-ZA"/>
    </w:rPr>
  </w:style>
  <w:style w:type="paragraph" w:styleId="Subtitle">
    <w:name w:val="Subtitle"/>
    <w:basedOn w:val="NormalWeb"/>
    <w:next w:val="Normal"/>
    <w:link w:val="SubtitleChar"/>
    <w:uiPriority w:val="11"/>
    <w:qFormat/>
    <w:rsid w:val="00BD7651"/>
    <w:pPr>
      <w:pBdr>
        <w:top w:val="single" w:sz="2" w:space="1" w:color="D9D9D9" w:themeColor="background1" w:themeShade="D9"/>
      </w:pBdr>
      <w:spacing w:before="0" w:beforeAutospacing="0" w:after="0" w:afterAutospacing="0"/>
      <w:ind w:right="720"/>
    </w:pPr>
    <w:rPr>
      <w:rFonts w:ascii="Gill Sans MT" w:hAnsi="Gill Sans MT" w:cstheme="minorBidi"/>
      <w:color w:val="000000" w:themeColor="text1"/>
      <w:kern w:val="24"/>
      <w:sz w:val="36"/>
      <w:szCs w:val="40"/>
      <w:lang w:val="en-ZA"/>
    </w:rPr>
  </w:style>
  <w:style w:type="character" w:customStyle="1" w:styleId="SubtitleChar">
    <w:name w:val="Subtitle Char"/>
    <w:basedOn w:val="DefaultParagraphFont"/>
    <w:link w:val="Subtitle"/>
    <w:uiPriority w:val="11"/>
    <w:rsid w:val="00BD7651"/>
    <w:rPr>
      <w:rFonts w:ascii="Gill Sans MT" w:eastAsiaTheme="minorEastAsia" w:hAnsi="Gill Sans MT"/>
      <w:color w:val="000000" w:themeColor="text1"/>
      <w:kern w:val="24"/>
      <w:sz w:val="36"/>
      <w:szCs w:val="40"/>
      <w:lang w:val="en-ZA"/>
    </w:rPr>
  </w:style>
  <w:style w:type="table" w:styleId="TableGrid">
    <w:name w:val="Table Grid"/>
    <w:basedOn w:val="TableNormal"/>
    <w:uiPriority w:val="39"/>
    <w:rsid w:val="001764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resse">
    <w:name w:val="Adresse"/>
    <w:basedOn w:val="Normal"/>
    <w:semiHidden/>
    <w:qFormat/>
    <w:rsid w:val="00176419"/>
    <w:pPr>
      <w:spacing w:after="0" w:line="276" w:lineRule="auto"/>
      <w:ind w:right="360"/>
    </w:pPr>
    <w:rPr>
      <w:rFonts w:eastAsiaTheme="minorEastAsia"/>
      <w:color w:val="FFFFFF" w:themeColor="background1"/>
      <w:sz w:val="24"/>
      <w:szCs w:val="24"/>
      <w:lang w:eastAsia="ja-JP"/>
    </w:rPr>
  </w:style>
  <w:style w:type="paragraph" w:customStyle="1" w:styleId="Informationssurledestinataire">
    <w:name w:val="Informations sur le destinataire"/>
    <w:basedOn w:val="Adresse"/>
    <w:qFormat/>
    <w:rsid w:val="00176419"/>
    <w:pPr>
      <w:ind w:right="0"/>
      <w:jc w:val="right"/>
    </w:pPr>
    <w:rPr>
      <w:color w:val="auto"/>
    </w:rPr>
  </w:style>
  <w:style w:type="character" w:customStyle="1" w:styleId="Textegris">
    <w:name w:val="Texte gris"/>
    <w:basedOn w:val="DefaultParagraphFont"/>
    <w:uiPriority w:val="4"/>
    <w:semiHidden/>
    <w:qFormat/>
    <w:rsid w:val="00176419"/>
    <w:rPr>
      <w:color w:val="808080" w:themeColor="background1" w:themeShade="80"/>
    </w:rPr>
  </w:style>
  <w:style w:type="character" w:customStyle="1" w:styleId="Heading1Char">
    <w:name w:val="Heading 1 Char"/>
    <w:basedOn w:val="DefaultParagraphFont"/>
    <w:link w:val="Heading1"/>
    <w:uiPriority w:val="9"/>
    <w:rsid w:val="008D4C89"/>
    <w:rPr>
      <w:rFonts w:asciiTheme="majorHAnsi" w:eastAsiaTheme="majorEastAsia" w:hAnsiTheme="majorHAnsi" w:cstheme="majorBidi"/>
      <w:b/>
      <w:sz w:val="42"/>
      <w:szCs w:val="32"/>
    </w:rPr>
  </w:style>
  <w:style w:type="paragraph" w:customStyle="1" w:styleId="Datescls">
    <w:name w:val="Dates clés"/>
    <w:basedOn w:val="Normal"/>
    <w:qFormat/>
    <w:rsid w:val="008D4C89"/>
    <w:pPr>
      <w:shd w:val="clear" w:color="auto" w:fill="F2F2F2" w:themeFill="background1" w:themeFillShade="F2"/>
      <w:spacing w:before="240" w:after="0" w:line="360" w:lineRule="auto"/>
    </w:pPr>
    <w:rPr>
      <w:sz w:val="18"/>
    </w:rPr>
  </w:style>
  <w:style w:type="paragraph" w:customStyle="1" w:styleId="Intitulduposte">
    <w:name w:val="Intitulé du poste"/>
    <w:basedOn w:val="Normal"/>
    <w:qFormat/>
    <w:rsid w:val="008064DE"/>
    <w:pPr>
      <w:spacing w:after="0"/>
    </w:pPr>
  </w:style>
  <w:style w:type="paragraph" w:customStyle="1" w:styleId="Nomdelasocit">
    <w:name w:val="Nom de la société"/>
    <w:basedOn w:val="Normal"/>
    <w:qFormat/>
    <w:rsid w:val="008064DE"/>
    <w:pPr>
      <w:spacing w:after="200"/>
    </w:pPr>
  </w:style>
  <w:style w:type="paragraph" w:styleId="Date">
    <w:name w:val="Date"/>
    <w:basedOn w:val="Normal"/>
    <w:next w:val="Normal"/>
    <w:link w:val="DateChar"/>
    <w:uiPriority w:val="99"/>
    <w:semiHidden/>
    <w:rsid w:val="008064DE"/>
    <w:pPr>
      <w:spacing w:after="0" w:line="240" w:lineRule="auto"/>
      <w:ind w:right="360"/>
    </w:pPr>
    <w:rPr>
      <w:rFonts w:eastAsiaTheme="minorEastAsia"/>
      <w:sz w:val="18"/>
      <w:lang w:eastAsia="ja-JP"/>
    </w:rPr>
  </w:style>
  <w:style w:type="character" w:customStyle="1" w:styleId="DateChar">
    <w:name w:val="Date Char"/>
    <w:basedOn w:val="DefaultParagraphFont"/>
    <w:link w:val="Date"/>
    <w:uiPriority w:val="99"/>
    <w:semiHidden/>
    <w:rsid w:val="008D4C89"/>
    <w:rPr>
      <w:rFonts w:eastAsiaTheme="minorEastAsia"/>
      <w:sz w:val="18"/>
      <w:lang w:eastAsia="ja-JP"/>
    </w:rPr>
  </w:style>
  <w:style w:type="paragraph" w:customStyle="1" w:styleId="Coordonnes0">
    <w:name w:val="Coordonnées"/>
    <w:basedOn w:val="Normal"/>
    <w:qFormat/>
    <w:rsid w:val="00BD7651"/>
    <w:pPr>
      <w:spacing w:after="0" w:line="240" w:lineRule="auto"/>
      <w:ind w:right="360"/>
    </w:pPr>
    <w:rPr>
      <w:rFonts w:eastAsiaTheme="minorEastAsia"/>
      <w:szCs w:val="24"/>
      <w:lang w:eastAsia="ja-JP"/>
    </w:rPr>
  </w:style>
  <w:style w:type="character" w:styleId="Hyperlink">
    <w:name w:val="Hyperlink"/>
    <w:basedOn w:val="DefaultParagraphFont"/>
    <w:uiPriority w:val="99"/>
    <w:unhideWhenUsed/>
    <w:rsid w:val="00BD7651"/>
    <w:rPr>
      <w:color w:val="00768E" w:themeColor="accent2" w:themeShade="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D4C89"/>
    <w:rPr>
      <w:rFonts w:asciiTheme="majorHAnsi" w:eastAsiaTheme="majorEastAsia" w:hAnsiTheme="majorHAnsi" w:cstheme="majorBidi"/>
      <w:b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08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85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svg"/><Relationship Id="rId26" Type="http://schemas.openxmlformats.org/officeDocument/2006/relationships/header" Target="header4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image" Target="media/image10.svg"/><Relationship Id="rId29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eader" Target="header2.xml"/><Relationship Id="rId32" Type="http://schemas.openxmlformats.org/officeDocument/2006/relationships/header" Target="header10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header" Target="header6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9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svg"/><Relationship Id="rId22" Type="http://schemas.openxmlformats.org/officeDocument/2006/relationships/image" Target="media/image12.svg"/><Relationship Id="rId27" Type="http://schemas.openxmlformats.org/officeDocument/2006/relationships/header" Target="header5.xml"/><Relationship Id="rId30" Type="http://schemas.openxmlformats.org/officeDocument/2006/relationships/header" Target="header8.xm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Microsoft\Templates\CV%20pense-b&#234;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883E0DE6E3AD4D7C8544695799330E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8F82BF-1C5D-4DCE-B7CE-EFA48117F026}"/>
      </w:docPartPr>
      <w:docPartBody>
        <w:p w:rsidR="00000000" w:rsidRDefault="00AD2ECC" w:rsidP="00AD2ECC">
          <w:pPr>
            <w:pStyle w:val="883E0DE6E3AD4D7C8544695799330E94"/>
          </w:pPr>
          <w:r>
            <w:rPr>
              <w:lang w:bidi="fr-FR"/>
            </w:rPr>
            <w:t xml:space="preserve">Présentation et objectif. Remplacez cette phrase par votre objectif professionnel, ou </w:t>
          </w:r>
          <w:r>
            <w:rPr>
              <w:lang w:bidi="fr-FR"/>
            </w:rPr>
            <w:br/>
            <w:t xml:space="preserve">présentez-vous et décrivez votre projet. </w:t>
          </w:r>
        </w:p>
      </w:docPartBody>
    </w:docPart>
    <w:docPart>
      <w:docPartPr>
        <w:name w:val="3816AD01485A4098A25A4F19F9A501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22B119-F399-411B-AF59-1B99A972B473}"/>
      </w:docPartPr>
      <w:docPartBody>
        <w:p w:rsidR="00000000" w:rsidRDefault="00AD2ECC" w:rsidP="00AD2ECC">
          <w:pPr>
            <w:pStyle w:val="3816AD01485A4098A25A4F19F9A50186"/>
          </w:pPr>
          <w:r w:rsidRPr="00B72D6F">
            <w:rPr>
              <w:rStyle w:val="Heading1Char"/>
              <w:lang w:bidi="fr-FR"/>
            </w:rPr>
            <w:t>Expérience</w:t>
          </w:r>
        </w:p>
      </w:docPartBody>
    </w:docPart>
    <w:docPart>
      <w:docPartPr>
        <w:name w:val="071ED157268846A284D87561A468F8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827E74-3A91-4923-A8B1-89A87D217DFC}"/>
      </w:docPartPr>
      <w:docPartBody>
        <w:p w:rsidR="00000000" w:rsidRDefault="00AD2ECC" w:rsidP="00AD2ECC">
          <w:pPr>
            <w:pStyle w:val="071ED157268846A284D87561A468F86B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A6B22F3D7A464D8AA403CF5352B531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09A99D-051F-46BD-931E-8004511418F6}"/>
      </w:docPartPr>
      <w:docPartBody>
        <w:p w:rsidR="00000000" w:rsidRDefault="00AD2ECC" w:rsidP="00AD2ECC">
          <w:pPr>
            <w:pStyle w:val="A6B22F3D7A464D8AA403CF5352B5313F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87F888D4711E4C0590BB27426A1809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137282-DE99-4430-888C-C82255BBE833}"/>
      </w:docPartPr>
      <w:docPartBody>
        <w:p w:rsidR="00000000" w:rsidRDefault="00AD2ECC" w:rsidP="00AD2ECC">
          <w:pPr>
            <w:pStyle w:val="87F888D4711E4C0590BB27426A180991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F83428A602DD4E9F9DFC605E702383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2F3877-9FD4-493A-872D-0843B524DE4D}"/>
      </w:docPartPr>
      <w:docPartBody>
        <w:p w:rsidR="00000000" w:rsidRDefault="00AD2ECC" w:rsidP="00AD2ECC">
          <w:pPr>
            <w:pStyle w:val="F83428A602DD4E9F9DFC605E70238351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47D578FA163340B6BBC0CA2FFDE76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440FE9-B4FB-4091-9D01-775C5C76E494}"/>
      </w:docPartPr>
      <w:docPartBody>
        <w:p w:rsidR="00000000" w:rsidRDefault="00AD2ECC" w:rsidP="00AD2ECC">
          <w:pPr>
            <w:pStyle w:val="47D578FA163340B6BBC0CA2FFDE767E5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1B3794BF8E6C4A5AAA17A9DDFFC4A8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93A57F-E22F-4F71-8171-89D8E492641C}"/>
      </w:docPartPr>
      <w:docPartBody>
        <w:p w:rsidR="00000000" w:rsidRDefault="00AD2ECC" w:rsidP="00AD2ECC">
          <w:pPr>
            <w:pStyle w:val="1B3794BF8E6C4A5AAA17A9DDFFC4A8E9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99A16DC3A5464208A34112E669C6DD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44FF74-C5CC-4F0A-89DA-C0200C121385}"/>
      </w:docPartPr>
      <w:docPartBody>
        <w:p w:rsidR="00000000" w:rsidRDefault="00AD2ECC" w:rsidP="00AD2ECC">
          <w:pPr>
            <w:pStyle w:val="99A16DC3A5464208A34112E669C6DD2D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7ABB6D5A0E2A4B28AB15649B311492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9DB4FF-CD0D-4643-AC78-C8B2FA1991EA}"/>
      </w:docPartPr>
      <w:docPartBody>
        <w:p w:rsidR="00000000" w:rsidRDefault="00AD2ECC" w:rsidP="00AD2ECC">
          <w:pPr>
            <w:pStyle w:val="7ABB6D5A0E2A4B28AB15649B3114921D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AD7D323FED55472A89078443B2DEE5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B82DA4-6B3D-4418-98C5-53EB41E1B94D}"/>
      </w:docPartPr>
      <w:docPartBody>
        <w:p w:rsidR="00000000" w:rsidRDefault="00AD2ECC" w:rsidP="00AD2ECC">
          <w:pPr>
            <w:pStyle w:val="AD7D323FED55472A89078443B2DEE5A1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32C20EE0B0B9428B81E9435B9A36BA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BBE2F9-0525-45B3-A3C6-FA9897726784}"/>
      </w:docPartPr>
      <w:docPartBody>
        <w:p w:rsidR="00000000" w:rsidRDefault="00AD2ECC" w:rsidP="00AD2ECC">
          <w:pPr>
            <w:pStyle w:val="32C20EE0B0B9428B81E9435B9A36BA2A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F12AD18FE5334B86B589C933D42A75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39EAEF-3348-4B86-9957-DCCA92B49C55}"/>
      </w:docPartPr>
      <w:docPartBody>
        <w:p w:rsidR="00000000" w:rsidRDefault="00AD2ECC" w:rsidP="00AD2ECC">
          <w:pPr>
            <w:pStyle w:val="F12AD18FE5334B86B589C933D42A75D3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E250FBFA0E7F41378B42CF99EBC6F3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395428-EF02-4A60-B435-9DEC86DE9C08}"/>
      </w:docPartPr>
      <w:docPartBody>
        <w:p w:rsidR="00000000" w:rsidRDefault="00AD2ECC" w:rsidP="00AD2ECC">
          <w:pPr>
            <w:pStyle w:val="E250FBFA0E7F41378B42CF99EBC6F3A8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B49290B36CD04B91BE8279B508C52E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640808-0EFB-4DF6-B3E9-8AD6068AAF7B}"/>
      </w:docPartPr>
      <w:docPartBody>
        <w:p w:rsidR="00000000" w:rsidRDefault="00AD2ECC" w:rsidP="00AD2ECC">
          <w:pPr>
            <w:pStyle w:val="B49290B36CD04B91BE8279B508C52E72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E5AB4E0ADDA04A518151040C1D7F30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A4DC9F-82F1-4B90-AC97-598069BEE560}"/>
      </w:docPartPr>
      <w:docPartBody>
        <w:p w:rsidR="00000000" w:rsidRDefault="00AD2ECC" w:rsidP="00AD2ECC">
          <w:pPr>
            <w:pStyle w:val="E5AB4E0ADDA04A518151040C1D7F30B2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6F699E2902C24EBCA3C2B8E06D20B2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6D72C7-C13A-4334-B5E7-86BF4A834FBB}"/>
      </w:docPartPr>
      <w:docPartBody>
        <w:p w:rsidR="00000000" w:rsidRDefault="00AD2ECC" w:rsidP="00AD2ECC">
          <w:pPr>
            <w:pStyle w:val="6F699E2902C24EBCA3C2B8E06D20B233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0174B9CAC23A445D9C7A8961B3B627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595EDD-8C65-42A1-8C6C-D65CBA2BA54D}"/>
      </w:docPartPr>
      <w:docPartBody>
        <w:p w:rsidR="00000000" w:rsidRDefault="00AD2ECC" w:rsidP="00AD2ECC">
          <w:pPr>
            <w:pStyle w:val="0174B9CAC23A445D9C7A8961B3B62758"/>
          </w:pPr>
          <w:r w:rsidRPr="008064DE">
            <w:rPr>
              <w:lang w:bidi="fr-FR"/>
            </w:rPr>
            <w:t>Formation</w:t>
          </w:r>
        </w:p>
      </w:docPartBody>
    </w:docPart>
    <w:docPart>
      <w:docPartPr>
        <w:name w:val="D578EA6AA9F149ABA4E41FFBAA0650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90B272-1EED-4BA5-93BD-492D1E455ABF}"/>
      </w:docPartPr>
      <w:docPartBody>
        <w:p w:rsidR="00000000" w:rsidRDefault="00AD2ECC" w:rsidP="00AD2ECC">
          <w:pPr>
            <w:pStyle w:val="D578EA6AA9F149ABA4E41FFBAA065076"/>
          </w:pPr>
          <w:r w:rsidRPr="00036450">
            <w:rPr>
              <w:lang w:bidi="fr-FR"/>
            </w:rPr>
            <w:t xml:space="preserve">[Dates </w:t>
          </w:r>
          <w:r>
            <w:rPr>
              <w:lang w:bidi="fr-FR"/>
            </w:rPr>
            <w:t>de fin d’études</w:t>
          </w:r>
          <w:r w:rsidRPr="00036450">
            <w:rPr>
              <w:lang w:bidi="fr-FR"/>
            </w:rPr>
            <w:t>]</w:t>
          </w:r>
        </w:p>
      </w:docPartBody>
    </w:docPart>
    <w:docPart>
      <w:docPartPr>
        <w:name w:val="0095732EF2D84DE3A512C0DEF0AC17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BCF9C0-0BE1-498B-94B1-07AF4952ABAA}"/>
      </w:docPartPr>
      <w:docPartBody>
        <w:p w:rsidR="00000000" w:rsidRDefault="00AD2ECC" w:rsidP="00AD2ECC">
          <w:pPr>
            <w:pStyle w:val="0095732EF2D84DE3A512C0DEF0AC1740"/>
          </w:pPr>
          <w:r w:rsidRPr="00BD7651">
            <w:rPr>
              <w:lang w:bidi="fr-FR"/>
            </w:rPr>
            <w:t>[Ville], [État], [Région]</w:t>
          </w:r>
        </w:p>
      </w:docPartBody>
    </w:docPart>
    <w:docPart>
      <w:docPartPr>
        <w:name w:val="FBD94DCE148040D0B763B9F07C3F26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D6935C-C55C-4C19-899A-B2E72FF1DE36}"/>
      </w:docPartPr>
      <w:docPartBody>
        <w:p w:rsidR="00000000" w:rsidRDefault="00AD2ECC" w:rsidP="00AD2ECC">
          <w:pPr>
            <w:pStyle w:val="FBD94DCE148040D0B763B9F07C3F2691"/>
          </w:pPr>
          <w:r w:rsidRPr="00BD7651">
            <w:rPr>
              <w:lang w:bidi="fr-FR"/>
            </w:rPr>
            <w:t xml:space="preserve">Description, MPC (moyenne pondérée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cumulative) et bref récapitulatif des cours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dispensés ainsi que des distinctions et des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mentions obtenues.</w:t>
          </w:r>
        </w:p>
      </w:docPartBody>
    </w:docPart>
    <w:docPart>
      <w:docPartPr>
        <w:name w:val="B64D92B2FCE14143BEE8721F61A32B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84ECE5-EABC-4E4E-BF2D-7A92D88428AC}"/>
      </w:docPartPr>
      <w:docPartBody>
        <w:p w:rsidR="00000000" w:rsidRDefault="00AD2ECC" w:rsidP="00AD2ECC">
          <w:pPr>
            <w:pStyle w:val="B64D92B2FCE14143BEE8721F61A32B40"/>
          </w:pPr>
          <w:r w:rsidRPr="00036450">
            <w:rPr>
              <w:lang w:bidi="fr-FR"/>
            </w:rPr>
            <w:t xml:space="preserve">[Dates </w:t>
          </w:r>
          <w:r>
            <w:rPr>
              <w:lang w:bidi="fr-FR"/>
            </w:rPr>
            <w:t>de fin d’études</w:t>
          </w:r>
          <w:r w:rsidRPr="00036450">
            <w:rPr>
              <w:lang w:bidi="fr-FR"/>
            </w:rPr>
            <w:t>]</w:t>
          </w:r>
        </w:p>
      </w:docPartBody>
    </w:docPart>
    <w:docPart>
      <w:docPartPr>
        <w:name w:val="5B0C0035D89A412193D1D1CC9BAF41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7ABADC-2A9B-47E4-A956-7C1538DA0061}"/>
      </w:docPartPr>
      <w:docPartBody>
        <w:p w:rsidR="00000000" w:rsidRDefault="00AD2ECC" w:rsidP="00AD2ECC">
          <w:pPr>
            <w:pStyle w:val="5B0C0035D89A412193D1D1CC9BAF4107"/>
          </w:pPr>
          <w:r w:rsidRPr="00BD7651">
            <w:rPr>
              <w:lang w:bidi="fr-FR"/>
            </w:rPr>
            <w:t>[Ville], [État], [Région]</w:t>
          </w:r>
        </w:p>
      </w:docPartBody>
    </w:docPart>
    <w:docPart>
      <w:docPartPr>
        <w:name w:val="5544FCECF7064B0FA1EFEC8C0CF89A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DACFEF-77EB-4A0C-84E0-471E78E4AF36}"/>
      </w:docPartPr>
      <w:docPartBody>
        <w:p w:rsidR="00000000" w:rsidRDefault="00AD2ECC" w:rsidP="00AD2ECC">
          <w:pPr>
            <w:pStyle w:val="5544FCECF7064B0FA1EFEC8C0CF89A82"/>
          </w:pPr>
          <w:r w:rsidRPr="00BD7651">
            <w:rPr>
              <w:lang w:bidi="fr-FR"/>
            </w:rPr>
            <w:t>Activités</w:t>
          </w:r>
        </w:p>
      </w:docPartBody>
    </w:docPart>
    <w:docPart>
      <w:docPartPr>
        <w:name w:val="D271657DDE5945A8B594159D524C04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36FCA8-AD50-4B0D-A57E-9F4B8F8E92DB}"/>
      </w:docPartPr>
      <w:docPartBody>
        <w:p w:rsidR="00000000" w:rsidRDefault="00AD2ECC" w:rsidP="00AD2ECC">
          <w:pPr>
            <w:pStyle w:val="D271657DDE5945A8B594159D524C042F"/>
          </w:pPr>
          <w:r w:rsidRPr="00BD7651">
            <w:rPr>
              <w:lang w:bidi="fr-FR"/>
            </w:rPr>
            <w:t xml:space="preserve">Utilisez cette section pour indiquer vos passions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et activités pertinentes. Il peut être utile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d’indiquer ici vos expériences en animation et</w:t>
          </w:r>
          <w:r>
            <w:rPr>
              <w:lang w:bidi="fr-FR"/>
            </w:rPr>
            <w:t> </w:t>
          </w:r>
          <w:r w:rsidRPr="00BD7651">
            <w:rPr>
              <w:lang w:bidi="fr-FR"/>
            </w:rPr>
            <w:t xml:space="preserve">bénévolat. Vous pouvez également ajouter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d’autres informations importantes comme vos</w:t>
          </w:r>
          <w:r>
            <w:rPr>
              <w:lang w:bidi="fr-FR"/>
            </w:rPr>
            <w:t> </w:t>
          </w:r>
          <w:r w:rsidRPr="00BD7651">
            <w:rPr>
              <w:lang w:bidi="fr-FR"/>
            </w:rPr>
            <w:t>publications, certifications, langues, etc.</w:t>
          </w:r>
        </w:p>
      </w:docPartBody>
    </w:docPart>
    <w:docPart>
      <w:docPartPr>
        <w:name w:val="C8ED2F00258D40AE8976A6EEDA4C78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3D79C4-1192-4E31-BEAC-923FDB02855D}"/>
      </w:docPartPr>
      <w:docPartBody>
        <w:p w:rsidR="00000000" w:rsidRDefault="00AD2ECC" w:rsidP="00AD2ECC">
          <w:pPr>
            <w:pStyle w:val="C8ED2F00258D40AE8976A6EEDA4C78E5"/>
          </w:pPr>
          <w:r w:rsidRPr="008D4C89">
            <w:rPr>
              <w:rStyle w:val="Heading2Char"/>
              <w:lang w:bidi="fr-FR"/>
            </w:rPr>
            <w:t>Téléphone :</w:t>
          </w:r>
        </w:p>
      </w:docPartBody>
    </w:docPart>
    <w:docPart>
      <w:docPartPr>
        <w:name w:val="4732E78FA6864546910247048B7722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C9E5A2-26CF-4EF5-B004-9C512D0B68DB}"/>
      </w:docPartPr>
      <w:docPartBody>
        <w:p w:rsidR="00000000" w:rsidRDefault="00AD2ECC" w:rsidP="00AD2ECC">
          <w:pPr>
            <w:pStyle w:val="4732E78FA6864546910247048B772209"/>
          </w:pPr>
          <w:r w:rsidRPr="008D4C89">
            <w:rPr>
              <w:rStyle w:val="Heading2Char"/>
              <w:lang w:bidi="fr-FR"/>
            </w:rPr>
            <w:t>Adresse email :</w:t>
          </w:r>
        </w:p>
      </w:docPartBody>
    </w:docPart>
    <w:docPart>
      <w:docPartPr>
        <w:name w:val="3F634B6FF32045929EC3024E399F89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146322-DBF1-40ED-8C2F-8FB0DB7E8915}"/>
      </w:docPartPr>
      <w:docPartBody>
        <w:p w:rsidR="00000000" w:rsidRDefault="00AD2ECC" w:rsidP="00AD2ECC">
          <w:pPr>
            <w:pStyle w:val="3F634B6FF32045929EC3024E399F8909"/>
          </w:pPr>
          <w:r w:rsidRPr="008D4C89">
            <w:rPr>
              <w:rStyle w:val="Heading2Char"/>
              <w:lang w:bidi="fr-FR"/>
            </w:rPr>
            <w:t>Site web :</w:t>
          </w:r>
        </w:p>
      </w:docPartBody>
    </w:docPart>
    <w:docPart>
      <w:docPartPr>
        <w:name w:val="2BC64B1EE7044539A4AA4A18847210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4FBBFC-97E9-4D8F-A472-68EE709DE9D4}"/>
      </w:docPartPr>
      <w:docPartBody>
        <w:p w:rsidR="00000000" w:rsidRDefault="00AD2ECC" w:rsidP="00AD2ECC">
          <w:pPr>
            <w:pStyle w:val="2BC64B1EE7044539A4AA4A18847210F5"/>
          </w:pPr>
          <w:r w:rsidRPr="008D4C89">
            <w:rPr>
              <w:rStyle w:val="Heading2Char"/>
              <w:lang w:bidi="fr-FR"/>
            </w:rPr>
            <w:t>Adresse</w:t>
          </w:r>
        </w:p>
      </w:docPartBody>
    </w:docPart>
    <w:docPart>
      <w:docPartPr>
        <w:name w:val="71E4769A384B4480842A7A61D8CB1B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62D760-B0E3-478E-955F-C235373DA874}"/>
      </w:docPartPr>
      <w:docPartBody>
        <w:p w:rsidR="00000000" w:rsidRDefault="00AD2ECC" w:rsidP="00AD2ECC">
          <w:pPr>
            <w:pStyle w:val="71E4769A384B4480842A7A61D8CB1B47"/>
          </w:pPr>
          <w:r w:rsidRPr="008D4C89">
            <w:rPr>
              <w:rStyle w:val="Heading2Char"/>
              <w:lang w:bidi="fr-FR"/>
            </w:rPr>
            <w:t>Compétences</w:t>
          </w:r>
        </w:p>
      </w:docPartBody>
    </w:docPart>
    <w:docPart>
      <w:docPartPr>
        <w:name w:val="A85E5D1D8A1A4D83BE4B1376823AAE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CE27CD-4C7D-480B-8480-DA99849A9B76}"/>
      </w:docPartPr>
      <w:docPartBody>
        <w:p w:rsidR="00000000" w:rsidRDefault="00AD2ECC" w:rsidP="00AD2ECC">
          <w:pPr>
            <w:pStyle w:val="A85E5D1D8A1A4D83BE4B1376823AAE80"/>
          </w:pPr>
          <w:r w:rsidRPr="008D4C89">
            <w:rPr>
              <w:lang w:bidi="fr-FR"/>
            </w:rPr>
            <w:t xml:space="preserve">[Entrez ici vos compétences, séparées </w:t>
          </w:r>
          <w:r>
            <w:rPr>
              <w:lang w:bidi="fr-FR"/>
            </w:rPr>
            <w:br/>
          </w:r>
          <w:r w:rsidRPr="008D4C89">
            <w:rPr>
              <w:lang w:bidi="fr-FR"/>
            </w:rPr>
            <w:t>par une virgule]</w:t>
          </w:r>
        </w:p>
      </w:docPartBody>
    </w:docPart>
    <w:docPart>
      <w:docPartPr>
        <w:name w:val="5D65A24A7373420CA6D13C9E8325B0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3A5A0F-EB3E-4C7C-861A-2F7574E9305A}"/>
      </w:docPartPr>
      <w:docPartBody>
        <w:p w:rsidR="00000000" w:rsidRDefault="00AD2ECC" w:rsidP="00AD2ECC">
          <w:pPr>
            <w:pStyle w:val="5D65A24A7373420CA6D13C9E8325B0CE"/>
          </w:pPr>
          <w:r>
            <w:rPr>
              <w:lang w:bidi="fr-FR"/>
            </w:rPr>
            <w:t xml:space="preserve">Présentation et objectif. Remplacez cette phrase par votre objectif professionnel, ou </w:t>
          </w:r>
          <w:r>
            <w:rPr>
              <w:lang w:bidi="fr-FR"/>
            </w:rPr>
            <w:br/>
            <w:t xml:space="preserve">présentez-vous et décrivez votre projet. </w:t>
          </w:r>
        </w:p>
      </w:docPartBody>
    </w:docPart>
    <w:docPart>
      <w:docPartPr>
        <w:name w:val="CAAFE1D9B99A41328037DDFBA23A95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43F06F-BC37-44CA-97EB-21D0D2A5CFED}"/>
      </w:docPartPr>
      <w:docPartBody>
        <w:p w:rsidR="00000000" w:rsidRDefault="00AD2ECC" w:rsidP="00AD2ECC">
          <w:pPr>
            <w:pStyle w:val="CAAFE1D9B99A41328037DDFBA23A95D0"/>
          </w:pPr>
          <w:r w:rsidRPr="00B72D6F">
            <w:rPr>
              <w:rStyle w:val="Heading1Char"/>
              <w:lang w:bidi="fr-FR"/>
            </w:rPr>
            <w:t>Expérience</w:t>
          </w:r>
        </w:p>
      </w:docPartBody>
    </w:docPart>
    <w:docPart>
      <w:docPartPr>
        <w:name w:val="3737674E173F46FF8CE99BA45ADB0F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B220AF-DEAF-4A5E-B647-4C7B453E9D07}"/>
      </w:docPartPr>
      <w:docPartBody>
        <w:p w:rsidR="00000000" w:rsidRDefault="00AD2ECC" w:rsidP="00AD2ECC">
          <w:pPr>
            <w:pStyle w:val="3737674E173F46FF8CE99BA45ADB0F80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C4AD776A8AAC492787AE1CA9819FD9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1A5F77-7AC9-4B4F-A3E7-88FDA0F654D8}"/>
      </w:docPartPr>
      <w:docPartBody>
        <w:p w:rsidR="00000000" w:rsidRDefault="00AD2ECC" w:rsidP="00AD2ECC">
          <w:pPr>
            <w:pStyle w:val="C4AD776A8AAC492787AE1CA9819FD9AF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EC8ED48A038F48DEBB55A8E87C6C2F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2CEE14-BB00-4718-BE7A-A3AB52712604}"/>
      </w:docPartPr>
      <w:docPartBody>
        <w:p w:rsidR="00000000" w:rsidRDefault="00AD2ECC" w:rsidP="00AD2ECC">
          <w:pPr>
            <w:pStyle w:val="EC8ED48A038F48DEBB55A8E87C6C2F07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4CF5D5C1D2E140E6835475F72212C9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7FB0CD-0903-4805-88D7-2F1638D47FA5}"/>
      </w:docPartPr>
      <w:docPartBody>
        <w:p w:rsidR="00000000" w:rsidRDefault="00AD2ECC" w:rsidP="00AD2ECC">
          <w:pPr>
            <w:pStyle w:val="4CF5D5C1D2E140E6835475F72212C9F6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F2F9E00AC7634E4D9D2AD7AB60CEAE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5B2FE3-6AD5-46FD-848B-E4D8A70472F5}"/>
      </w:docPartPr>
      <w:docPartBody>
        <w:p w:rsidR="00000000" w:rsidRDefault="00AD2ECC" w:rsidP="00AD2ECC">
          <w:pPr>
            <w:pStyle w:val="F2F9E00AC7634E4D9D2AD7AB60CEAE1B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FFCFA3AC700F432BA4CAA611AC5EE6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9897CE-F7D8-42D2-BFA6-7F7612AEC326}"/>
      </w:docPartPr>
      <w:docPartBody>
        <w:p w:rsidR="00000000" w:rsidRDefault="00AD2ECC" w:rsidP="00AD2ECC">
          <w:pPr>
            <w:pStyle w:val="FFCFA3AC700F432BA4CAA611AC5EE64B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8FB4DE9CFBF34CEC88C727661CE49B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695681-4D83-4C19-9DBD-5FED96BFDACC}"/>
      </w:docPartPr>
      <w:docPartBody>
        <w:p w:rsidR="00000000" w:rsidRDefault="00AD2ECC" w:rsidP="00AD2ECC">
          <w:pPr>
            <w:pStyle w:val="8FB4DE9CFBF34CEC88C727661CE49BF6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30A6EB18009B4C47A25809ED040A85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D9AAD8-C271-42A8-A200-23EFBB3DE2E8}"/>
      </w:docPartPr>
      <w:docPartBody>
        <w:p w:rsidR="00000000" w:rsidRDefault="00AD2ECC" w:rsidP="00AD2ECC">
          <w:pPr>
            <w:pStyle w:val="30A6EB18009B4C47A25809ED040A8530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8AA4AEBFDB6540B381A8EB223E1062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82A5AB-7562-46E2-8993-4035044F87AB}"/>
      </w:docPartPr>
      <w:docPartBody>
        <w:p w:rsidR="00000000" w:rsidRDefault="00AD2ECC" w:rsidP="00AD2ECC">
          <w:pPr>
            <w:pStyle w:val="8AA4AEBFDB6540B381A8EB223E106272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0955C675B684498084C50527CF5C60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C7C575-4F4C-4EC9-9B62-6818BAC03D1A}"/>
      </w:docPartPr>
      <w:docPartBody>
        <w:p w:rsidR="00000000" w:rsidRDefault="00AD2ECC" w:rsidP="00AD2ECC">
          <w:pPr>
            <w:pStyle w:val="0955C675B684498084C50527CF5C60D1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D9A79C23F4E94736A23B99FFAD0DEC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3FA057-D797-4CAC-ABAB-EE046099E1D2}"/>
      </w:docPartPr>
      <w:docPartBody>
        <w:p w:rsidR="00000000" w:rsidRDefault="00AD2ECC" w:rsidP="00AD2ECC">
          <w:pPr>
            <w:pStyle w:val="D9A79C23F4E94736A23B99FFAD0DECC8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7FB57025B0E14F10B9A580E13AC677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F33B67-DAA7-44EC-88FB-170CB9A89510}"/>
      </w:docPartPr>
      <w:docPartBody>
        <w:p w:rsidR="00000000" w:rsidRDefault="00AD2ECC" w:rsidP="00AD2ECC">
          <w:pPr>
            <w:pStyle w:val="7FB57025B0E14F10B9A580E13AC67751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81E58A717E504D1280FDDC8F989D1B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578705-26EE-4182-84F7-DDBDFEF667D1}"/>
      </w:docPartPr>
      <w:docPartBody>
        <w:p w:rsidR="00000000" w:rsidRDefault="00AD2ECC" w:rsidP="00AD2ECC">
          <w:pPr>
            <w:pStyle w:val="81E58A717E504D1280FDDC8F989D1BFD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AAC6F106338C43BC801CC5DB9758F7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327DF8-74BE-4B0B-B24B-C91DC11C2D2E}"/>
      </w:docPartPr>
      <w:docPartBody>
        <w:p w:rsidR="00000000" w:rsidRDefault="00AD2ECC" w:rsidP="00AD2ECC">
          <w:pPr>
            <w:pStyle w:val="AAC6F106338C43BC801CC5DB9758F70D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F5A4214E5FA94E11B5FCA6132C4A8B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921747-C0AB-423F-8D95-5B1A4062F963}"/>
      </w:docPartPr>
      <w:docPartBody>
        <w:p w:rsidR="00000000" w:rsidRDefault="00AD2ECC" w:rsidP="00AD2ECC">
          <w:pPr>
            <w:pStyle w:val="F5A4214E5FA94E11B5FCA6132C4A8B8A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483919FACE8D4F6AA1807965F269E3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2BAA1B-5AA4-46F3-AEB2-E06C859894F6}"/>
      </w:docPartPr>
      <w:docPartBody>
        <w:p w:rsidR="00000000" w:rsidRDefault="00AD2ECC" w:rsidP="00AD2ECC">
          <w:pPr>
            <w:pStyle w:val="483919FACE8D4F6AA1807965F269E366"/>
          </w:pPr>
          <w:r w:rsidRPr="008064DE">
            <w:rPr>
              <w:lang w:bidi="fr-FR"/>
            </w:rPr>
            <w:t>Formation</w:t>
          </w:r>
        </w:p>
      </w:docPartBody>
    </w:docPart>
    <w:docPart>
      <w:docPartPr>
        <w:name w:val="CC29FE6DA72343CEBA451DED64E6A5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4F2BE7-1DE5-4829-81CD-CD9BFC6D44EC}"/>
      </w:docPartPr>
      <w:docPartBody>
        <w:p w:rsidR="00000000" w:rsidRDefault="00AD2ECC" w:rsidP="00AD2ECC">
          <w:pPr>
            <w:pStyle w:val="CC29FE6DA72343CEBA451DED64E6A5A7"/>
          </w:pPr>
          <w:r w:rsidRPr="00036450">
            <w:rPr>
              <w:lang w:bidi="fr-FR"/>
            </w:rPr>
            <w:t xml:space="preserve">[Dates </w:t>
          </w:r>
          <w:r>
            <w:rPr>
              <w:lang w:bidi="fr-FR"/>
            </w:rPr>
            <w:t>de fin d’études</w:t>
          </w:r>
          <w:r w:rsidRPr="00036450">
            <w:rPr>
              <w:lang w:bidi="fr-FR"/>
            </w:rPr>
            <w:t>]</w:t>
          </w:r>
        </w:p>
      </w:docPartBody>
    </w:docPart>
    <w:docPart>
      <w:docPartPr>
        <w:name w:val="2557AA60A5974B2FAE8832AAA23F8F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36CE79-2E6B-4519-9D82-9BC1B3605759}"/>
      </w:docPartPr>
      <w:docPartBody>
        <w:p w:rsidR="00000000" w:rsidRDefault="00AD2ECC" w:rsidP="00AD2ECC">
          <w:pPr>
            <w:pStyle w:val="2557AA60A5974B2FAE8832AAA23F8F53"/>
          </w:pPr>
          <w:r w:rsidRPr="00BD7651">
            <w:rPr>
              <w:lang w:bidi="fr-FR"/>
            </w:rPr>
            <w:t>[Ville], [État], [Région]</w:t>
          </w:r>
        </w:p>
      </w:docPartBody>
    </w:docPart>
    <w:docPart>
      <w:docPartPr>
        <w:name w:val="E3A092039D8F4BFCB86F8C1B4CE493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3B7F67-69AF-4DDF-B796-B9C144B46C7F}"/>
      </w:docPartPr>
      <w:docPartBody>
        <w:p w:rsidR="00000000" w:rsidRDefault="00AD2ECC" w:rsidP="00AD2ECC">
          <w:pPr>
            <w:pStyle w:val="E3A092039D8F4BFCB86F8C1B4CE493F8"/>
          </w:pPr>
          <w:r w:rsidRPr="00BD7651">
            <w:rPr>
              <w:lang w:bidi="fr-FR"/>
            </w:rPr>
            <w:t xml:space="preserve">Description, MPC (moyenne pondérée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cumulative) et bref récapitulatif des cours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dispensés ainsi que des distinctions et des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mentions obtenues.</w:t>
          </w:r>
        </w:p>
      </w:docPartBody>
    </w:docPart>
    <w:docPart>
      <w:docPartPr>
        <w:name w:val="01C01E147F1B4D1094B3DD843327E2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9C9D2C-D58C-48D5-AECD-463031BFD913}"/>
      </w:docPartPr>
      <w:docPartBody>
        <w:p w:rsidR="00000000" w:rsidRDefault="00AD2ECC" w:rsidP="00AD2ECC">
          <w:pPr>
            <w:pStyle w:val="01C01E147F1B4D1094B3DD843327E205"/>
          </w:pPr>
          <w:r w:rsidRPr="00036450">
            <w:rPr>
              <w:lang w:bidi="fr-FR"/>
            </w:rPr>
            <w:t xml:space="preserve">[Dates </w:t>
          </w:r>
          <w:r>
            <w:rPr>
              <w:lang w:bidi="fr-FR"/>
            </w:rPr>
            <w:t>de fin d’études</w:t>
          </w:r>
          <w:r w:rsidRPr="00036450">
            <w:rPr>
              <w:lang w:bidi="fr-FR"/>
            </w:rPr>
            <w:t>]</w:t>
          </w:r>
        </w:p>
      </w:docPartBody>
    </w:docPart>
    <w:docPart>
      <w:docPartPr>
        <w:name w:val="E1B48DE5D48A4080A4A3FB48E755D7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8C5E36-C5B4-4B1B-AE92-0465CBDB9857}"/>
      </w:docPartPr>
      <w:docPartBody>
        <w:p w:rsidR="00000000" w:rsidRDefault="00AD2ECC" w:rsidP="00AD2ECC">
          <w:pPr>
            <w:pStyle w:val="E1B48DE5D48A4080A4A3FB48E755D770"/>
          </w:pPr>
          <w:r w:rsidRPr="00BD7651">
            <w:rPr>
              <w:lang w:bidi="fr-FR"/>
            </w:rPr>
            <w:t>[Ville], [État], [Région]</w:t>
          </w:r>
        </w:p>
      </w:docPartBody>
    </w:docPart>
    <w:docPart>
      <w:docPartPr>
        <w:name w:val="5D2C17603FD14A888C2649BD063CDF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8DAE58-077F-40AE-B8FB-52C611A965DD}"/>
      </w:docPartPr>
      <w:docPartBody>
        <w:p w:rsidR="00000000" w:rsidRDefault="00AD2ECC" w:rsidP="00AD2ECC">
          <w:pPr>
            <w:pStyle w:val="5D2C17603FD14A888C2649BD063CDF09"/>
          </w:pPr>
          <w:r w:rsidRPr="00BD7651">
            <w:rPr>
              <w:lang w:bidi="fr-FR"/>
            </w:rPr>
            <w:t>Activités</w:t>
          </w:r>
        </w:p>
      </w:docPartBody>
    </w:docPart>
    <w:docPart>
      <w:docPartPr>
        <w:name w:val="C810799490C441AD97F8FE0B68E528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F88DAF-93B8-4F6F-ABE8-9E4509678107}"/>
      </w:docPartPr>
      <w:docPartBody>
        <w:p w:rsidR="00000000" w:rsidRDefault="00AD2ECC" w:rsidP="00AD2ECC">
          <w:pPr>
            <w:pStyle w:val="C810799490C441AD97F8FE0B68E52850"/>
          </w:pPr>
          <w:r w:rsidRPr="00BD7651">
            <w:rPr>
              <w:lang w:bidi="fr-FR"/>
            </w:rPr>
            <w:t xml:space="preserve">Utilisez cette section pour indiquer vos passions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et activités pertinentes. Il peut être utile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d’indiquer ici vos expériences en animation et</w:t>
          </w:r>
          <w:r>
            <w:rPr>
              <w:lang w:bidi="fr-FR"/>
            </w:rPr>
            <w:t> </w:t>
          </w:r>
          <w:r w:rsidRPr="00BD7651">
            <w:rPr>
              <w:lang w:bidi="fr-FR"/>
            </w:rPr>
            <w:t xml:space="preserve">bénévolat. Vous pouvez également ajouter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d’autres informations importantes comme vos</w:t>
          </w:r>
          <w:r>
            <w:rPr>
              <w:lang w:bidi="fr-FR"/>
            </w:rPr>
            <w:t> </w:t>
          </w:r>
          <w:r w:rsidRPr="00BD7651">
            <w:rPr>
              <w:lang w:bidi="fr-FR"/>
            </w:rPr>
            <w:t>publications, certifications, langues, etc.</w:t>
          </w:r>
        </w:p>
      </w:docPartBody>
    </w:docPart>
    <w:docPart>
      <w:docPartPr>
        <w:name w:val="DA61A9CAB7144E8F8D91619AA616B7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F508CB-48C0-40E8-97EB-D758965B6657}"/>
      </w:docPartPr>
      <w:docPartBody>
        <w:p w:rsidR="00000000" w:rsidRDefault="00AD2ECC" w:rsidP="00AD2ECC">
          <w:pPr>
            <w:pStyle w:val="DA61A9CAB7144E8F8D91619AA616B72E"/>
          </w:pPr>
          <w:r w:rsidRPr="008D4C89">
            <w:rPr>
              <w:rStyle w:val="Heading2Char"/>
              <w:lang w:bidi="fr-FR"/>
            </w:rPr>
            <w:t>Téléphone :</w:t>
          </w:r>
        </w:p>
      </w:docPartBody>
    </w:docPart>
    <w:docPart>
      <w:docPartPr>
        <w:name w:val="6938B8B1B3874AA281FACE7D10084D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C3BE77-DD54-42EE-8649-887EE568BA03}"/>
      </w:docPartPr>
      <w:docPartBody>
        <w:p w:rsidR="00000000" w:rsidRDefault="00AD2ECC" w:rsidP="00AD2ECC">
          <w:pPr>
            <w:pStyle w:val="6938B8B1B3874AA281FACE7D10084DE0"/>
          </w:pPr>
          <w:r w:rsidRPr="008D4C89">
            <w:rPr>
              <w:rStyle w:val="Heading2Char"/>
              <w:lang w:bidi="fr-FR"/>
            </w:rPr>
            <w:t>Adresse email :</w:t>
          </w:r>
        </w:p>
      </w:docPartBody>
    </w:docPart>
    <w:docPart>
      <w:docPartPr>
        <w:name w:val="B1FFC1149CA145F3820FFD4C88A18F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2CD047-3B1D-4D68-9136-0A95F292A08E}"/>
      </w:docPartPr>
      <w:docPartBody>
        <w:p w:rsidR="00000000" w:rsidRDefault="00AD2ECC" w:rsidP="00AD2ECC">
          <w:pPr>
            <w:pStyle w:val="B1FFC1149CA145F3820FFD4C88A18F05"/>
          </w:pPr>
          <w:r w:rsidRPr="008D4C89">
            <w:rPr>
              <w:rStyle w:val="Heading2Char"/>
              <w:lang w:bidi="fr-FR"/>
            </w:rPr>
            <w:t>Site web :</w:t>
          </w:r>
        </w:p>
      </w:docPartBody>
    </w:docPart>
    <w:docPart>
      <w:docPartPr>
        <w:name w:val="02364FAC5B7241CB9A12F751B367B2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F4704C-784A-43A3-9F72-CF7967009A96}"/>
      </w:docPartPr>
      <w:docPartBody>
        <w:p w:rsidR="00000000" w:rsidRDefault="00AD2ECC" w:rsidP="00AD2ECC">
          <w:pPr>
            <w:pStyle w:val="02364FAC5B7241CB9A12F751B367B211"/>
          </w:pPr>
          <w:r w:rsidRPr="008D4C89">
            <w:rPr>
              <w:rStyle w:val="Heading2Char"/>
              <w:lang w:bidi="fr-FR"/>
            </w:rPr>
            <w:t>Adresse</w:t>
          </w:r>
        </w:p>
      </w:docPartBody>
    </w:docPart>
    <w:docPart>
      <w:docPartPr>
        <w:name w:val="5B7828F196FA45BFB9452966E6EC41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AD3EE5-1413-4BB0-9CED-D8150D62616C}"/>
      </w:docPartPr>
      <w:docPartBody>
        <w:p w:rsidR="00000000" w:rsidRDefault="00AD2ECC" w:rsidP="00AD2ECC">
          <w:pPr>
            <w:pStyle w:val="5B7828F196FA45BFB9452966E6EC41C5"/>
          </w:pPr>
          <w:r w:rsidRPr="008D4C89">
            <w:rPr>
              <w:rStyle w:val="Heading2Char"/>
              <w:lang w:bidi="fr-FR"/>
            </w:rPr>
            <w:t>Compétences</w:t>
          </w:r>
        </w:p>
      </w:docPartBody>
    </w:docPart>
    <w:docPart>
      <w:docPartPr>
        <w:name w:val="2B7464DC8BA04955BFA88E7C5D3CCB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636192-3C1E-44E7-8BEF-C0E746BFDF09}"/>
      </w:docPartPr>
      <w:docPartBody>
        <w:p w:rsidR="00000000" w:rsidRDefault="00AD2ECC" w:rsidP="00AD2ECC">
          <w:pPr>
            <w:pStyle w:val="2B7464DC8BA04955BFA88E7C5D3CCB2A"/>
          </w:pPr>
          <w:r w:rsidRPr="008D4C89">
            <w:rPr>
              <w:lang w:bidi="fr-FR"/>
            </w:rPr>
            <w:t xml:space="preserve">[Entrez ici vos compétences, séparées </w:t>
          </w:r>
          <w:r>
            <w:rPr>
              <w:lang w:bidi="fr-FR"/>
            </w:rPr>
            <w:br/>
          </w:r>
          <w:r w:rsidRPr="008D4C89">
            <w:rPr>
              <w:lang w:bidi="fr-FR"/>
            </w:rPr>
            <w:t>par une virgule]</w:t>
          </w:r>
        </w:p>
      </w:docPartBody>
    </w:docPart>
    <w:docPart>
      <w:docPartPr>
        <w:name w:val="31BC9841CFF140C1AC6FBAC6630418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13BE56-2F04-43C7-B110-52EC31867425}"/>
      </w:docPartPr>
      <w:docPartBody>
        <w:p w:rsidR="00000000" w:rsidRDefault="00AD2ECC" w:rsidP="00AD2ECC">
          <w:pPr>
            <w:pStyle w:val="31BC9841CFF140C1AC6FBAC663041836"/>
          </w:pPr>
          <w:r>
            <w:rPr>
              <w:lang w:bidi="fr-FR"/>
            </w:rPr>
            <w:t xml:space="preserve">Présentation et objectif. Remplacez cette phrase par votre objectif professionnel, ou </w:t>
          </w:r>
          <w:r>
            <w:rPr>
              <w:lang w:bidi="fr-FR"/>
            </w:rPr>
            <w:br/>
            <w:t xml:space="preserve">présentez-vous et décrivez votre projet. </w:t>
          </w:r>
        </w:p>
      </w:docPartBody>
    </w:docPart>
    <w:docPart>
      <w:docPartPr>
        <w:name w:val="8CE38E2D5A8A40E4BE8CEC92539CB8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41125F-43AE-45B4-960D-948D7E4AB79B}"/>
      </w:docPartPr>
      <w:docPartBody>
        <w:p w:rsidR="00000000" w:rsidRDefault="00AD2ECC" w:rsidP="00AD2ECC">
          <w:pPr>
            <w:pStyle w:val="8CE38E2D5A8A40E4BE8CEC92539CB882"/>
          </w:pPr>
          <w:r w:rsidRPr="00B72D6F">
            <w:rPr>
              <w:rStyle w:val="Heading1Char"/>
              <w:lang w:bidi="fr-FR"/>
            </w:rPr>
            <w:t>Expérience</w:t>
          </w:r>
        </w:p>
      </w:docPartBody>
    </w:docPart>
    <w:docPart>
      <w:docPartPr>
        <w:name w:val="50FB832B6D87447D97E9F404FC0224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AC7374-A371-43A2-85C8-5168C25744F5}"/>
      </w:docPartPr>
      <w:docPartBody>
        <w:p w:rsidR="00000000" w:rsidRDefault="00AD2ECC" w:rsidP="00AD2ECC">
          <w:pPr>
            <w:pStyle w:val="50FB832B6D87447D97E9F404FC022465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0F09A0FF2C0849C8BDFF3B29DB5199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B42D76-5EAC-45A9-8856-54F085F82CC3}"/>
      </w:docPartPr>
      <w:docPartBody>
        <w:p w:rsidR="00000000" w:rsidRDefault="00AD2ECC" w:rsidP="00AD2ECC">
          <w:pPr>
            <w:pStyle w:val="0F09A0FF2C0849C8BDFF3B29DB51998E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C2D9FFD2B0D64E168C839E187CFBFC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72E733-2DF3-43A4-9717-1EFC29C29D33}"/>
      </w:docPartPr>
      <w:docPartBody>
        <w:p w:rsidR="00000000" w:rsidRDefault="00AD2ECC" w:rsidP="00AD2ECC">
          <w:pPr>
            <w:pStyle w:val="C2D9FFD2B0D64E168C839E187CFBFCCF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86CB58E6B923496C9B65946D6FAB14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4A96E3-FC92-47C0-B8BF-661D763A04DA}"/>
      </w:docPartPr>
      <w:docPartBody>
        <w:p w:rsidR="00000000" w:rsidRDefault="00AD2ECC" w:rsidP="00AD2ECC">
          <w:pPr>
            <w:pStyle w:val="86CB58E6B923496C9B65946D6FAB140A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CC815940D6004FEAAEDB6488BEE2E7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4982C5-E56A-44F9-BF22-9907F2E6DF50}"/>
      </w:docPartPr>
      <w:docPartBody>
        <w:p w:rsidR="00000000" w:rsidRDefault="00AD2ECC" w:rsidP="00AD2ECC">
          <w:pPr>
            <w:pStyle w:val="CC815940D6004FEAAEDB6488BEE2E7F1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D5AA365D8FD641038DE7DECCC4CF90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8D13AE-B49D-4CD0-9F99-4D7D845137C8}"/>
      </w:docPartPr>
      <w:docPartBody>
        <w:p w:rsidR="00000000" w:rsidRDefault="00AD2ECC" w:rsidP="00AD2ECC">
          <w:pPr>
            <w:pStyle w:val="D5AA365D8FD641038DE7DECCC4CF90B4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C962D7D7583E458F8E40566DD3E12D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C81281-08EC-4B40-8C51-E2601A8C6482}"/>
      </w:docPartPr>
      <w:docPartBody>
        <w:p w:rsidR="00000000" w:rsidRDefault="00AD2ECC" w:rsidP="00AD2ECC">
          <w:pPr>
            <w:pStyle w:val="C962D7D7583E458F8E40566DD3E12D53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64C9199C1A7443A6A5FEB29C5571B3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F58EA1-2DCE-4B62-9531-8345F12E6781}"/>
      </w:docPartPr>
      <w:docPartBody>
        <w:p w:rsidR="00000000" w:rsidRDefault="00AD2ECC" w:rsidP="00AD2ECC">
          <w:pPr>
            <w:pStyle w:val="64C9199C1A7443A6A5FEB29C5571B30A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6B35FDF52C154901A64F15FEC175D9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ED98DF-1F6A-4D82-B954-5F00770979FE}"/>
      </w:docPartPr>
      <w:docPartBody>
        <w:p w:rsidR="00000000" w:rsidRDefault="00AD2ECC" w:rsidP="00AD2ECC">
          <w:pPr>
            <w:pStyle w:val="6B35FDF52C154901A64F15FEC175D9F8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77E57B430B484BBDBC475F37B2168C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F62361-01B8-4BF7-B0A5-EBF8B2A8C80A}"/>
      </w:docPartPr>
      <w:docPartBody>
        <w:p w:rsidR="00000000" w:rsidRDefault="00AD2ECC" w:rsidP="00AD2ECC">
          <w:pPr>
            <w:pStyle w:val="77E57B430B484BBDBC475F37B2168C0B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404E7E99DB0F4BAD98A271485863AD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3104EA-F28A-4E56-818E-3CBED0045F81}"/>
      </w:docPartPr>
      <w:docPartBody>
        <w:p w:rsidR="00000000" w:rsidRDefault="00AD2ECC" w:rsidP="00AD2ECC">
          <w:pPr>
            <w:pStyle w:val="404E7E99DB0F4BAD98A271485863ADDF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8F8A6F46B3274E5BB123DF3365A707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587587-9532-492E-A997-BA627551842A}"/>
      </w:docPartPr>
      <w:docPartBody>
        <w:p w:rsidR="00000000" w:rsidRDefault="00AD2ECC" w:rsidP="00AD2ECC">
          <w:pPr>
            <w:pStyle w:val="8F8A6F46B3274E5BB123DF3365A7072B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9180FF1074AB46FD96183414341708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D3A948-7879-4B09-87EA-FA2C5245FC7D}"/>
      </w:docPartPr>
      <w:docPartBody>
        <w:p w:rsidR="00000000" w:rsidRDefault="00AD2ECC" w:rsidP="00AD2ECC">
          <w:pPr>
            <w:pStyle w:val="9180FF1074AB46FD96183414341708E8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C91EE7E7BFD9405CA481029ECD0A6B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B6E375-9EC8-43E8-A444-53E8A6323473}"/>
      </w:docPartPr>
      <w:docPartBody>
        <w:p w:rsidR="00000000" w:rsidRDefault="00AD2ECC" w:rsidP="00AD2ECC">
          <w:pPr>
            <w:pStyle w:val="C91EE7E7BFD9405CA481029ECD0A6BC0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99F055F19F5545A9A5BB2D3E81989F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ADD971-2B4D-4AD3-85CB-B75F9DF15FE9}"/>
      </w:docPartPr>
      <w:docPartBody>
        <w:p w:rsidR="00000000" w:rsidRDefault="00AD2ECC" w:rsidP="00AD2ECC">
          <w:pPr>
            <w:pStyle w:val="99F055F19F5545A9A5BB2D3E81989FA7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32A9A8A6E8534726B4C29864D3A3AA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4BD6D9-41D7-43EE-9A5A-8CF244806BE0}"/>
      </w:docPartPr>
      <w:docPartBody>
        <w:p w:rsidR="00000000" w:rsidRDefault="00AD2ECC" w:rsidP="00AD2ECC">
          <w:pPr>
            <w:pStyle w:val="32A9A8A6E8534726B4C29864D3A3AA02"/>
          </w:pPr>
          <w:r w:rsidRPr="008064DE">
            <w:rPr>
              <w:lang w:bidi="fr-FR"/>
            </w:rPr>
            <w:t>Formation</w:t>
          </w:r>
        </w:p>
      </w:docPartBody>
    </w:docPart>
    <w:docPart>
      <w:docPartPr>
        <w:name w:val="7E5A263A065E431EBA50AF702EB377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DA2002-1107-4D40-AD2C-49D11E4ED6E5}"/>
      </w:docPartPr>
      <w:docPartBody>
        <w:p w:rsidR="00000000" w:rsidRDefault="00AD2ECC" w:rsidP="00AD2ECC">
          <w:pPr>
            <w:pStyle w:val="7E5A263A065E431EBA50AF702EB3775A"/>
          </w:pPr>
          <w:r w:rsidRPr="00036450">
            <w:rPr>
              <w:lang w:bidi="fr-FR"/>
            </w:rPr>
            <w:t xml:space="preserve">[Dates </w:t>
          </w:r>
          <w:r>
            <w:rPr>
              <w:lang w:bidi="fr-FR"/>
            </w:rPr>
            <w:t>de fin d’études</w:t>
          </w:r>
          <w:r w:rsidRPr="00036450">
            <w:rPr>
              <w:lang w:bidi="fr-FR"/>
            </w:rPr>
            <w:t>]</w:t>
          </w:r>
        </w:p>
      </w:docPartBody>
    </w:docPart>
    <w:docPart>
      <w:docPartPr>
        <w:name w:val="353F50D3CD8C4855B9B18F51C3DEE6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97CA9F-CA57-4D8A-959D-60A48AACEE9B}"/>
      </w:docPartPr>
      <w:docPartBody>
        <w:p w:rsidR="00000000" w:rsidRDefault="00AD2ECC" w:rsidP="00AD2ECC">
          <w:pPr>
            <w:pStyle w:val="353F50D3CD8C4855B9B18F51C3DEE62E"/>
          </w:pPr>
          <w:r w:rsidRPr="00BD7651">
            <w:rPr>
              <w:lang w:bidi="fr-FR"/>
            </w:rPr>
            <w:t>[Ville], [État], [Région]</w:t>
          </w:r>
        </w:p>
      </w:docPartBody>
    </w:docPart>
    <w:docPart>
      <w:docPartPr>
        <w:name w:val="79F500456DCB4FDBA985555DB50179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529198-C064-4666-AFF4-D10164C0B1DB}"/>
      </w:docPartPr>
      <w:docPartBody>
        <w:p w:rsidR="00000000" w:rsidRDefault="00AD2ECC" w:rsidP="00AD2ECC">
          <w:pPr>
            <w:pStyle w:val="79F500456DCB4FDBA985555DB501796F"/>
          </w:pPr>
          <w:r w:rsidRPr="00BD7651">
            <w:rPr>
              <w:lang w:bidi="fr-FR"/>
            </w:rPr>
            <w:t xml:space="preserve">Description, MPC (moyenne pondérée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cumulative) et bref récapitulatif des cours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dispensés ainsi que des distinctions et des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mentions obtenues.</w:t>
          </w:r>
        </w:p>
      </w:docPartBody>
    </w:docPart>
    <w:docPart>
      <w:docPartPr>
        <w:name w:val="7A7AC9EC45944936B3D3F044079367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0BA01A-F400-4259-8B21-E098F066C61F}"/>
      </w:docPartPr>
      <w:docPartBody>
        <w:p w:rsidR="00000000" w:rsidRDefault="00AD2ECC" w:rsidP="00AD2ECC">
          <w:pPr>
            <w:pStyle w:val="7A7AC9EC45944936B3D3F044079367CE"/>
          </w:pPr>
          <w:r w:rsidRPr="00036450">
            <w:rPr>
              <w:lang w:bidi="fr-FR"/>
            </w:rPr>
            <w:t xml:space="preserve">[Dates </w:t>
          </w:r>
          <w:r>
            <w:rPr>
              <w:lang w:bidi="fr-FR"/>
            </w:rPr>
            <w:t>de fin d’études</w:t>
          </w:r>
          <w:r w:rsidRPr="00036450">
            <w:rPr>
              <w:lang w:bidi="fr-FR"/>
            </w:rPr>
            <w:t>]</w:t>
          </w:r>
        </w:p>
      </w:docPartBody>
    </w:docPart>
    <w:docPart>
      <w:docPartPr>
        <w:name w:val="803147EEF33A4D7A8530C22DFB17F5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11E022-F141-4954-AF66-4A423D58BB36}"/>
      </w:docPartPr>
      <w:docPartBody>
        <w:p w:rsidR="00000000" w:rsidRDefault="00AD2ECC" w:rsidP="00AD2ECC">
          <w:pPr>
            <w:pStyle w:val="803147EEF33A4D7A8530C22DFB17F5F1"/>
          </w:pPr>
          <w:r w:rsidRPr="00BD7651">
            <w:rPr>
              <w:lang w:bidi="fr-FR"/>
            </w:rPr>
            <w:t>[Ville], [État], [Région]</w:t>
          </w:r>
        </w:p>
      </w:docPartBody>
    </w:docPart>
    <w:docPart>
      <w:docPartPr>
        <w:name w:val="787F24BFAB6B4988BB6D797B6DB2CC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147302-27E7-436A-835A-801231499975}"/>
      </w:docPartPr>
      <w:docPartBody>
        <w:p w:rsidR="00000000" w:rsidRDefault="00AD2ECC" w:rsidP="00AD2ECC">
          <w:pPr>
            <w:pStyle w:val="787F24BFAB6B4988BB6D797B6DB2CC78"/>
          </w:pPr>
          <w:r w:rsidRPr="00BD7651">
            <w:rPr>
              <w:lang w:bidi="fr-FR"/>
            </w:rPr>
            <w:t>Activités</w:t>
          </w:r>
        </w:p>
      </w:docPartBody>
    </w:docPart>
    <w:docPart>
      <w:docPartPr>
        <w:name w:val="CF70625443D34196AE523BC27D4171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80D66E-F63E-4EBD-853E-A1F9DDCC1753}"/>
      </w:docPartPr>
      <w:docPartBody>
        <w:p w:rsidR="00000000" w:rsidRDefault="00AD2ECC" w:rsidP="00AD2ECC">
          <w:pPr>
            <w:pStyle w:val="CF70625443D34196AE523BC27D41711B"/>
          </w:pPr>
          <w:r w:rsidRPr="00BD7651">
            <w:rPr>
              <w:lang w:bidi="fr-FR"/>
            </w:rPr>
            <w:t xml:space="preserve">Utilisez cette section pour indiquer vos passions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et activités pertinentes. Il peut être utile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d’indiquer ici vos expériences en animation et</w:t>
          </w:r>
          <w:r>
            <w:rPr>
              <w:lang w:bidi="fr-FR"/>
            </w:rPr>
            <w:t> </w:t>
          </w:r>
          <w:r w:rsidRPr="00BD7651">
            <w:rPr>
              <w:lang w:bidi="fr-FR"/>
            </w:rPr>
            <w:t xml:space="preserve">bénévolat. Vous pouvez également ajouter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d’autres informations importantes comme vos</w:t>
          </w:r>
          <w:r>
            <w:rPr>
              <w:lang w:bidi="fr-FR"/>
            </w:rPr>
            <w:t> </w:t>
          </w:r>
          <w:r w:rsidRPr="00BD7651">
            <w:rPr>
              <w:lang w:bidi="fr-FR"/>
            </w:rPr>
            <w:t>publications, certifications, langues, etc.</w:t>
          </w:r>
        </w:p>
      </w:docPartBody>
    </w:docPart>
    <w:docPart>
      <w:docPartPr>
        <w:name w:val="BB8526709538437A95D8C910CEC00D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9DA1B8-3A21-4F04-9249-1C30EC6CB23C}"/>
      </w:docPartPr>
      <w:docPartBody>
        <w:p w:rsidR="00000000" w:rsidRDefault="00AD2ECC" w:rsidP="00AD2ECC">
          <w:pPr>
            <w:pStyle w:val="BB8526709538437A95D8C910CEC00DA4"/>
          </w:pPr>
          <w:r w:rsidRPr="008D4C89">
            <w:rPr>
              <w:rStyle w:val="Heading2Char"/>
              <w:lang w:bidi="fr-FR"/>
            </w:rPr>
            <w:t>Téléphone :</w:t>
          </w:r>
        </w:p>
      </w:docPartBody>
    </w:docPart>
    <w:docPart>
      <w:docPartPr>
        <w:name w:val="C01A3AEA3BEB4256AA8E7D4F9CA8FD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646CC8-BD04-4585-A0F6-19D069456906}"/>
      </w:docPartPr>
      <w:docPartBody>
        <w:p w:rsidR="00000000" w:rsidRDefault="00AD2ECC" w:rsidP="00AD2ECC">
          <w:pPr>
            <w:pStyle w:val="C01A3AEA3BEB4256AA8E7D4F9CA8FD57"/>
          </w:pPr>
          <w:r w:rsidRPr="008D4C89">
            <w:rPr>
              <w:rStyle w:val="Heading2Char"/>
              <w:lang w:bidi="fr-FR"/>
            </w:rPr>
            <w:t>Adresse email :</w:t>
          </w:r>
        </w:p>
      </w:docPartBody>
    </w:docPart>
    <w:docPart>
      <w:docPartPr>
        <w:name w:val="D2DD2ED39B3544C39A64DFB8ED2D0E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7AEE6C-3BDF-44D5-9144-50FEC45DB8BD}"/>
      </w:docPartPr>
      <w:docPartBody>
        <w:p w:rsidR="00000000" w:rsidRDefault="00AD2ECC" w:rsidP="00AD2ECC">
          <w:pPr>
            <w:pStyle w:val="D2DD2ED39B3544C39A64DFB8ED2D0E49"/>
          </w:pPr>
          <w:r w:rsidRPr="008D4C89">
            <w:rPr>
              <w:rStyle w:val="Heading2Char"/>
              <w:lang w:bidi="fr-FR"/>
            </w:rPr>
            <w:t>Site web :</w:t>
          </w:r>
        </w:p>
      </w:docPartBody>
    </w:docPart>
    <w:docPart>
      <w:docPartPr>
        <w:name w:val="ADEE1853E2734BAFA109A2CC271509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954471-2D11-4217-A6E0-590A8DC655FE}"/>
      </w:docPartPr>
      <w:docPartBody>
        <w:p w:rsidR="00000000" w:rsidRDefault="00AD2ECC" w:rsidP="00AD2ECC">
          <w:pPr>
            <w:pStyle w:val="ADEE1853E2734BAFA109A2CC271509A5"/>
          </w:pPr>
          <w:r w:rsidRPr="008D4C89">
            <w:rPr>
              <w:rStyle w:val="Heading2Char"/>
              <w:lang w:bidi="fr-FR"/>
            </w:rPr>
            <w:t>Adresse</w:t>
          </w:r>
        </w:p>
      </w:docPartBody>
    </w:docPart>
    <w:docPart>
      <w:docPartPr>
        <w:name w:val="2383D738A0654F64856AD97F1ECB30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69E69D-6851-4D2E-908A-1BF1C9B6898E}"/>
      </w:docPartPr>
      <w:docPartBody>
        <w:p w:rsidR="00000000" w:rsidRDefault="00AD2ECC" w:rsidP="00AD2ECC">
          <w:pPr>
            <w:pStyle w:val="2383D738A0654F64856AD97F1ECB30E7"/>
          </w:pPr>
          <w:r w:rsidRPr="008D4C89">
            <w:rPr>
              <w:rStyle w:val="Heading2Char"/>
              <w:lang w:bidi="fr-FR"/>
            </w:rPr>
            <w:t>Compétences</w:t>
          </w:r>
        </w:p>
      </w:docPartBody>
    </w:docPart>
    <w:docPart>
      <w:docPartPr>
        <w:name w:val="9CBCAC1E90BE4504A35896DAAB533F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AD8DF7-9DB8-40DD-97FD-51BA26B86DC1}"/>
      </w:docPartPr>
      <w:docPartBody>
        <w:p w:rsidR="00000000" w:rsidRDefault="00AD2ECC" w:rsidP="00AD2ECC">
          <w:pPr>
            <w:pStyle w:val="9CBCAC1E90BE4504A35896DAAB533F87"/>
          </w:pPr>
          <w:r w:rsidRPr="008D4C89">
            <w:rPr>
              <w:lang w:bidi="fr-FR"/>
            </w:rPr>
            <w:t xml:space="preserve">[Entrez ici vos compétences, séparées </w:t>
          </w:r>
          <w:r>
            <w:rPr>
              <w:lang w:bidi="fr-FR"/>
            </w:rPr>
            <w:br/>
          </w:r>
          <w:r w:rsidRPr="008D4C89">
            <w:rPr>
              <w:lang w:bidi="fr-FR"/>
            </w:rPr>
            <w:t>par une virgule]</w:t>
          </w:r>
        </w:p>
      </w:docPartBody>
    </w:docPart>
    <w:docPart>
      <w:docPartPr>
        <w:name w:val="430A4971353E4F4DA651B6B18C8A07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20DAD3-70FA-43A2-BA99-103AF0F633BC}"/>
      </w:docPartPr>
      <w:docPartBody>
        <w:p w:rsidR="00000000" w:rsidRDefault="00AD2ECC" w:rsidP="00AD2ECC">
          <w:pPr>
            <w:pStyle w:val="430A4971353E4F4DA651B6B18C8A073E"/>
          </w:pPr>
          <w:r>
            <w:rPr>
              <w:lang w:bidi="fr-FR"/>
            </w:rPr>
            <w:t xml:space="preserve">Présentation et objectif. Remplacez cette phrase par votre objectif professionnel, ou </w:t>
          </w:r>
          <w:r>
            <w:rPr>
              <w:lang w:bidi="fr-FR"/>
            </w:rPr>
            <w:br/>
            <w:t xml:space="preserve">présentez-vous et décrivez votre projet. </w:t>
          </w:r>
        </w:p>
      </w:docPartBody>
    </w:docPart>
    <w:docPart>
      <w:docPartPr>
        <w:name w:val="04E2FDB560BA47B9BB49B1907BD697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905C6A-4DC0-4861-850E-57908DE7A04E}"/>
      </w:docPartPr>
      <w:docPartBody>
        <w:p w:rsidR="00000000" w:rsidRDefault="00AD2ECC" w:rsidP="00AD2ECC">
          <w:pPr>
            <w:pStyle w:val="04E2FDB560BA47B9BB49B1907BD6979A"/>
          </w:pPr>
          <w:r w:rsidRPr="00B72D6F">
            <w:rPr>
              <w:rStyle w:val="Heading1Char"/>
              <w:lang w:bidi="fr-FR"/>
            </w:rPr>
            <w:t>Expérience</w:t>
          </w:r>
        </w:p>
      </w:docPartBody>
    </w:docPart>
    <w:docPart>
      <w:docPartPr>
        <w:name w:val="6B1F6DD1E47B40AF8115C2B121D77F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180DD4-838D-4F14-BBDF-ADC759EFEF8D}"/>
      </w:docPartPr>
      <w:docPartBody>
        <w:p w:rsidR="00000000" w:rsidRDefault="00AD2ECC" w:rsidP="00AD2ECC">
          <w:pPr>
            <w:pStyle w:val="6B1F6DD1E47B40AF8115C2B121D77FCE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6F97EB9AD57D4E8BB1B6D250EC28BC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26F24A-4871-4B50-993C-A6A3DF36BDB8}"/>
      </w:docPartPr>
      <w:docPartBody>
        <w:p w:rsidR="00000000" w:rsidRDefault="00AD2ECC" w:rsidP="00AD2ECC">
          <w:pPr>
            <w:pStyle w:val="6F97EB9AD57D4E8BB1B6D250EC28BC7F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8CB872FB67EE479EA2654902B3DEDC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F3465B-DC23-4448-98F7-4B97EE005A2F}"/>
      </w:docPartPr>
      <w:docPartBody>
        <w:p w:rsidR="00000000" w:rsidRDefault="00AD2ECC" w:rsidP="00AD2ECC">
          <w:pPr>
            <w:pStyle w:val="8CB872FB67EE479EA2654902B3DEDC76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ABD40D1258BE4BDF86D3CC3BAE3081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E8CB10-2A92-4A9D-ACD2-0396EFA90C34}"/>
      </w:docPartPr>
      <w:docPartBody>
        <w:p w:rsidR="00000000" w:rsidRDefault="00AD2ECC" w:rsidP="00AD2ECC">
          <w:pPr>
            <w:pStyle w:val="ABD40D1258BE4BDF86D3CC3BAE3081C1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03C48B1007E745C1B090FFCA40FAA3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0BB858-78D5-4E2D-AB80-472E7705DF48}"/>
      </w:docPartPr>
      <w:docPartBody>
        <w:p w:rsidR="00000000" w:rsidRDefault="00AD2ECC" w:rsidP="00AD2ECC">
          <w:pPr>
            <w:pStyle w:val="03C48B1007E745C1B090FFCA40FAA3C0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9B42075765DD44DE85E724A703D8DF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7D4247-F4DA-432A-8FD8-7F87B45CA0C2}"/>
      </w:docPartPr>
      <w:docPartBody>
        <w:p w:rsidR="00000000" w:rsidRDefault="00AD2ECC" w:rsidP="00AD2ECC">
          <w:pPr>
            <w:pStyle w:val="9B42075765DD44DE85E724A703D8DFFC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DDA6B313B703444C977C633036D710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402A52-F973-4C11-9BDF-BC057EC47CAA}"/>
      </w:docPartPr>
      <w:docPartBody>
        <w:p w:rsidR="00000000" w:rsidRDefault="00AD2ECC" w:rsidP="00AD2ECC">
          <w:pPr>
            <w:pStyle w:val="DDA6B313B703444C977C633036D71079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FD1F912AC62B4EEB8E3CEE1232B65A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FDAF26-A13E-4F0C-993D-4E1207F77FBC}"/>
      </w:docPartPr>
      <w:docPartBody>
        <w:p w:rsidR="00000000" w:rsidRDefault="00AD2ECC" w:rsidP="00AD2ECC">
          <w:pPr>
            <w:pStyle w:val="FD1F912AC62B4EEB8E3CEE1232B65A69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792BAE54EF6E433FA5D55B09084476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3BAA3D-9CFB-47A0-B730-96E3E9745187}"/>
      </w:docPartPr>
      <w:docPartBody>
        <w:p w:rsidR="00000000" w:rsidRDefault="00AD2ECC" w:rsidP="00AD2ECC">
          <w:pPr>
            <w:pStyle w:val="792BAE54EF6E433FA5D55B090844760F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A455A54A6B3A45F0B904E8095E1CC1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3EF766-F434-409F-8039-5275312B38D1}"/>
      </w:docPartPr>
      <w:docPartBody>
        <w:p w:rsidR="00000000" w:rsidRDefault="00AD2ECC" w:rsidP="00AD2ECC">
          <w:pPr>
            <w:pStyle w:val="A455A54A6B3A45F0B904E8095E1CC1B5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243AB0B3F6A442789517048A4A0DA5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C78784-AF09-4493-9F24-77CE8FB148D1}"/>
      </w:docPartPr>
      <w:docPartBody>
        <w:p w:rsidR="00000000" w:rsidRDefault="00AD2ECC" w:rsidP="00AD2ECC">
          <w:pPr>
            <w:pStyle w:val="243AB0B3F6A442789517048A4A0DA5FA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FB615F7E02A8489EB67916B2D5D7E0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9CEDC7-5C6F-4B28-82BF-B3207A361640}"/>
      </w:docPartPr>
      <w:docPartBody>
        <w:p w:rsidR="00000000" w:rsidRDefault="00AD2ECC" w:rsidP="00AD2ECC">
          <w:pPr>
            <w:pStyle w:val="FB615F7E02A8489EB67916B2D5D7E027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67CB5BA51A5A4899867882ED3AEC04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69CE8E-E2B5-4D25-ACA6-8D3F68DA3582}"/>
      </w:docPartPr>
      <w:docPartBody>
        <w:p w:rsidR="00000000" w:rsidRDefault="00AD2ECC" w:rsidP="00AD2ECC">
          <w:pPr>
            <w:pStyle w:val="67CB5BA51A5A4899867882ED3AEC047A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C8CCB76D15B748D7B79E6AF87057E1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8B1CAA-2D88-47C7-BB59-D4B972F439F3}"/>
      </w:docPartPr>
      <w:docPartBody>
        <w:p w:rsidR="00000000" w:rsidRDefault="00AD2ECC" w:rsidP="00AD2ECC">
          <w:pPr>
            <w:pStyle w:val="C8CCB76D15B748D7B79E6AF87057E1B0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7528B397F5F54295945C5E92B55468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5B17F8-1427-4F22-BFB0-66CC65DEF72C}"/>
      </w:docPartPr>
      <w:docPartBody>
        <w:p w:rsidR="00000000" w:rsidRDefault="00AD2ECC" w:rsidP="00AD2ECC">
          <w:pPr>
            <w:pStyle w:val="7528B397F5F54295945C5E92B5546821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F260B989CBD8439E9FF9D09007F79E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EDCEBA-7BB4-46FF-B134-BC745FBA8DE6}"/>
      </w:docPartPr>
      <w:docPartBody>
        <w:p w:rsidR="00000000" w:rsidRDefault="00AD2ECC" w:rsidP="00AD2ECC">
          <w:pPr>
            <w:pStyle w:val="F260B989CBD8439E9FF9D09007F79EF6"/>
          </w:pPr>
          <w:r w:rsidRPr="008064DE">
            <w:rPr>
              <w:lang w:bidi="fr-FR"/>
            </w:rPr>
            <w:t>Formation</w:t>
          </w:r>
        </w:p>
      </w:docPartBody>
    </w:docPart>
    <w:docPart>
      <w:docPartPr>
        <w:name w:val="67809622D0404207A048F0BB5CA851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B4290E-3A0C-4910-918D-76261F88405A}"/>
      </w:docPartPr>
      <w:docPartBody>
        <w:p w:rsidR="00000000" w:rsidRDefault="00AD2ECC" w:rsidP="00AD2ECC">
          <w:pPr>
            <w:pStyle w:val="67809622D0404207A048F0BB5CA8510C"/>
          </w:pPr>
          <w:r w:rsidRPr="00036450">
            <w:rPr>
              <w:lang w:bidi="fr-FR"/>
            </w:rPr>
            <w:t xml:space="preserve">[Dates </w:t>
          </w:r>
          <w:r>
            <w:rPr>
              <w:lang w:bidi="fr-FR"/>
            </w:rPr>
            <w:t>de fin d’études</w:t>
          </w:r>
          <w:r w:rsidRPr="00036450">
            <w:rPr>
              <w:lang w:bidi="fr-FR"/>
            </w:rPr>
            <w:t>]</w:t>
          </w:r>
        </w:p>
      </w:docPartBody>
    </w:docPart>
    <w:docPart>
      <w:docPartPr>
        <w:name w:val="35F7F48110604DFC992CF890E167F4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CCD478-8A65-45F2-9234-C5FAC021871A}"/>
      </w:docPartPr>
      <w:docPartBody>
        <w:p w:rsidR="00000000" w:rsidRDefault="00AD2ECC" w:rsidP="00AD2ECC">
          <w:pPr>
            <w:pStyle w:val="35F7F48110604DFC992CF890E167F42B"/>
          </w:pPr>
          <w:r w:rsidRPr="00BD7651">
            <w:rPr>
              <w:lang w:bidi="fr-FR"/>
            </w:rPr>
            <w:t>[Ville], [État], [Région]</w:t>
          </w:r>
        </w:p>
      </w:docPartBody>
    </w:docPart>
    <w:docPart>
      <w:docPartPr>
        <w:name w:val="61E6B94D89E54628925B9ABA6F0711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899300-A564-42CB-80B9-2F5536F1588F}"/>
      </w:docPartPr>
      <w:docPartBody>
        <w:p w:rsidR="00000000" w:rsidRDefault="00AD2ECC" w:rsidP="00AD2ECC">
          <w:pPr>
            <w:pStyle w:val="61E6B94D89E54628925B9ABA6F071155"/>
          </w:pPr>
          <w:r w:rsidRPr="00BD7651">
            <w:rPr>
              <w:lang w:bidi="fr-FR"/>
            </w:rPr>
            <w:t xml:space="preserve">Description, MPC (moyenne pondérée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cumulative) et bref récapitulatif des cours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dispensés ainsi que des distinctions et des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mentions obtenues.</w:t>
          </w:r>
        </w:p>
      </w:docPartBody>
    </w:docPart>
    <w:docPart>
      <w:docPartPr>
        <w:name w:val="F932D59625E54F2A92CF2482BFE857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AD0D4F-F6C9-48FD-BFD9-B45DD2879372}"/>
      </w:docPartPr>
      <w:docPartBody>
        <w:p w:rsidR="00000000" w:rsidRDefault="00AD2ECC" w:rsidP="00AD2ECC">
          <w:pPr>
            <w:pStyle w:val="F932D59625E54F2A92CF2482BFE85705"/>
          </w:pPr>
          <w:r w:rsidRPr="00036450">
            <w:rPr>
              <w:lang w:bidi="fr-FR"/>
            </w:rPr>
            <w:t xml:space="preserve">[Dates </w:t>
          </w:r>
          <w:r>
            <w:rPr>
              <w:lang w:bidi="fr-FR"/>
            </w:rPr>
            <w:t>de fin d’études</w:t>
          </w:r>
          <w:r w:rsidRPr="00036450">
            <w:rPr>
              <w:lang w:bidi="fr-FR"/>
            </w:rPr>
            <w:t>]</w:t>
          </w:r>
        </w:p>
      </w:docPartBody>
    </w:docPart>
    <w:docPart>
      <w:docPartPr>
        <w:name w:val="B7249B07435E47A49E1DBCD8ADCBFD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A70EF5-B75A-4CA2-8C68-79EF7E166272}"/>
      </w:docPartPr>
      <w:docPartBody>
        <w:p w:rsidR="00000000" w:rsidRDefault="00AD2ECC" w:rsidP="00AD2ECC">
          <w:pPr>
            <w:pStyle w:val="B7249B07435E47A49E1DBCD8ADCBFD59"/>
          </w:pPr>
          <w:r w:rsidRPr="00BD7651">
            <w:rPr>
              <w:lang w:bidi="fr-FR"/>
            </w:rPr>
            <w:t>[Ville], [État], [Région]</w:t>
          </w:r>
        </w:p>
      </w:docPartBody>
    </w:docPart>
    <w:docPart>
      <w:docPartPr>
        <w:name w:val="A586B9C7BAA042C9B41BC49A840B11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F7D21B-BA4C-4D8A-B537-7130FE6E80C3}"/>
      </w:docPartPr>
      <w:docPartBody>
        <w:p w:rsidR="00000000" w:rsidRDefault="00AD2ECC" w:rsidP="00AD2ECC">
          <w:pPr>
            <w:pStyle w:val="A586B9C7BAA042C9B41BC49A840B1134"/>
          </w:pPr>
          <w:r w:rsidRPr="00BD7651">
            <w:rPr>
              <w:lang w:bidi="fr-FR"/>
            </w:rPr>
            <w:t>Activités</w:t>
          </w:r>
        </w:p>
      </w:docPartBody>
    </w:docPart>
    <w:docPart>
      <w:docPartPr>
        <w:name w:val="F5089995699341DF84E378A0C5A8E8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EE0669-C5E6-4043-BAFF-B8209176FD4C}"/>
      </w:docPartPr>
      <w:docPartBody>
        <w:p w:rsidR="00000000" w:rsidRDefault="00AD2ECC" w:rsidP="00AD2ECC">
          <w:pPr>
            <w:pStyle w:val="F5089995699341DF84E378A0C5A8E81F"/>
          </w:pPr>
          <w:r w:rsidRPr="00BD7651">
            <w:rPr>
              <w:lang w:bidi="fr-FR"/>
            </w:rPr>
            <w:t xml:space="preserve">Utilisez cette section pour indiquer vos passions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et activités pertinentes. Il peut être utile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d’indiquer ici vos expériences en animation et</w:t>
          </w:r>
          <w:r>
            <w:rPr>
              <w:lang w:bidi="fr-FR"/>
            </w:rPr>
            <w:t> </w:t>
          </w:r>
          <w:r w:rsidRPr="00BD7651">
            <w:rPr>
              <w:lang w:bidi="fr-FR"/>
            </w:rPr>
            <w:t xml:space="preserve">bénévolat. Vous pouvez également ajouter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d’autres informations importantes comme vos</w:t>
          </w:r>
          <w:r>
            <w:rPr>
              <w:lang w:bidi="fr-FR"/>
            </w:rPr>
            <w:t> </w:t>
          </w:r>
          <w:r w:rsidRPr="00BD7651">
            <w:rPr>
              <w:lang w:bidi="fr-FR"/>
            </w:rPr>
            <w:t>publications, certifications, langues, etc.</w:t>
          </w:r>
        </w:p>
      </w:docPartBody>
    </w:docPart>
    <w:docPart>
      <w:docPartPr>
        <w:name w:val="3EC6103933DD4DBBAB0590C0705F22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A06E60-BEDD-4FD5-B059-B02139EB4BCD}"/>
      </w:docPartPr>
      <w:docPartBody>
        <w:p w:rsidR="00000000" w:rsidRDefault="00AD2ECC" w:rsidP="00AD2ECC">
          <w:pPr>
            <w:pStyle w:val="3EC6103933DD4DBBAB0590C0705F22D4"/>
          </w:pPr>
          <w:r w:rsidRPr="008D4C89">
            <w:rPr>
              <w:rStyle w:val="Heading2Char"/>
              <w:lang w:bidi="fr-FR"/>
            </w:rPr>
            <w:t>Téléphone :</w:t>
          </w:r>
        </w:p>
      </w:docPartBody>
    </w:docPart>
    <w:docPart>
      <w:docPartPr>
        <w:name w:val="F1707DA4945D49EFACD4896E0DB615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845890-4813-4C1E-9F30-9DD4E0F74489}"/>
      </w:docPartPr>
      <w:docPartBody>
        <w:p w:rsidR="00000000" w:rsidRDefault="00AD2ECC" w:rsidP="00AD2ECC">
          <w:pPr>
            <w:pStyle w:val="F1707DA4945D49EFACD4896E0DB615A9"/>
          </w:pPr>
          <w:r w:rsidRPr="008D4C89">
            <w:rPr>
              <w:rStyle w:val="Heading2Char"/>
              <w:lang w:bidi="fr-FR"/>
            </w:rPr>
            <w:t>Adresse email :</w:t>
          </w:r>
        </w:p>
      </w:docPartBody>
    </w:docPart>
    <w:docPart>
      <w:docPartPr>
        <w:name w:val="A0AE89BF48B1404EA6BA76D684C277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0063E0-F388-4885-ADE4-F970133AC857}"/>
      </w:docPartPr>
      <w:docPartBody>
        <w:p w:rsidR="00000000" w:rsidRDefault="00AD2ECC" w:rsidP="00AD2ECC">
          <w:pPr>
            <w:pStyle w:val="A0AE89BF48B1404EA6BA76D684C277D3"/>
          </w:pPr>
          <w:r w:rsidRPr="008D4C89">
            <w:rPr>
              <w:rStyle w:val="Heading2Char"/>
              <w:lang w:bidi="fr-FR"/>
            </w:rPr>
            <w:t>Site web :</w:t>
          </w:r>
        </w:p>
      </w:docPartBody>
    </w:docPart>
    <w:docPart>
      <w:docPartPr>
        <w:name w:val="40F887772C61434FA13DA717197F60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2014A7-DECE-420A-A8B4-2C5A7C3DDA6D}"/>
      </w:docPartPr>
      <w:docPartBody>
        <w:p w:rsidR="00000000" w:rsidRDefault="00AD2ECC" w:rsidP="00AD2ECC">
          <w:pPr>
            <w:pStyle w:val="40F887772C61434FA13DA717197F6006"/>
          </w:pPr>
          <w:r w:rsidRPr="008D4C89">
            <w:rPr>
              <w:rStyle w:val="Heading2Char"/>
              <w:lang w:bidi="fr-FR"/>
            </w:rPr>
            <w:t>Adresse</w:t>
          </w:r>
        </w:p>
      </w:docPartBody>
    </w:docPart>
    <w:docPart>
      <w:docPartPr>
        <w:name w:val="91803305B0CB4ED38EDACE356B7C77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78868-F108-4115-8175-D0C2CFF10C60}"/>
      </w:docPartPr>
      <w:docPartBody>
        <w:p w:rsidR="00000000" w:rsidRDefault="00AD2ECC" w:rsidP="00AD2ECC">
          <w:pPr>
            <w:pStyle w:val="91803305B0CB4ED38EDACE356B7C77C4"/>
          </w:pPr>
          <w:r w:rsidRPr="008D4C89">
            <w:rPr>
              <w:rStyle w:val="Heading2Char"/>
              <w:lang w:bidi="fr-FR"/>
            </w:rPr>
            <w:t>Compétences</w:t>
          </w:r>
        </w:p>
      </w:docPartBody>
    </w:docPart>
    <w:docPart>
      <w:docPartPr>
        <w:name w:val="7968411A1A6B410B8248A32DF229F5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D438A5-219B-4623-9E08-178452BA00A5}"/>
      </w:docPartPr>
      <w:docPartBody>
        <w:p w:rsidR="00000000" w:rsidRDefault="00AD2ECC" w:rsidP="00AD2ECC">
          <w:pPr>
            <w:pStyle w:val="7968411A1A6B410B8248A32DF229F5CA"/>
          </w:pPr>
          <w:r w:rsidRPr="008D4C89">
            <w:rPr>
              <w:lang w:bidi="fr-FR"/>
            </w:rPr>
            <w:t xml:space="preserve">[Entrez ici vos compétences, séparées </w:t>
          </w:r>
          <w:r>
            <w:rPr>
              <w:lang w:bidi="fr-FR"/>
            </w:rPr>
            <w:br/>
          </w:r>
          <w:r w:rsidRPr="008D4C89">
            <w:rPr>
              <w:lang w:bidi="fr-FR"/>
            </w:rPr>
            <w:t>par une virgule]</w:t>
          </w:r>
        </w:p>
      </w:docPartBody>
    </w:docPart>
    <w:docPart>
      <w:docPartPr>
        <w:name w:val="1A2206D1786B4918A759C321509A64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00BFBF-E269-45D0-A73A-23727E39D9F6}"/>
      </w:docPartPr>
      <w:docPartBody>
        <w:p w:rsidR="00000000" w:rsidRDefault="00AD2ECC" w:rsidP="00AD2ECC">
          <w:pPr>
            <w:pStyle w:val="1A2206D1786B4918A759C321509A644C"/>
          </w:pPr>
          <w:r>
            <w:rPr>
              <w:lang w:bidi="fr-FR"/>
            </w:rPr>
            <w:t xml:space="preserve">Présentation et objectif. Remplacez cette phrase par votre objectif professionnel, ou </w:t>
          </w:r>
          <w:r>
            <w:rPr>
              <w:lang w:bidi="fr-FR"/>
            </w:rPr>
            <w:br/>
            <w:t xml:space="preserve">présentez-vous et décrivez votre projet. </w:t>
          </w:r>
        </w:p>
      </w:docPartBody>
    </w:docPart>
    <w:docPart>
      <w:docPartPr>
        <w:name w:val="8C5B0D818E444E17A11AD309EA8861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E3C0BA-30EB-4223-9E07-F8E0522A2A63}"/>
      </w:docPartPr>
      <w:docPartBody>
        <w:p w:rsidR="00000000" w:rsidRDefault="00AD2ECC" w:rsidP="00AD2ECC">
          <w:pPr>
            <w:pStyle w:val="8C5B0D818E444E17A11AD309EA8861F8"/>
          </w:pPr>
          <w:r w:rsidRPr="00B72D6F">
            <w:rPr>
              <w:rStyle w:val="Heading1Char"/>
              <w:lang w:bidi="fr-FR"/>
            </w:rPr>
            <w:t>Expérience</w:t>
          </w:r>
        </w:p>
      </w:docPartBody>
    </w:docPart>
    <w:docPart>
      <w:docPartPr>
        <w:name w:val="6082893A7B49459FB3763727887BB5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C39CA5-1591-461E-9209-972BB470872B}"/>
      </w:docPartPr>
      <w:docPartBody>
        <w:p w:rsidR="00000000" w:rsidRDefault="00AD2ECC" w:rsidP="00AD2ECC">
          <w:pPr>
            <w:pStyle w:val="6082893A7B49459FB3763727887BB535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E48B8CD738A84F589077D01B3B4D7D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9D9464-7E8F-4E39-B417-A6C5A1648EAE}"/>
      </w:docPartPr>
      <w:docPartBody>
        <w:p w:rsidR="00000000" w:rsidRDefault="00AD2ECC" w:rsidP="00AD2ECC">
          <w:pPr>
            <w:pStyle w:val="E48B8CD738A84F589077D01B3B4D7D32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7DF1F037B991488F96941E7C97E8DB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1CDA59-E597-4040-ACC5-3F25EC8EFE37}"/>
      </w:docPartPr>
      <w:docPartBody>
        <w:p w:rsidR="00000000" w:rsidRDefault="00AD2ECC" w:rsidP="00AD2ECC">
          <w:pPr>
            <w:pStyle w:val="7DF1F037B991488F96941E7C97E8DB38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1D17341E5D214772A8918DEC212B48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0DB96-A063-4837-8A58-55933B2A2D74}"/>
      </w:docPartPr>
      <w:docPartBody>
        <w:p w:rsidR="00000000" w:rsidRDefault="00AD2ECC" w:rsidP="00AD2ECC">
          <w:pPr>
            <w:pStyle w:val="1D17341E5D214772A8918DEC212B487F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493D3DD4908C4D59BE5177DF7F9F2F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FC79A5-F78C-4251-A696-812FB3B12164}"/>
      </w:docPartPr>
      <w:docPartBody>
        <w:p w:rsidR="00000000" w:rsidRDefault="00AD2ECC" w:rsidP="00AD2ECC">
          <w:pPr>
            <w:pStyle w:val="493D3DD4908C4D59BE5177DF7F9F2F59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33FDB2A46289448A89BA918FC53954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A0AE87-67FC-4A6F-B31A-0EF3B376ADEC}"/>
      </w:docPartPr>
      <w:docPartBody>
        <w:p w:rsidR="00000000" w:rsidRDefault="00AD2ECC" w:rsidP="00AD2ECC">
          <w:pPr>
            <w:pStyle w:val="33FDB2A46289448A89BA918FC5395453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E7B79B78A0674F5FAE5BB841100840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3F2A1E-BDA0-40A3-914C-07079892CBEF}"/>
      </w:docPartPr>
      <w:docPartBody>
        <w:p w:rsidR="00000000" w:rsidRDefault="00AD2ECC" w:rsidP="00AD2ECC">
          <w:pPr>
            <w:pStyle w:val="E7B79B78A0674F5FAE5BB841100840F4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A20A4279568C4FA7B139EC025F3604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3FBF9-AF26-4596-B65C-19D32CB7BAD6}"/>
      </w:docPartPr>
      <w:docPartBody>
        <w:p w:rsidR="00000000" w:rsidRDefault="00AD2ECC" w:rsidP="00AD2ECC">
          <w:pPr>
            <w:pStyle w:val="A20A4279568C4FA7B139EC025F360452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42081E8C55E6435BB1B849474A0980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7F66D5-F7DC-4A2F-84F1-1A712490732C}"/>
      </w:docPartPr>
      <w:docPartBody>
        <w:p w:rsidR="00000000" w:rsidRDefault="00AD2ECC" w:rsidP="00AD2ECC">
          <w:pPr>
            <w:pStyle w:val="42081E8C55E6435BB1B849474A0980B4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739ED01E57E34466A7B75F888EE6FE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484034-18F5-4D5C-BBBE-4D4D6A40EC8B}"/>
      </w:docPartPr>
      <w:docPartBody>
        <w:p w:rsidR="00000000" w:rsidRDefault="00AD2ECC" w:rsidP="00AD2ECC">
          <w:pPr>
            <w:pStyle w:val="739ED01E57E34466A7B75F888EE6FE19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61B7F61481DB411580A9F77262011D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292610-C5A0-4770-ADB3-AD0B0FB14CD3}"/>
      </w:docPartPr>
      <w:docPartBody>
        <w:p w:rsidR="00000000" w:rsidRDefault="00AD2ECC" w:rsidP="00AD2ECC">
          <w:pPr>
            <w:pStyle w:val="61B7F61481DB411580A9F77262011D48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A48C0D6E04584023A984B0F1FED614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59692F-B4F1-486A-94BB-1F80FCF075CF}"/>
      </w:docPartPr>
      <w:docPartBody>
        <w:p w:rsidR="00000000" w:rsidRDefault="00AD2ECC" w:rsidP="00AD2ECC">
          <w:pPr>
            <w:pStyle w:val="A48C0D6E04584023A984B0F1FED614DB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5A1ADCDDC29747AE85010E6C94B03A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A56BA3-888E-47C2-A2C2-C4F00CA05F8A}"/>
      </w:docPartPr>
      <w:docPartBody>
        <w:p w:rsidR="00000000" w:rsidRDefault="00AD2ECC" w:rsidP="00AD2ECC">
          <w:pPr>
            <w:pStyle w:val="5A1ADCDDC29747AE85010E6C94B03A06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F52AA8F05F134B149151EDC8382ED4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7AF51A-83FD-4532-8910-13CB89037EC7}"/>
      </w:docPartPr>
      <w:docPartBody>
        <w:p w:rsidR="00000000" w:rsidRDefault="00AD2ECC" w:rsidP="00AD2ECC">
          <w:pPr>
            <w:pStyle w:val="F52AA8F05F134B149151EDC8382ED4A8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18ABA938E0A24E89AEE9E5599DA0FE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9462E3-1949-4869-83B9-CC297C2EE5C6}"/>
      </w:docPartPr>
      <w:docPartBody>
        <w:p w:rsidR="00000000" w:rsidRDefault="00AD2ECC" w:rsidP="00AD2ECC">
          <w:pPr>
            <w:pStyle w:val="18ABA938E0A24E89AEE9E5599DA0FE61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468D8C4D0C2C459AB6D7CCB8B37A1C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6302A5-23DA-4365-90C3-B989E14C894C}"/>
      </w:docPartPr>
      <w:docPartBody>
        <w:p w:rsidR="00000000" w:rsidRDefault="00AD2ECC" w:rsidP="00AD2ECC">
          <w:pPr>
            <w:pStyle w:val="468D8C4D0C2C459AB6D7CCB8B37A1C17"/>
          </w:pPr>
          <w:r w:rsidRPr="008064DE">
            <w:rPr>
              <w:lang w:bidi="fr-FR"/>
            </w:rPr>
            <w:t>Formation</w:t>
          </w:r>
        </w:p>
      </w:docPartBody>
    </w:docPart>
    <w:docPart>
      <w:docPartPr>
        <w:name w:val="C79A5CA31A17491F90E554E43887D1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6FA8A6-22B2-4A81-A526-1DB11AE47542}"/>
      </w:docPartPr>
      <w:docPartBody>
        <w:p w:rsidR="00000000" w:rsidRDefault="00AD2ECC" w:rsidP="00AD2ECC">
          <w:pPr>
            <w:pStyle w:val="C79A5CA31A17491F90E554E43887D12B"/>
          </w:pPr>
          <w:r w:rsidRPr="00036450">
            <w:rPr>
              <w:lang w:bidi="fr-FR"/>
            </w:rPr>
            <w:t xml:space="preserve">[Dates </w:t>
          </w:r>
          <w:r>
            <w:rPr>
              <w:lang w:bidi="fr-FR"/>
            </w:rPr>
            <w:t>de fin d’études</w:t>
          </w:r>
          <w:r w:rsidRPr="00036450">
            <w:rPr>
              <w:lang w:bidi="fr-FR"/>
            </w:rPr>
            <w:t>]</w:t>
          </w:r>
        </w:p>
      </w:docPartBody>
    </w:docPart>
    <w:docPart>
      <w:docPartPr>
        <w:name w:val="DB32844EFF384B18AAC9CB95B54722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CBA5E4-BF28-4B94-AD0D-6150464C9591}"/>
      </w:docPartPr>
      <w:docPartBody>
        <w:p w:rsidR="00000000" w:rsidRDefault="00AD2ECC" w:rsidP="00AD2ECC">
          <w:pPr>
            <w:pStyle w:val="DB32844EFF384B18AAC9CB95B547225E"/>
          </w:pPr>
          <w:r w:rsidRPr="00BD7651">
            <w:rPr>
              <w:lang w:bidi="fr-FR"/>
            </w:rPr>
            <w:t>[Ville], [État], [Région]</w:t>
          </w:r>
        </w:p>
      </w:docPartBody>
    </w:docPart>
    <w:docPart>
      <w:docPartPr>
        <w:name w:val="8D3A14DBA482456EAD0B407F46B3BC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058F90-CDAA-45F3-BB7E-13E0A22A6F2D}"/>
      </w:docPartPr>
      <w:docPartBody>
        <w:p w:rsidR="00000000" w:rsidRDefault="00AD2ECC" w:rsidP="00AD2ECC">
          <w:pPr>
            <w:pStyle w:val="8D3A14DBA482456EAD0B407F46B3BC49"/>
          </w:pPr>
          <w:r w:rsidRPr="00BD7651">
            <w:rPr>
              <w:lang w:bidi="fr-FR"/>
            </w:rPr>
            <w:t xml:space="preserve">Description, MPC (moyenne pondérée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cumulative) et bref récapitulatif des cours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dispensés ainsi que des distinctions et des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mentions obtenues.</w:t>
          </w:r>
        </w:p>
      </w:docPartBody>
    </w:docPart>
    <w:docPart>
      <w:docPartPr>
        <w:name w:val="FE7A7777722F4C7E9A3C7B6F668547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020D00-1C6C-468E-9E33-3330690128A3}"/>
      </w:docPartPr>
      <w:docPartBody>
        <w:p w:rsidR="00000000" w:rsidRDefault="00AD2ECC" w:rsidP="00AD2ECC">
          <w:pPr>
            <w:pStyle w:val="FE7A7777722F4C7E9A3C7B6F66854735"/>
          </w:pPr>
          <w:r w:rsidRPr="00036450">
            <w:rPr>
              <w:lang w:bidi="fr-FR"/>
            </w:rPr>
            <w:t xml:space="preserve">[Dates </w:t>
          </w:r>
          <w:r>
            <w:rPr>
              <w:lang w:bidi="fr-FR"/>
            </w:rPr>
            <w:t>de fin d’études</w:t>
          </w:r>
          <w:r w:rsidRPr="00036450">
            <w:rPr>
              <w:lang w:bidi="fr-FR"/>
            </w:rPr>
            <w:t>]</w:t>
          </w:r>
        </w:p>
      </w:docPartBody>
    </w:docPart>
    <w:docPart>
      <w:docPartPr>
        <w:name w:val="D147B5B0D38B4068B2DAA2BB4DF578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4D9B4F-C9B6-4E4A-A306-9360C5770B65}"/>
      </w:docPartPr>
      <w:docPartBody>
        <w:p w:rsidR="00000000" w:rsidRDefault="00AD2ECC" w:rsidP="00AD2ECC">
          <w:pPr>
            <w:pStyle w:val="D147B5B0D38B4068B2DAA2BB4DF57801"/>
          </w:pPr>
          <w:r w:rsidRPr="00BD7651">
            <w:rPr>
              <w:lang w:bidi="fr-FR"/>
            </w:rPr>
            <w:t>[Ville], [État], [Région]</w:t>
          </w:r>
        </w:p>
      </w:docPartBody>
    </w:docPart>
    <w:docPart>
      <w:docPartPr>
        <w:name w:val="BA8BE90C3D5949BCAB29516F487FBB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9CF30C-B628-439F-810D-528208CC1043}"/>
      </w:docPartPr>
      <w:docPartBody>
        <w:p w:rsidR="00000000" w:rsidRDefault="00AD2ECC" w:rsidP="00AD2ECC">
          <w:pPr>
            <w:pStyle w:val="BA8BE90C3D5949BCAB29516F487FBB19"/>
          </w:pPr>
          <w:r w:rsidRPr="00BD7651">
            <w:rPr>
              <w:lang w:bidi="fr-FR"/>
            </w:rPr>
            <w:t>Activités</w:t>
          </w:r>
        </w:p>
      </w:docPartBody>
    </w:docPart>
    <w:docPart>
      <w:docPartPr>
        <w:name w:val="9CCAE3A6539E4F1DBCD7F13B02DDB6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33F980-8A6F-430D-BCB9-0D65772DEB94}"/>
      </w:docPartPr>
      <w:docPartBody>
        <w:p w:rsidR="00000000" w:rsidRDefault="00AD2ECC" w:rsidP="00AD2ECC">
          <w:pPr>
            <w:pStyle w:val="9CCAE3A6539E4F1DBCD7F13B02DDB697"/>
          </w:pPr>
          <w:r w:rsidRPr="00BD7651">
            <w:rPr>
              <w:lang w:bidi="fr-FR"/>
            </w:rPr>
            <w:t xml:space="preserve">Utilisez cette section pour indiquer vos passions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et activités pertinentes. Il peut être utile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d’indiquer ici vos expériences en animation et</w:t>
          </w:r>
          <w:r>
            <w:rPr>
              <w:lang w:bidi="fr-FR"/>
            </w:rPr>
            <w:t> </w:t>
          </w:r>
          <w:r w:rsidRPr="00BD7651">
            <w:rPr>
              <w:lang w:bidi="fr-FR"/>
            </w:rPr>
            <w:t xml:space="preserve">bénévolat. Vous pouvez également ajouter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d’autres informations importantes comme vos</w:t>
          </w:r>
          <w:r>
            <w:rPr>
              <w:lang w:bidi="fr-FR"/>
            </w:rPr>
            <w:t> </w:t>
          </w:r>
          <w:r w:rsidRPr="00BD7651">
            <w:rPr>
              <w:lang w:bidi="fr-FR"/>
            </w:rPr>
            <w:t>publications, certifications, langues, etc.</w:t>
          </w:r>
        </w:p>
      </w:docPartBody>
    </w:docPart>
    <w:docPart>
      <w:docPartPr>
        <w:name w:val="F37D59B7F93349C4BCBBDD1DD4E173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CBC4C3-4A8F-457E-BC20-6CCA7693F6EB}"/>
      </w:docPartPr>
      <w:docPartBody>
        <w:p w:rsidR="00000000" w:rsidRDefault="00AD2ECC" w:rsidP="00AD2ECC">
          <w:pPr>
            <w:pStyle w:val="F37D59B7F93349C4BCBBDD1DD4E17372"/>
          </w:pPr>
          <w:r w:rsidRPr="008D4C89">
            <w:rPr>
              <w:rStyle w:val="Heading2Char"/>
              <w:lang w:bidi="fr-FR"/>
            </w:rPr>
            <w:t>Téléphone :</w:t>
          </w:r>
        </w:p>
      </w:docPartBody>
    </w:docPart>
    <w:docPart>
      <w:docPartPr>
        <w:name w:val="D206F48572C94238B2220C23D871E3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225411-93AE-4371-BF25-780E3582F6A7}"/>
      </w:docPartPr>
      <w:docPartBody>
        <w:p w:rsidR="00000000" w:rsidRDefault="00AD2ECC" w:rsidP="00AD2ECC">
          <w:pPr>
            <w:pStyle w:val="D206F48572C94238B2220C23D871E356"/>
          </w:pPr>
          <w:r w:rsidRPr="008D4C89">
            <w:rPr>
              <w:rStyle w:val="Heading2Char"/>
              <w:lang w:bidi="fr-FR"/>
            </w:rPr>
            <w:t>Adresse email :</w:t>
          </w:r>
        </w:p>
      </w:docPartBody>
    </w:docPart>
    <w:docPart>
      <w:docPartPr>
        <w:name w:val="8275B6CA0D594D1785756176E1371F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419B6F-E616-40F5-BBB7-0A25918ABB47}"/>
      </w:docPartPr>
      <w:docPartBody>
        <w:p w:rsidR="00000000" w:rsidRDefault="00AD2ECC" w:rsidP="00AD2ECC">
          <w:pPr>
            <w:pStyle w:val="8275B6CA0D594D1785756176E1371FD7"/>
          </w:pPr>
          <w:r w:rsidRPr="008D4C89">
            <w:rPr>
              <w:rStyle w:val="Heading2Char"/>
              <w:lang w:bidi="fr-FR"/>
            </w:rPr>
            <w:t>Site web :</w:t>
          </w:r>
        </w:p>
      </w:docPartBody>
    </w:docPart>
    <w:docPart>
      <w:docPartPr>
        <w:name w:val="2CF3AE761A0F4459BF116FE0CD0B55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F50623-142F-439C-8A9D-DC33410CAD02}"/>
      </w:docPartPr>
      <w:docPartBody>
        <w:p w:rsidR="00000000" w:rsidRDefault="00AD2ECC" w:rsidP="00AD2ECC">
          <w:pPr>
            <w:pStyle w:val="2CF3AE761A0F4459BF116FE0CD0B55F9"/>
          </w:pPr>
          <w:r w:rsidRPr="008D4C89">
            <w:rPr>
              <w:rStyle w:val="Heading2Char"/>
              <w:lang w:bidi="fr-FR"/>
            </w:rPr>
            <w:t>Adresse</w:t>
          </w:r>
        </w:p>
      </w:docPartBody>
    </w:docPart>
    <w:docPart>
      <w:docPartPr>
        <w:name w:val="B479EF180052409AA1A93205574EB9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836825-68F9-43D4-B930-7E6573474B6E}"/>
      </w:docPartPr>
      <w:docPartBody>
        <w:p w:rsidR="00000000" w:rsidRDefault="00AD2ECC" w:rsidP="00AD2ECC">
          <w:pPr>
            <w:pStyle w:val="B479EF180052409AA1A93205574EB9E2"/>
          </w:pPr>
          <w:r w:rsidRPr="008D4C89">
            <w:rPr>
              <w:rStyle w:val="Heading2Char"/>
              <w:lang w:bidi="fr-FR"/>
            </w:rPr>
            <w:t>Compétences</w:t>
          </w:r>
        </w:p>
      </w:docPartBody>
    </w:docPart>
    <w:docPart>
      <w:docPartPr>
        <w:name w:val="26E4769EDDC54A99BA2182F17BC7D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FFE87C-F3FC-4CFC-8E48-E09A1100E748}"/>
      </w:docPartPr>
      <w:docPartBody>
        <w:p w:rsidR="00000000" w:rsidRDefault="00AD2ECC" w:rsidP="00AD2ECC">
          <w:pPr>
            <w:pStyle w:val="26E4769EDDC54A99BA2182F17BC7D395"/>
          </w:pPr>
          <w:r w:rsidRPr="008D4C89">
            <w:rPr>
              <w:lang w:bidi="fr-FR"/>
            </w:rPr>
            <w:t xml:space="preserve">[Entrez ici vos compétences, séparées </w:t>
          </w:r>
          <w:r>
            <w:rPr>
              <w:lang w:bidi="fr-FR"/>
            </w:rPr>
            <w:br/>
          </w:r>
          <w:r w:rsidRPr="008D4C89">
            <w:rPr>
              <w:lang w:bidi="fr-FR"/>
            </w:rPr>
            <w:t>par une virgule]</w:t>
          </w:r>
        </w:p>
      </w:docPartBody>
    </w:docPart>
    <w:docPart>
      <w:docPartPr>
        <w:name w:val="87182592DCEF42B58D461736D3553A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921408-E122-4945-9B5A-AF090BA4D211}"/>
      </w:docPartPr>
      <w:docPartBody>
        <w:p w:rsidR="00000000" w:rsidRDefault="00AD2ECC" w:rsidP="00AD2ECC">
          <w:pPr>
            <w:pStyle w:val="87182592DCEF42B58D461736D3553A53"/>
          </w:pPr>
          <w:r>
            <w:rPr>
              <w:lang w:bidi="fr-FR"/>
            </w:rPr>
            <w:t xml:space="preserve">Présentation et objectif. Remplacez cette phrase par votre objectif professionnel, ou </w:t>
          </w:r>
          <w:r>
            <w:rPr>
              <w:lang w:bidi="fr-FR"/>
            </w:rPr>
            <w:br/>
            <w:t xml:space="preserve">présentez-vous et décrivez votre projet. </w:t>
          </w:r>
        </w:p>
      </w:docPartBody>
    </w:docPart>
    <w:docPart>
      <w:docPartPr>
        <w:name w:val="AF715C682B714FA283494F2FD25429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5659A3-56A2-4941-A41D-A3E7213A531E}"/>
      </w:docPartPr>
      <w:docPartBody>
        <w:p w:rsidR="00000000" w:rsidRDefault="00AD2ECC" w:rsidP="00AD2ECC">
          <w:pPr>
            <w:pStyle w:val="AF715C682B714FA283494F2FD2542988"/>
          </w:pPr>
          <w:r w:rsidRPr="00B72D6F">
            <w:rPr>
              <w:rStyle w:val="Heading1Char"/>
              <w:lang w:bidi="fr-FR"/>
            </w:rPr>
            <w:t>Expérience</w:t>
          </w:r>
        </w:p>
      </w:docPartBody>
    </w:docPart>
    <w:docPart>
      <w:docPartPr>
        <w:name w:val="7251B3005EDE441FB439566B489F9F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E6E783-73CE-40B9-A918-65B69BC8F2AF}"/>
      </w:docPartPr>
      <w:docPartBody>
        <w:p w:rsidR="00000000" w:rsidRDefault="00AD2ECC" w:rsidP="00AD2ECC">
          <w:pPr>
            <w:pStyle w:val="7251B3005EDE441FB439566B489F9FD9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4B7C26EC68D240198E3D5E3255644B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F7C4FC-B781-46ED-BA64-4574CA1213E3}"/>
      </w:docPartPr>
      <w:docPartBody>
        <w:p w:rsidR="00000000" w:rsidRDefault="00AD2ECC" w:rsidP="00AD2ECC">
          <w:pPr>
            <w:pStyle w:val="4B7C26EC68D240198E3D5E3255644BCC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C0281EFFEF6D463BAB78B48FAC9833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1B8199-706C-4440-880A-7CDDA2589741}"/>
      </w:docPartPr>
      <w:docPartBody>
        <w:p w:rsidR="00000000" w:rsidRDefault="00AD2ECC" w:rsidP="00AD2ECC">
          <w:pPr>
            <w:pStyle w:val="C0281EFFEF6D463BAB78B48FAC98335F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67C7AC453614453F9FDBE7868B9A95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E6AD96-2083-4DC8-A650-22C681B8095D}"/>
      </w:docPartPr>
      <w:docPartBody>
        <w:p w:rsidR="00000000" w:rsidRDefault="00AD2ECC" w:rsidP="00AD2ECC">
          <w:pPr>
            <w:pStyle w:val="67C7AC453614453F9FDBE7868B9A9549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3D646B3613E147319926DEC6802EFA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9DF87C-257C-4ACA-9E96-4B3F32D7BD51}"/>
      </w:docPartPr>
      <w:docPartBody>
        <w:p w:rsidR="00000000" w:rsidRDefault="00AD2ECC" w:rsidP="00AD2ECC">
          <w:pPr>
            <w:pStyle w:val="3D646B3613E147319926DEC6802EFA54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7B8FA89CF5264C3D86F3253F75A30F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989F36-07F6-4BA6-833F-4F2E12026948}"/>
      </w:docPartPr>
      <w:docPartBody>
        <w:p w:rsidR="00000000" w:rsidRDefault="00AD2ECC" w:rsidP="00AD2ECC">
          <w:pPr>
            <w:pStyle w:val="7B8FA89CF5264C3D86F3253F75A30FCE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B36E1D2B466E415A9626BB17BA7465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A1BDEE-3B15-4908-904C-BB004A8C2A61}"/>
      </w:docPartPr>
      <w:docPartBody>
        <w:p w:rsidR="00000000" w:rsidRDefault="00AD2ECC" w:rsidP="00AD2ECC">
          <w:pPr>
            <w:pStyle w:val="B36E1D2B466E415A9626BB17BA74655B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911A2ADC366C4368ADC3B9C3DAF46E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F26A44-C287-4E8D-BD65-EB17195807BA}"/>
      </w:docPartPr>
      <w:docPartBody>
        <w:p w:rsidR="00000000" w:rsidRDefault="00AD2ECC" w:rsidP="00AD2ECC">
          <w:pPr>
            <w:pStyle w:val="911A2ADC366C4368ADC3B9C3DAF46E80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90EADC84E9FA48C59E9A61A24145A7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793BC2-DF4A-4B92-B73B-EED7E9D7C6E2}"/>
      </w:docPartPr>
      <w:docPartBody>
        <w:p w:rsidR="00000000" w:rsidRDefault="00AD2ECC" w:rsidP="00AD2ECC">
          <w:pPr>
            <w:pStyle w:val="90EADC84E9FA48C59E9A61A24145A73D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F20AAFF908CB45ED87466E9C9837BD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92E798-C3AB-4934-B908-D3002E11D275}"/>
      </w:docPartPr>
      <w:docPartBody>
        <w:p w:rsidR="00000000" w:rsidRDefault="00AD2ECC" w:rsidP="00AD2ECC">
          <w:pPr>
            <w:pStyle w:val="F20AAFF908CB45ED87466E9C9837BDD2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F190F066BA83490796274B2448B106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D9C0EF-2AE0-4091-BF2E-297A69A0C2F1}"/>
      </w:docPartPr>
      <w:docPartBody>
        <w:p w:rsidR="00000000" w:rsidRDefault="00AD2ECC" w:rsidP="00AD2ECC">
          <w:pPr>
            <w:pStyle w:val="F190F066BA83490796274B2448B10669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55BFCD748B19462DA204E24A781470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C071AE-8C36-4541-8B6B-98D0D671E21A}"/>
      </w:docPartPr>
      <w:docPartBody>
        <w:p w:rsidR="00000000" w:rsidRDefault="00AD2ECC" w:rsidP="00AD2ECC">
          <w:pPr>
            <w:pStyle w:val="55BFCD748B19462DA204E24A7814704D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5851A52E2E2443EE98D34C4ED5293E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51986D-7DC0-4F38-A32E-DBE8B996C94B}"/>
      </w:docPartPr>
      <w:docPartBody>
        <w:p w:rsidR="00000000" w:rsidRDefault="00AD2ECC" w:rsidP="00AD2ECC">
          <w:pPr>
            <w:pStyle w:val="5851A52E2E2443EE98D34C4ED5293E3A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80896FBAFC8C47CB9C63CCCB05B54D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1A8E2A-90E1-4D4C-AACE-B897FA771854}"/>
      </w:docPartPr>
      <w:docPartBody>
        <w:p w:rsidR="00000000" w:rsidRDefault="00AD2ECC" w:rsidP="00AD2ECC">
          <w:pPr>
            <w:pStyle w:val="80896FBAFC8C47CB9C63CCCB05B54D2E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44AA8655C11D4B718DAB4ABCEA9145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91A280-250F-4C5E-A7FA-67CBED38734C}"/>
      </w:docPartPr>
      <w:docPartBody>
        <w:p w:rsidR="00000000" w:rsidRDefault="00AD2ECC" w:rsidP="00AD2ECC">
          <w:pPr>
            <w:pStyle w:val="44AA8655C11D4B718DAB4ABCEA914570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C1EF25C3B767439F9C6AB92D89AADD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F81D35-3EF0-4653-9134-9FCE1925B6E7}"/>
      </w:docPartPr>
      <w:docPartBody>
        <w:p w:rsidR="00000000" w:rsidRDefault="00AD2ECC" w:rsidP="00AD2ECC">
          <w:pPr>
            <w:pStyle w:val="C1EF25C3B767439F9C6AB92D89AADDA4"/>
          </w:pPr>
          <w:r w:rsidRPr="008064DE">
            <w:rPr>
              <w:lang w:bidi="fr-FR"/>
            </w:rPr>
            <w:t>Formation</w:t>
          </w:r>
        </w:p>
      </w:docPartBody>
    </w:docPart>
    <w:docPart>
      <w:docPartPr>
        <w:name w:val="92DD689622894479B5CEBBFEB2F12A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28C9B2-5C8E-4F33-8CF8-9E060EFDAB80}"/>
      </w:docPartPr>
      <w:docPartBody>
        <w:p w:rsidR="00000000" w:rsidRDefault="00AD2ECC" w:rsidP="00AD2ECC">
          <w:pPr>
            <w:pStyle w:val="92DD689622894479B5CEBBFEB2F12AC7"/>
          </w:pPr>
          <w:r w:rsidRPr="00036450">
            <w:rPr>
              <w:lang w:bidi="fr-FR"/>
            </w:rPr>
            <w:t xml:space="preserve">[Dates </w:t>
          </w:r>
          <w:r>
            <w:rPr>
              <w:lang w:bidi="fr-FR"/>
            </w:rPr>
            <w:t>de fin d’études</w:t>
          </w:r>
          <w:r w:rsidRPr="00036450">
            <w:rPr>
              <w:lang w:bidi="fr-FR"/>
            </w:rPr>
            <w:t>]</w:t>
          </w:r>
        </w:p>
      </w:docPartBody>
    </w:docPart>
    <w:docPart>
      <w:docPartPr>
        <w:name w:val="7C58355ABEA7400E869A3ED738738B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C20551-1AF8-443F-B536-6761C4BB362B}"/>
      </w:docPartPr>
      <w:docPartBody>
        <w:p w:rsidR="00000000" w:rsidRDefault="00AD2ECC" w:rsidP="00AD2ECC">
          <w:pPr>
            <w:pStyle w:val="7C58355ABEA7400E869A3ED738738B4B"/>
          </w:pPr>
          <w:r w:rsidRPr="00BD7651">
            <w:rPr>
              <w:lang w:bidi="fr-FR"/>
            </w:rPr>
            <w:t>[Ville], [État], [Région]</w:t>
          </w:r>
        </w:p>
      </w:docPartBody>
    </w:docPart>
    <w:docPart>
      <w:docPartPr>
        <w:name w:val="AAA653E117D545E5BC42EE4E2B3FF2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678155-DA11-4790-80BA-8E18D9FADFA0}"/>
      </w:docPartPr>
      <w:docPartBody>
        <w:p w:rsidR="00000000" w:rsidRDefault="00AD2ECC" w:rsidP="00AD2ECC">
          <w:pPr>
            <w:pStyle w:val="AAA653E117D545E5BC42EE4E2B3FF2D8"/>
          </w:pPr>
          <w:r w:rsidRPr="00BD7651">
            <w:rPr>
              <w:lang w:bidi="fr-FR"/>
            </w:rPr>
            <w:t xml:space="preserve">Description, MPC (moyenne pondérée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cumulative) et bref récapitulatif des cours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dispensés ainsi que des distinctions et des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mentions obtenues.</w:t>
          </w:r>
        </w:p>
      </w:docPartBody>
    </w:docPart>
    <w:docPart>
      <w:docPartPr>
        <w:name w:val="F5CE336C874C43499FB83AA9E01109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A05A2D-2A62-45B7-B86F-2A14A4F14811}"/>
      </w:docPartPr>
      <w:docPartBody>
        <w:p w:rsidR="00000000" w:rsidRDefault="00AD2ECC" w:rsidP="00AD2ECC">
          <w:pPr>
            <w:pStyle w:val="F5CE336C874C43499FB83AA9E011091F"/>
          </w:pPr>
          <w:r w:rsidRPr="00036450">
            <w:rPr>
              <w:lang w:bidi="fr-FR"/>
            </w:rPr>
            <w:t xml:space="preserve">[Dates </w:t>
          </w:r>
          <w:r>
            <w:rPr>
              <w:lang w:bidi="fr-FR"/>
            </w:rPr>
            <w:t>de fin d’études</w:t>
          </w:r>
          <w:r w:rsidRPr="00036450">
            <w:rPr>
              <w:lang w:bidi="fr-FR"/>
            </w:rPr>
            <w:t>]</w:t>
          </w:r>
        </w:p>
      </w:docPartBody>
    </w:docPart>
    <w:docPart>
      <w:docPartPr>
        <w:name w:val="FE2300E679D84D9A99360DD12FC64F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F82A94-7D3C-4471-B1E3-9F5784F89F7E}"/>
      </w:docPartPr>
      <w:docPartBody>
        <w:p w:rsidR="00000000" w:rsidRDefault="00AD2ECC" w:rsidP="00AD2ECC">
          <w:pPr>
            <w:pStyle w:val="FE2300E679D84D9A99360DD12FC64F50"/>
          </w:pPr>
          <w:r w:rsidRPr="00BD7651">
            <w:rPr>
              <w:lang w:bidi="fr-FR"/>
            </w:rPr>
            <w:t>[Ville], [État], [Région]</w:t>
          </w:r>
        </w:p>
      </w:docPartBody>
    </w:docPart>
    <w:docPart>
      <w:docPartPr>
        <w:name w:val="102A5A04F8F149C4BB548D52459642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71FB4D-1652-4E60-9D34-DC0EC15CA8A1}"/>
      </w:docPartPr>
      <w:docPartBody>
        <w:p w:rsidR="00000000" w:rsidRDefault="00AD2ECC" w:rsidP="00AD2ECC">
          <w:pPr>
            <w:pStyle w:val="102A5A04F8F149C4BB548D52459642EB"/>
          </w:pPr>
          <w:r w:rsidRPr="00BD7651">
            <w:rPr>
              <w:lang w:bidi="fr-FR"/>
            </w:rPr>
            <w:t>Activités</w:t>
          </w:r>
        </w:p>
      </w:docPartBody>
    </w:docPart>
    <w:docPart>
      <w:docPartPr>
        <w:name w:val="3A435AC8E7D14FE493EE544B05CF10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E88C36-8CE0-4236-A76B-F0197737F948}"/>
      </w:docPartPr>
      <w:docPartBody>
        <w:p w:rsidR="00000000" w:rsidRDefault="00AD2ECC" w:rsidP="00AD2ECC">
          <w:pPr>
            <w:pStyle w:val="3A435AC8E7D14FE493EE544B05CF1041"/>
          </w:pPr>
          <w:r w:rsidRPr="00BD7651">
            <w:rPr>
              <w:lang w:bidi="fr-FR"/>
            </w:rPr>
            <w:t xml:space="preserve">Utilisez cette section pour indiquer vos passions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et activités pertinentes. Il peut être utile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d’indiquer ici vos expériences en animation et</w:t>
          </w:r>
          <w:r>
            <w:rPr>
              <w:lang w:bidi="fr-FR"/>
            </w:rPr>
            <w:t> </w:t>
          </w:r>
          <w:r w:rsidRPr="00BD7651">
            <w:rPr>
              <w:lang w:bidi="fr-FR"/>
            </w:rPr>
            <w:t xml:space="preserve">bénévolat. Vous pouvez également ajouter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d’autres informations importantes comme vos</w:t>
          </w:r>
          <w:r>
            <w:rPr>
              <w:lang w:bidi="fr-FR"/>
            </w:rPr>
            <w:t> </w:t>
          </w:r>
          <w:r w:rsidRPr="00BD7651">
            <w:rPr>
              <w:lang w:bidi="fr-FR"/>
            </w:rPr>
            <w:t>publications, certifications, langues, etc.</w:t>
          </w:r>
        </w:p>
      </w:docPartBody>
    </w:docPart>
    <w:docPart>
      <w:docPartPr>
        <w:name w:val="6B90F7886D414476B89FB437B1E639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F765B2-C125-421B-9FB4-C69FF3812DCA}"/>
      </w:docPartPr>
      <w:docPartBody>
        <w:p w:rsidR="00000000" w:rsidRDefault="00AD2ECC" w:rsidP="00AD2ECC">
          <w:pPr>
            <w:pStyle w:val="6B90F7886D414476B89FB437B1E639AF"/>
          </w:pPr>
          <w:r w:rsidRPr="008D4C89">
            <w:rPr>
              <w:rStyle w:val="Heading2Char"/>
              <w:lang w:bidi="fr-FR"/>
            </w:rPr>
            <w:t>Téléphone :</w:t>
          </w:r>
        </w:p>
      </w:docPartBody>
    </w:docPart>
    <w:docPart>
      <w:docPartPr>
        <w:name w:val="7538EBF45B6A47DDADFF9A40E6B165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C0560E-1BD4-41F1-9C0F-3539AE1519AF}"/>
      </w:docPartPr>
      <w:docPartBody>
        <w:p w:rsidR="00000000" w:rsidRDefault="00AD2ECC" w:rsidP="00AD2ECC">
          <w:pPr>
            <w:pStyle w:val="7538EBF45B6A47DDADFF9A40E6B1659C"/>
          </w:pPr>
          <w:r w:rsidRPr="008D4C89">
            <w:rPr>
              <w:rStyle w:val="Heading2Char"/>
              <w:lang w:bidi="fr-FR"/>
            </w:rPr>
            <w:t>Adresse email :</w:t>
          </w:r>
        </w:p>
      </w:docPartBody>
    </w:docPart>
    <w:docPart>
      <w:docPartPr>
        <w:name w:val="EE98F22B6FDC46AB8F7199D0AF022C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D7A39C-117D-4719-A4CE-4CCC5C567CA7}"/>
      </w:docPartPr>
      <w:docPartBody>
        <w:p w:rsidR="00000000" w:rsidRDefault="00AD2ECC" w:rsidP="00AD2ECC">
          <w:pPr>
            <w:pStyle w:val="EE98F22B6FDC46AB8F7199D0AF022CD0"/>
          </w:pPr>
          <w:r w:rsidRPr="008D4C89">
            <w:rPr>
              <w:rStyle w:val="Heading2Char"/>
              <w:lang w:bidi="fr-FR"/>
            </w:rPr>
            <w:t>Site web :</w:t>
          </w:r>
        </w:p>
      </w:docPartBody>
    </w:docPart>
    <w:docPart>
      <w:docPartPr>
        <w:name w:val="BECF4CD3CF434DEDB25AF4C90DADF3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E6E6CE-514D-44E4-8A23-78A9567E8EA1}"/>
      </w:docPartPr>
      <w:docPartBody>
        <w:p w:rsidR="00000000" w:rsidRDefault="00AD2ECC" w:rsidP="00AD2ECC">
          <w:pPr>
            <w:pStyle w:val="BECF4CD3CF434DEDB25AF4C90DADF38E"/>
          </w:pPr>
          <w:r w:rsidRPr="008D4C89">
            <w:rPr>
              <w:rStyle w:val="Heading2Char"/>
              <w:lang w:bidi="fr-FR"/>
            </w:rPr>
            <w:t>Adresse</w:t>
          </w:r>
        </w:p>
      </w:docPartBody>
    </w:docPart>
    <w:docPart>
      <w:docPartPr>
        <w:name w:val="16A90C692A1B4D51A94B237C19A5B3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087865-8FE3-4619-A4A3-D85BEB42762C}"/>
      </w:docPartPr>
      <w:docPartBody>
        <w:p w:rsidR="00000000" w:rsidRDefault="00AD2ECC" w:rsidP="00AD2ECC">
          <w:pPr>
            <w:pStyle w:val="16A90C692A1B4D51A94B237C19A5B336"/>
          </w:pPr>
          <w:r w:rsidRPr="008D4C89">
            <w:rPr>
              <w:rStyle w:val="Heading2Char"/>
              <w:lang w:bidi="fr-FR"/>
            </w:rPr>
            <w:t>Compétences</w:t>
          </w:r>
        </w:p>
      </w:docPartBody>
    </w:docPart>
    <w:docPart>
      <w:docPartPr>
        <w:name w:val="BAE48531BDC44CD0BB07A2C8D99D43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4CB729-5A0D-4FC6-B7CE-02A364D60D0C}"/>
      </w:docPartPr>
      <w:docPartBody>
        <w:p w:rsidR="00000000" w:rsidRDefault="00AD2ECC" w:rsidP="00AD2ECC">
          <w:pPr>
            <w:pStyle w:val="BAE48531BDC44CD0BB07A2C8D99D4336"/>
          </w:pPr>
          <w:r w:rsidRPr="008D4C89">
            <w:rPr>
              <w:lang w:bidi="fr-FR"/>
            </w:rPr>
            <w:t xml:space="preserve">[Entrez ici vos compétences, séparées </w:t>
          </w:r>
          <w:r>
            <w:rPr>
              <w:lang w:bidi="fr-FR"/>
            </w:rPr>
            <w:br/>
          </w:r>
          <w:r w:rsidRPr="008D4C89">
            <w:rPr>
              <w:lang w:bidi="fr-FR"/>
            </w:rPr>
            <w:t>par une virgule]</w:t>
          </w:r>
        </w:p>
      </w:docPartBody>
    </w:docPart>
    <w:docPart>
      <w:docPartPr>
        <w:name w:val="5C318278E1634E759C9B62FA14C8BA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117B66-2C9B-4BAE-8D58-A3FB6D2BBA1E}"/>
      </w:docPartPr>
      <w:docPartBody>
        <w:p w:rsidR="00000000" w:rsidRDefault="00AD2ECC" w:rsidP="00AD2ECC">
          <w:pPr>
            <w:pStyle w:val="5C318278E1634E759C9B62FA14C8BA76"/>
          </w:pPr>
          <w:r>
            <w:rPr>
              <w:lang w:bidi="fr-FR"/>
            </w:rPr>
            <w:t xml:space="preserve">Présentation et objectif. Remplacez cette phrase par votre objectif professionnel, ou </w:t>
          </w:r>
          <w:r>
            <w:rPr>
              <w:lang w:bidi="fr-FR"/>
            </w:rPr>
            <w:br/>
            <w:t xml:space="preserve">présentez-vous et décrivez votre projet. </w:t>
          </w:r>
        </w:p>
      </w:docPartBody>
    </w:docPart>
    <w:docPart>
      <w:docPartPr>
        <w:name w:val="9240DFCF914F44EE8D55EB3C437604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6131E8-8D31-448E-BA38-3D2F4759E061}"/>
      </w:docPartPr>
      <w:docPartBody>
        <w:p w:rsidR="00000000" w:rsidRDefault="00AD2ECC" w:rsidP="00AD2ECC">
          <w:pPr>
            <w:pStyle w:val="9240DFCF914F44EE8D55EB3C4376040B"/>
          </w:pPr>
          <w:r w:rsidRPr="00B72D6F">
            <w:rPr>
              <w:rStyle w:val="Heading1Char"/>
              <w:lang w:bidi="fr-FR"/>
            </w:rPr>
            <w:t>Expérience</w:t>
          </w:r>
        </w:p>
      </w:docPartBody>
    </w:docPart>
    <w:docPart>
      <w:docPartPr>
        <w:name w:val="BC469C651E6F4069912CC410AE0398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E6DF5F-310D-4E17-A60D-6749D333484A}"/>
      </w:docPartPr>
      <w:docPartBody>
        <w:p w:rsidR="00000000" w:rsidRDefault="00AD2ECC" w:rsidP="00AD2ECC">
          <w:pPr>
            <w:pStyle w:val="BC469C651E6F4069912CC410AE0398E2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4CF78ED8EB7D4E26A5B804FBAAE1A0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8C20DA-5432-4111-B3C7-B159CDA478A9}"/>
      </w:docPartPr>
      <w:docPartBody>
        <w:p w:rsidR="00000000" w:rsidRDefault="00AD2ECC" w:rsidP="00AD2ECC">
          <w:pPr>
            <w:pStyle w:val="4CF78ED8EB7D4E26A5B804FBAAE1A0E8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62923B2083334E969332AA343C561E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B967AA-3117-40FD-A820-C040BC782410}"/>
      </w:docPartPr>
      <w:docPartBody>
        <w:p w:rsidR="00000000" w:rsidRDefault="00AD2ECC" w:rsidP="00AD2ECC">
          <w:pPr>
            <w:pStyle w:val="62923B2083334E969332AA343C561E7A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307684FC36524A4CAD9519F30204B0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88FC95-26EF-4D54-8037-FDE84AC669CD}"/>
      </w:docPartPr>
      <w:docPartBody>
        <w:p w:rsidR="00000000" w:rsidRDefault="00AD2ECC" w:rsidP="00AD2ECC">
          <w:pPr>
            <w:pStyle w:val="307684FC36524A4CAD9519F30204B0D4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0442073438804BCF81857F3EF75058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ADCEF1-8A93-44A6-85C1-DEB2A7E6F05B}"/>
      </w:docPartPr>
      <w:docPartBody>
        <w:p w:rsidR="00000000" w:rsidRDefault="00AD2ECC" w:rsidP="00AD2ECC">
          <w:pPr>
            <w:pStyle w:val="0442073438804BCF81857F3EF7505816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FC6AEBCFB4B84664867A159ED25638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C97DA4-F324-430F-8F6D-548808697C3E}"/>
      </w:docPartPr>
      <w:docPartBody>
        <w:p w:rsidR="00000000" w:rsidRDefault="00AD2ECC" w:rsidP="00AD2ECC">
          <w:pPr>
            <w:pStyle w:val="FC6AEBCFB4B84664867A159ED2563867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01F01AF2A1C2419DBBF5867032B532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F38848-503A-47B3-AEFD-2E2064A6BD85}"/>
      </w:docPartPr>
      <w:docPartBody>
        <w:p w:rsidR="00000000" w:rsidRDefault="00AD2ECC" w:rsidP="00AD2ECC">
          <w:pPr>
            <w:pStyle w:val="01F01AF2A1C2419DBBF5867032B532B8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88791CCBA53246A4B99141CC6C6302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92A0E4-AA00-4E9A-9AFE-CFF6AB9F9C03}"/>
      </w:docPartPr>
      <w:docPartBody>
        <w:p w:rsidR="00000000" w:rsidRDefault="00AD2ECC" w:rsidP="00AD2ECC">
          <w:pPr>
            <w:pStyle w:val="88791CCBA53246A4B99141CC6C63021C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681948947D0D401894768F37A1A142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12F526-239B-4207-BC74-E049FF631C17}"/>
      </w:docPartPr>
      <w:docPartBody>
        <w:p w:rsidR="00000000" w:rsidRDefault="00AD2ECC" w:rsidP="00AD2ECC">
          <w:pPr>
            <w:pStyle w:val="681948947D0D401894768F37A1A142F1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373A9751108644478EBC3B67D76752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02B048-535A-4E5C-B1F4-B1CD11CF6066}"/>
      </w:docPartPr>
      <w:docPartBody>
        <w:p w:rsidR="00000000" w:rsidRDefault="00AD2ECC" w:rsidP="00AD2ECC">
          <w:pPr>
            <w:pStyle w:val="373A9751108644478EBC3B67D7675225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738FA1AB287D462588403B33FB95CE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D53D8F-C9E4-48C2-8294-FCC809CDE80A}"/>
      </w:docPartPr>
      <w:docPartBody>
        <w:p w:rsidR="00000000" w:rsidRDefault="00AD2ECC" w:rsidP="00AD2ECC">
          <w:pPr>
            <w:pStyle w:val="738FA1AB287D462588403B33FB95CEED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F2D65A09FC084BA29D8F36D3DB52ED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361CFA-4E04-4BDA-9463-A252E3FBB4FE}"/>
      </w:docPartPr>
      <w:docPartBody>
        <w:p w:rsidR="00000000" w:rsidRDefault="00AD2ECC" w:rsidP="00AD2ECC">
          <w:pPr>
            <w:pStyle w:val="F2D65A09FC084BA29D8F36D3DB52ED11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7A1B2F327C034A389B5E4C4B2251AF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BE9A94-FE73-45A3-BA2C-884F2C990993}"/>
      </w:docPartPr>
      <w:docPartBody>
        <w:p w:rsidR="00000000" w:rsidRDefault="00AD2ECC" w:rsidP="00AD2ECC">
          <w:pPr>
            <w:pStyle w:val="7A1B2F327C034A389B5E4C4B2251AF27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DA4E89A3CE89427699935E6248819A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101259-81A8-41CE-8F2D-A9F3F230F897}"/>
      </w:docPartPr>
      <w:docPartBody>
        <w:p w:rsidR="00000000" w:rsidRDefault="00AD2ECC" w:rsidP="00AD2ECC">
          <w:pPr>
            <w:pStyle w:val="DA4E89A3CE89427699935E6248819A40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CAB92F9C0DA2452AA312E9934452DD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1960C2-3572-45FD-8A75-3AC3F9916D63}"/>
      </w:docPartPr>
      <w:docPartBody>
        <w:p w:rsidR="00000000" w:rsidRDefault="00AD2ECC" w:rsidP="00AD2ECC">
          <w:pPr>
            <w:pStyle w:val="CAB92F9C0DA2452AA312E9934452DD94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F30E6487D7114C4D9919FD12EF104F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95A969-8A03-4AE0-9E75-30609C376754}"/>
      </w:docPartPr>
      <w:docPartBody>
        <w:p w:rsidR="00000000" w:rsidRDefault="00AD2ECC" w:rsidP="00AD2ECC">
          <w:pPr>
            <w:pStyle w:val="F30E6487D7114C4D9919FD12EF104F61"/>
          </w:pPr>
          <w:r w:rsidRPr="008064DE">
            <w:rPr>
              <w:lang w:bidi="fr-FR"/>
            </w:rPr>
            <w:t>Formation</w:t>
          </w:r>
        </w:p>
      </w:docPartBody>
    </w:docPart>
    <w:docPart>
      <w:docPartPr>
        <w:name w:val="EB8AB3DD71124EA89C24F54E38ED6D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49381A-1AFB-4860-9BE8-A156737D5DDA}"/>
      </w:docPartPr>
      <w:docPartBody>
        <w:p w:rsidR="00000000" w:rsidRDefault="00AD2ECC" w:rsidP="00AD2ECC">
          <w:pPr>
            <w:pStyle w:val="EB8AB3DD71124EA89C24F54E38ED6D99"/>
          </w:pPr>
          <w:r w:rsidRPr="00036450">
            <w:rPr>
              <w:lang w:bidi="fr-FR"/>
            </w:rPr>
            <w:t xml:space="preserve">[Dates </w:t>
          </w:r>
          <w:r>
            <w:rPr>
              <w:lang w:bidi="fr-FR"/>
            </w:rPr>
            <w:t>de fin d’études</w:t>
          </w:r>
          <w:r w:rsidRPr="00036450">
            <w:rPr>
              <w:lang w:bidi="fr-FR"/>
            </w:rPr>
            <w:t>]</w:t>
          </w:r>
        </w:p>
      </w:docPartBody>
    </w:docPart>
    <w:docPart>
      <w:docPartPr>
        <w:name w:val="407E07A381624C04A142E46B357C1E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361B77-44E3-4501-B314-19372975193A}"/>
      </w:docPartPr>
      <w:docPartBody>
        <w:p w:rsidR="00000000" w:rsidRDefault="00AD2ECC" w:rsidP="00AD2ECC">
          <w:pPr>
            <w:pStyle w:val="407E07A381624C04A142E46B357C1EA5"/>
          </w:pPr>
          <w:r w:rsidRPr="00BD7651">
            <w:rPr>
              <w:lang w:bidi="fr-FR"/>
            </w:rPr>
            <w:t>[Ville], [État], [Région]</w:t>
          </w:r>
        </w:p>
      </w:docPartBody>
    </w:docPart>
    <w:docPart>
      <w:docPartPr>
        <w:name w:val="46144F2E464A49F696E3968382EEFB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6B40FD-D32E-4BB2-99A9-2839D5E2982F}"/>
      </w:docPartPr>
      <w:docPartBody>
        <w:p w:rsidR="00000000" w:rsidRDefault="00AD2ECC" w:rsidP="00AD2ECC">
          <w:pPr>
            <w:pStyle w:val="46144F2E464A49F696E3968382EEFBB3"/>
          </w:pPr>
          <w:r w:rsidRPr="00BD7651">
            <w:rPr>
              <w:lang w:bidi="fr-FR"/>
            </w:rPr>
            <w:t xml:space="preserve">Description, MPC (moyenne pondérée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cumulative) et bref récapitulatif des cours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dispensés ainsi que des distinctions et des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mentions obtenues.</w:t>
          </w:r>
        </w:p>
      </w:docPartBody>
    </w:docPart>
    <w:docPart>
      <w:docPartPr>
        <w:name w:val="4D2D6CBDC6944B78B65F339635DE08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80366D-EEAE-42C6-8050-7FC62B14A42D}"/>
      </w:docPartPr>
      <w:docPartBody>
        <w:p w:rsidR="00000000" w:rsidRDefault="00AD2ECC" w:rsidP="00AD2ECC">
          <w:pPr>
            <w:pStyle w:val="4D2D6CBDC6944B78B65F339635DE083E"/>
          </w:pPr>
          <w:r w:rsidRPr="00036450">
            <w:rPr>
              <w:lang w:bidi="fr-FR"/>
            </w:rPr>
            <w:t xml:space="preserve">[Dates </w:t>
          </w:r>
          <w:r>
            <w:rPr>
              <w:lang w:bidi="fr-FR"/>
            </w:rPr>
            <w:t>de fin d’études</w:t>
          </w:r>
          <w:r w:rsidRPr="00036450">
            <w:rPr>
              <w:lang w:bidi="fr-FR"/>
            </w:rPr>
            <w:t>]</w:t>
          </w:r>
        </w:p>
      </w:docPartBody>
    </w:docPart>
    <w:docPart>
      <w:docPartPr>
        <w:name w:val="15303113994244F29FCCDB50D3DBD0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4E7749-968B-48EB-8855-53D5AE5D84F8}"/>
      </w:docPartPr>
      <w:docPartBody>
        <w:p w:rsidR="00000000" w:rsidRDefault="00AD2ECC" w:rsidP="00AD2ECC">
          <w:pPr>
            <w:pStyle w:val="15303113994244F29FCCDB50D3DBD0FA"/>
          </w:pPr>
          <w:r w:rsidRPr="00BD7651">
            <w:rPr>
              <w:lang w:bidi="fr-FR"/>
            </w:rPr>
            <w:t>[Ville], [État], [Région]</w:t>
          </w:r>
        </w:p>
      </w:docPartBody>
    </w:docPart>
    <w:docPart>
      <w:docPartPr>
        <w:name w:val="89A48B1D89F04E50B66CE223055FF0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095B07-2731-4438-B412-0F1524EEE777}"/>
      </w:docPartPr>
      <w:docPartBody>
        <w:p w:rsidR="00000000" w:rsidRDefault="00AD2ECC" w:rsidP="00AD2ECC">
          <w:pPr>
            <w:pStyle w:val="89A48B1D89F04E50B66CE223055FF07F"/>
          </w:pPr>
          <w:r w:rsidRPr="00BD7651">
            <w:rPr>
              <w:lang w:bidi="fr-FR"/>
            </w:rPr>
            <w:t>Activités</w:t>
          </w:r>
        </w:p>
      </w:docPartBody>
    </w:docPart>
    <w:docPart>
      <w:docPartPr>
        <w:name w:val="F19A6248252A48A4B113F8D4AEE38E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B83BFD-C42E-40A6-A862-95148D7EDCBD}"/>
      </w:docPartPr>
      <w:docPartBody>
        <w:p w:rsidR="00000000" w:rsidRDefault="00AD2ECC" w:rsidP="00AD2ECC">
          <w:pPr>
            <w:pStyle w:val="F19A6248252A48A4B113F8D4AEE38E22"/>
          </w:pPr>
          <w:r w:rsidRPr="00BD7651">
            <w:rPr>
              <w:lang w:bidi="fr-FR"/>
            </w:rPr>
            <w:t xml:space="preserve">Utilisez cette section pour indiquer vos passions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et activités pertinentes. Il peut être utile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d’indiquer ici vos expériences en animation et</w:t>
          </w:r>
          <w:r>
            <w:rPr>
              <w:lang w:bidi="fr-FR"/>
            </w:rPr>
            <w:t> </w:t>
          </w:r>
          <w:r w:rsidRPr="00BD7651">
            <w:rPr>
              <w:lang w:bidi="fr-FR"/>
            </w:rPr>
            <w:t xml:space="preserve">bénévolat. Vous pouvez également ajouter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d’autres informations importantes comme vos</w:t>
          </w:r>
          <w:r>
            <w:rPr>
              <w:lang w:bidi="fr-FR"/>
            </w:rPr>
            <w:t> </w:t>
          </w:r>
          <w:r w:rsidRPr="00BD7651">
            <w:rPr>
              <w:lang w:bidi="fr-FR"/>
            </w:rPr>
            <w:t>publications, certifications, langues, etc.</w:t>
          </w:r>
        </w:p>
      </w:docPartBody>
    </w:docPart>
    <w:docPart>
      <w:docPartPr>
        <w:name w:val="C022711D7E8B46748F2C30C3CA2F31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633D8E-D80D-4260-8A87-A31A6D67028F}"/>
      </w:docPartPr>
      <w:docPartBody>
        <w:p w:rsidR="00000000" w:rsidRDefault="00AD2ECC" w:rsidP="00AD2ECC">
          <w:pPr>
            <w:pStyle w:val="C022711D7E8B46748F2C30C3CA2F311C"/>
          </w:pPr>
          <w:r w:rsidRPr="008D4C89">
            <w:rPr>
              <w:rStyle w:val="Heading2Char"/>
              <w:lang w:bidi="fr-FR"/>
            </w:rPr>
            <w:t>Téléphone :</w:t>
          </w:r>
        </w:p>
      </w:docPartBody>
    </w:docPart>
    <w:docPart>
      <w:docPartPr>
        <w:name w:val="42D3CA5006E445F1B2DBDA47472911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9AEFEB-3ED8-4290-895B-8329490C9253}"/>
      </w:docPartPr>
      <w:docPartBody>
        <w:p w:rsidR="00000000" w:rsidRDefault="00AD2ECC" w:rsidP="00AD2ECC">
          <w:pPr>
            <w:pStyle w:val="42D3CA5006E445F1B2DBDA47472911C0"/>
          </w:pPr>
          <w:r w:rsidRPr="008D4C89">
            <w:rPr>
              <w:rStyle w:val="Heading2Char"/>
              <w:lang w:bidi="fr-FR"/>
            </w:rPr>
            <w:t>Adresse email :</w:t>
          </w:r>
        </w:p>
      </w:docPartBody>
    </w:docPart>
    <w:docPart>
      <w:docPartPr>
        <w:name w:val="F142778EAE69495489427902E6E3AC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26B14F-7F6F-4AB7-8E7F-3DB6E496EA23}"/>
      </w:docPartPr>
      <w:docPartBody>
        <w:p w:rsidR="00000000" w:rsidRDefault="00AD2ECC" w:rsidP="00AD2ECC">
          <w:pPr>
            <w:pStyle w:val="F142778EAE69495489427902E6E3ACAC"/>
          </w:pPr>
          <w:r w:rsidRPr="008D4C89">
            <w:rPr>
              <w:rStyle w:val="Heading2Char"/>
              <w:lang w:bidi="fr-FR"/>
            </w:rPr>
            <w:t>Site web :</w:t>
          </w:r>
        </w:p>
      </w:docPartBody>
    </w:docPart>
    <w:docPart>
      <w:docPartPr>
        <w:name w:val="9C095304C2D24CDFB916DDDA888FA6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ED4DC9-42FD-4D1C-AB4C-8EFA1A5B76D6}"/>
      </w:docPartPr>
      <w:docPartBody>
        <w:p w:rsidR="00000000" w:rsidRDefault="00AD2ECC" w:rsidP="00AD2ECC">
          <w:pPr>
            <w:pStyle w:val="9C095304C2D24CDFB916DDDA888FA61F"/>
          </w:pPr>
          <w:r w:rsidRPr="008D4C89">
            <w:rPr>
              <w:rStyle w:val="Heading2Char"/>
              <w:lang w:bidi="fr-FR"/>
            </w:rPr>
            <w:t>Adresse</w:t>
          </w:r>
        </w:p>
      </w:docPartBody>
    </w:docPart>
    <w:docPart>
      <w:docPartPr>
        <w:name w:val="18F78A18415E44E09587B0EF69D078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B8A91F-9CF2-4037-B4EB-A70B2B8BEF47}"/>
      </w:docPartPr>
      <w:docPartBody>
        <w:p w:rsidR="00000000" w:rsidRDefault="00AD2ECC" w:rsidP="00AD2ECC">
          <w:pPr>
            <w:pStyle w:val="18F78A18415E44E09587B0EF69D0781F"/>
          </w:pPr>
          <w:r w:rsidRPr="008D4C89">
            <w:rPr>
              <w:rStyle w:val="Heading2Char"/>
              <w:lang w:bidi="fr-FR"/>
            </w:rPr>
            <w:t>Compétences</w:t>
          </w:r>
        </w:p>
      </w:docPartBody>
    </w:docPart>
    <w:docPart>
      <w:docPartPr>
        <w:name w:val="73E2E586BB28469294C149718057DF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BF5861-7251-421B-9F9F-067501509C42}"/>
      </w:docPartPr>
      <w:docPartBody>
        <w:p w:rsidR="00000000" w:rsidRDefault="00AD2ECC" w:rsidP="00AD2ECC">
          <w:pPr>
            <w:pStyle w:val="73E2E586BB28469294C149718057DFB7"/>
          </w:pPr>
          <w:r w:rsidRPr="008D4C89">
            <w:rPr>
              <w:lang w:bidi="fr-FR"/>
            </w:rPr>
            <w:t xml:space="preserve">[Entrez ici vos compétences, séparées </w:t>
          </w:r>
          <w:r>
            <w:rPr>
              <w:lang w:bidi="fr-FR"/>
            </w:rPr>
            <w:br/>
          </w:r>
          <w:r w:rsidRPr="008D4C89">
            <w:rPr>
              <w:lang w:bidi="fr-FR"/>
            </w:rPr>
            <w:t>par une virgule]</w:t>
          </w:r>
        </w:p>
      </w:docPartBody>
    </w:docPart>
    <w:docPart>
      <w:docPartPr>
        <w:name w:val="CB03DB94702F482FABF5582AEBF0F2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4C2DD3-58CE-47F4-A8C3-E4E823315B6A}"/>
      </w:docPartPr>
      <w:docPartBody>
        <w:p w:rsidR="00000000" w:rsidRDefault="00AD2ECC" w:rsidP="00AD2ECC">
          <w:pPr>
            <w:pStyle w:val="CB03DB94702F482FABF5582AEBF0F27E"/>
          </w:pPr>
          <w:r>
            <w:rPr>
              <w:lang w:bidi="fr-FR"/>
            </w:rPr>
            <w:t xml:space="preserve">Présentation et objectif. Remplacez cette phrase par votre objectif professionnel, ou </w:t>
          </w:r>
          <w:r>
            <w:rPr>
              <w:lang w:bidi="fr-FR"/>
            </w:rPr>
            <w:br/>
            <w:t xml:space="preserve">présentez-vous et décrivez votre projet. </w:t>
          </w:r>
        </w:p>
      </w:docPartBody>
    </w:docPart>
    <w:docPart>
      <w:docPartPr>
        <w:name w:val="14DF8CD709354EB4BB678D2FBE254D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9C3F77-D30E-4BAF-AB07-422CEBB6462E}"/>
      </w:docPartPr>
      <w:docPartBody>
        <w:p w:rsidR="00000000" w:rsidRDefault="00AD2ECC" w:rsidP="00AD2ECC">
          <w:pPr>
            <w:pStyle w:val="14DF8CD709354EB4BB678D2FBE254D0D"/>
          </w:pPr>
          <w:r w:rsidRPr="00B72D6F">
            <w:rPr>
              <w:rStyle w:val="Heading1Char"/>
              <w:lang w:bidi="fr-FR"/>
            </w:rPr>
            <w:t>Expérience</w:t>
          </w:r>
        </w:p>
      </w:docPartBody>
    </w:docPart>
    <w:docPart>
      <w:docPartPr>
        <w:name w:val="98C178ECA5944894B805E04EB066CF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842AA8-AA44-4530-90B7-9165880EDE85}"/>
      </w:docPartPr>
      <w:docPartBody>
        <w:p w:rsidR="00000000" w:rsidRDefault="00AD2ECC" w:rsidP="00AD2ECC">
          <w:pPr>
            <w:pStyle w:val="98C178ECA5944894B805E04EB066CFCC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5D1AB24AFA4D45E68EA76B9167A8C1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21D0AA-7977-4AE4-960C-2ADA763B48B3}"/>
      </w:docPartPr>
      <w:docPartBody>
        <w:p w:rsidR="00000000" w:rsidRDefault="00AD2ECC" w:rsidP="00AD2ECC">
          <w:pPr>
            <w:pStyle w:val="5D1AB24AFA4D45E68EA76B9167A8C1A9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68F270481EA94F2B96F7B19DC823CB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2B1D97-22D4-4245-B924-04B4290A9CD4}"/>
      </w:docPartPr>
      <w:docPartBody>
        <w:p w:rsidR="00000000" w:rsidRDefault="00AD2ECC" w:rsidP="00AD2ECC">
          <w:pPr>
            <w:pStyle w:val="68F270481EA94F2B96F7B19DC823CBCD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C1DF50FE2D564D91AAF9DCE2F5E120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BD8BBC-DF17-49A5-905F-93DB7B616B05}"/>
      </w:docPartPr>
      <w:docPartBody>
        <w:p w:rsidR="00000000" w:rsidRDefault="00AD2ECC" w:rsidP="00AD2ECC">
          <w:pPr>
            <w:pStyle w:val="C1DF50FE2D564D91AAF9DCE2F5E120A1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1469D82880F24818B72569801F7EC8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61D1E2-CB31-48BE-AC1D-CFF19434AA92}"/>
      </w:docPartPr>
      <w:docPartBody>
        <w:p w:rsidR="00000000" w:rsidRDefault="00AD2ECC" w:rsidP="00AD2ECC">
          <w:pPr>
            <w:pStyle w:val="1469D82880F24818B72569801F7EC886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CE6BC321402B4B9A9F0D6CC44CB0D5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ACBCFB-C291-41C4-BDF8-2379C2AD32B6}"/>
      </w:docPartPr>
      <w:docPartBody>
        <w:p w:rsidR="00000000" w:rsidRDefault="00AD2ECC" w:rsidP="00AD2ECC">
          <w:pPr>
            <w:pStyle w:val="CE6BC321402B4B9A9F0D6CC44CB0D5C3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D38326359AC042EF915425EBD223E8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F214DF-9B75-4845-BE0E-BC2BE0B38672}"/>
      </w:docPartPr>
      <w:docPartBody>
        <w:p w:rsidR="00000000" w:rsidRDefault="00AD2ECC" w:rsidP="00AD2ECC">
          <w:pPr>
            <w:pStyle w:val="D38326359AC042EF915425EBD223E8E7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53429D839B1A44D68F4876DBDB7DCF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1D1F83-1078-46A8-AFEF-9A383515EF01}"/>
      </w:docPartPr>
      <w:docPartBody>
        <w:p w:rsidR="00000000" w:rsidRDefault="00AD2ECC" w:rsidP="00AD2ECC">
          <w:pPr>
            <w:pStyle w:val="53429D839B1A44D68F4876DBDB7DCFAA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FFE9CDDFFF934E6592958178AD385C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0A3312-FE27-4FF6-A315-0AFCFBBD6D50}"/>
      </w:docPartPr>
      <w:docPartBody>
        <w:p w:rsidR="00000000" w:rsidRDefault="00AD2ECC" w:rsidP="00AD2ECC">
          <w:pPr>
            <w:pStyle w:val="FFE9CDDFFF934E6592958178AD385CBA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E42E9F907C1841DBA80C240C0EA5D2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9F6210-57A0-40EE-B7F2-380B65BDF13E}"/>
      </w:docPartPr>
      <w:docPartBody>
        <w:p w:rsidR="00000000" w:rsidRDefault="00AD2ECC" w:rsidP="00AD2ECC">
          <w:pPr>
            <w:pStyle w:val="E42E9F907C1841DBA80C240C0EA5D270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60CDA7F9120549C1A0186BD35A70D3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B3795C-8ECF-4DCF-AD45-1E05422DB5F6}"/>
      </w:docPartPr>
      <w:docPartBody>
        <w:p w:rsidR="00000000" w:rsidRDefault="00AD2ECC" w:rsidP="00AD2ECC">
          <w:pPr>
            <w:pStyle w:val="60CDA7F9120549C1A0186BD35A70D333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D2D07D5B519140CE86BAA1B955F13B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FCEC18-C863-4671-9E23-EB8F5264B9C5}"/>
      </w:docPartPr>
      <w:docPartBody>
        <w:p w:rsidR="00000000" w:rsidRDefault="00AD2ECC" w:rsidP="00AD2ECC">
          <w:pPr>
            <w:pStyle w:val="D2D07D5B519140CE86BAA1B955F13B30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51CD3D4E2E084657A55ED437858E70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BBDF5C-9F78-473D-BC6C-B070C8ED2E05}"/>
      </w:docPartPr>
      <w:docPartBody>
        <w:p w:rsidR="00000000" w:rsidRDefault="00AD2ECC" w:rsidP="00AD2ECC">
          <w:pPr>
            <w:pStyle w:val="51CD3D4E2E084657A55ED437858E7067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96EAF27526A440ABBAA388C3E6AC48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C80789-29DE-415C-B9CB-4052F23F10AD}"/>
      </w:docPartPr>
      <w:docPartBody>
        <w:p w:rsidR="00000000" w:rsidRDefault="00AD2ECC" w:rsidP="00AD2ECC">
          <w:pPr>
            <w:pStyle w:val="96EAF27526A440ABBAA388C3E6AC48A8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7BC5C3A110014D8FB292E779750126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57772F-254E-4BEA-B836-27612C1F03FE}"/>
      </w:docPartPr>
      <w:docPartBody>
        <w:p w:rsidR="00000000" w:rsidRDefault="00AD2ECC" w:rsidP="00AD2ECC">
          <w:pPr>
            <w:pStyle w:val="7BC5C3A110014D8FB292E77975012645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8F2D5A35241A4242AFEE287196D04A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E97351-9AF6-4A4E-9ADF-7F2796EF3932}"/>
      </w:docPartPr>
      <w:docPartBody>
        <w:p w:rsidR="00000000" w:rsidRDefault="00AD2ECC" w:rsidP="00AD2ECC">
          <w:pPr>
            <w:pStyle w:val="8F2D5A35241A4242AFEE287196D04AA2"/>
          </w:pPr>
          <w:r w:rsidRPr="008064DE">
            <w:rPr>
              <w:lang w:bidi="fr-FR"/>
            </w:rPr>
            <w:t>Formation</w:t>
          </w:r>
        </w:p>
      </w:docPartBody>
    </w:docPart>
    <w:docPart>
      <w:docPartPr>
        <w:name w:val="8D060F2674434A6E9F99518B87E69E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FC3A6B-8E3A-4480-BFF1-EBAD62E516C3}"/>
      </w:docPartPr>
      <w:docPartBody>
        <w:p w:rsidR="00000000" w:rsidRDefault="00AD2ECC" w:rsidP="00AD2ECC">
          <w:pPr>
            <w:pStyle w:val="8D060F2674434A6E9F99518B87E69E7F"/>
          </w:pPr>
          <w:r w:rsidRPr="00036450">
            <w:rPr>
              <w:lang w:bidi="fr-FR"/>
            </w:rPr>
            <w:t xml:space="preserve">[Dates </w:t>
          </w:r>
          <w:r>
            <w:rPr>
              <w:lang w:bidi="fr-FR"/>
            </w:rPr>
            <w:t>de fin d’études</w:t>
          </w:r>
          <w:r w:rsidRPr="00036450">
            <w:rPr>
              <w:lang w:bidi="fr-FR"/>
            </w:rPr>
            <w:t>]</w:t>
          </w:r>
        </w:p>
      </w:docPartBody>
    </w:docPart>
    <w:docPart>
      <w:docPartPr>
        <w:name w:val="CF90C1FCA3F94724A51D05A7B23F06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0651C7-6679-4E09-9BF9-4B92B71E7642}"/>
      </w:docPartPr>
      <w:docPartBody>
        <w:p w:rsidR="00000000" w:rsidRDefault="00AD2ECC" w:rsidP="00AD2ECC">
          <w:pPr>
            <w:pStyle w:val="CF90C1FCA3F94724A51D05A7B23F0612"/>
          </w:pPr>
          <w:r w:rsidRPr="00BD7651">
            <w:rPr>
              <w:lang w:bidi="fr-FR"/>
            </w:rPr>
            <w:t>[Ville], [État], [Région]</w:t>
          </w:r>
        </w:p>
      </w:docPartBody>
    </w:docPart>
    <w:docPart>
      <w:docPartPr>
        <w:name w:val="BCBAAA76951343CA9053CF42604F15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24C660-3796-4DC8-95BB-677371A94861}"/>
      </w:docPartPr>
      <w:docPartBody>
        <w:p w:rsidR="00000000" w:rsidRDefault="00AD2ECC" w:rsidP="00AD2ECC">
          <w:pPr>
            <w:pStyle w:val="BCBAAA76951343CA9053CF42604F15D1"/>
          </w:pPr>
          <w:r w:rsidRPr="00BD7651">
            <w:rPr>
              <w:lang w:bidi="fr-FR"/>
            </w:rPr>
            <w:t xml:space="preserve">Description, MPC (moyenne pondérée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cumulative) et bref récapitulatif des cours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dispensés ainsi que des distinctions et des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mentions obtenues.</w:t>
          </w:r>
        </w:p>
      </w:docPartBody>
    </w:docPart>
    <w:docPart>
      <w:docPartPr>
        <w:name w:val="A4E102B97CA944049126F30FD885C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E8A406-D330-432C-A328-15EFCD4057FA}"/>
      </w:docPartPr>
      <w:docPartBody>
        <w:p w:rsidR="00000000" w:rsidRDefault="00AD2ECC" w:rsidP="00AD2ECC">
          <w:pPr>
            <w:pStyle w:val="A4E102B97CA944049126F30FD885CC38"/>
          </w:pPr>
          <w:r w:rsidRPr="00036450">
            <w:rPr>
              <w:lang w:bidi="fr-FR"/>
            </w:rPr>
            <w:t xml:space="preserve">[Dates </w:t>
          </w:r>
          <w:r>
            <w:rPr>
              <w:lang w:bidi="fr-FR"/>
            </w:rPr>
            <w:t>de fin d’études</w:t>
          </w:r>
          <w:r w:rsidRPr="00036450">
            <w:rPr>
              <w:lang w:bidi="fr-FR"/>
            </w:rPr>
            <w:t>]</w:t>
          </w:r>
        </w:p>
      </w:docPartBody>
    </w:docPart>
    <w:docPart>
      <w:docPartPr>
        <w:name w:val="3D292B6E93644D5880DEC8473526CB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D0DF77-3D24-4DB4-A33C-05DB40EC1526}"/>
      </w:docPartPr>
      <w:docPartBody>
        <w:p w:rsidR="00000000" w:rsidRDefault="00AD2ECC" w:rsidP="00AD2ECC">
          <w:pPr>
            <w:pStyle w:val="3D292B6E93644D5880DEC8473526CB47"/>
          </w:pPr>
          <w:r w:rsidRPr="00BD7651">
            <w:rPr>
              <w:lang w:bidi="fr-FR"/>
            </w:rPr>
            <w:t>[Ville], [État], [Région]</w:t>
          </w:r>
        </w:p>
      </w:docPartBody>
    </w:docPart>
    <w:docPart>
      <w:docPartPr>
        <w:name w:val="1F7FDC8C630B49FABF4144FF3494FC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83CECD-E2A6-4193-9501-2AF22453E165}"/>
      </w:docPartPr>
      <w:docPartBody>
        <w:p w:rsidR="00000000" w:rsidRDefault="00AD2ECC" w:rsidP="00AD2ECC">
          <w:pPr>
            <w:pStyle w:val="1F7FDC8C630B49FABF4144FF3494FC69"/>
          </w:pPr>
          <w:r w:rsidRPr="00BD7651">
            <w:rPr>
              <w:lang w:bidi="fr-FR"/>
            </w:rPr>
            <w:t>Activités</w:t>
          </w:r>
        </w:p>
      </w:docPartBody>
    </w:docPart>
    <w:docPart>
      <w:docPartPr>
        <w:name w:val="D2A8AC50EE69431BBCCCE88AEBBB44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D90784-CE63-42F8-80A8-3F79ABF0BCFB}"/>
      </w:docPartPr>
      <w:docPartBody>
        <w:p w:rsidR="00000000" w:rsidRDefault="00AD2ECC" w:rsidP="00AD2ECC">
          <w:pPr>
            <w:pStyle w:val="D2A8AC50EE69431BBCCCE88AEBBB44B5"/>
          </w:pPr>
          <w:r w:rsidRPr="00BD7651">
            <w:rPr>
              <w:lang w:bidi="fr-FR"/>
            </w:rPr>
            <w:t xml:space="preserve">Utilisez cette section pour indiquer vos passions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et activités pertinentes. Il peut être utile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d’indiquer ici vos expériences en animation et</w:t>
          </w:r>
          <w:r>
            <w:rPr>
              <w:lang w:bidi="fr-FR"/>
            </w:rPr>
            <w:t> </w:t>
          </w:r>
          <w:r w:rsidRPr="00BD7651">
            <w:rPr>
              <w:lang w:bidi="fr-FR"/>
            </w:rPr>
            <w:t xml:space="preserve">bénévolat. Vous pouvez également ajouter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d’autres informations importantes comme vos</w:t>
          </w:r>
          <w:r>
            <w:rPr>
              <w:lang w:bidi="fr-FR"/>
            </w:rPr>
            <w:t> </w:t>
          </w:r>
          <w:r w:rsidRPr="00BD7651">
            <w:rPr>
              <w:lang w:bidi="fr-FR"/>
            </w:rPr>
            <w:t>publications, certifications, langues, etc.</w:t>
          </w:r>
        </w:p>
      </w:docPartBody>
    </w:docPart>
    <w:docPart>
      <w:docPartPr>
        <w:name w:val="93D5C61F0CF44033BFC6252D0EB87E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698C71-6947-485B-B279-33AC83DE866A}"/>
      </w:docPartPr>
      <w:docPartBody>
        <w:p w:rsidR="00000000" w:rsidRDefault="00AD2ECC" w:rsidP="00AD2ECC">
          <w:pPr>
            <w:pStyle w:val="93D5C61F0CF44033BFC6252D0EB87E65"/>
          </w:pPr>
          <w:r w:rsidRPr="008D4C89">
            <w:rPr>
              <w:rStyle w:val="Heading2Char"/>
              <w:lang w:bidi="fr-FR"/>
            </w:rPr>
            <w:t>Téléphone :</w:t>
          </w:r>
        </w:p>
      </w:docPartBody>
    </w:docPart>
    <w:docPart>
      <w:docPartPr>
        <w:name w:val="A1F74A798BA040548526D3D420E10D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AB2F88-0867-4591-B8CC-32C693B6DC4D}"/>
      </w:docPartPr>
      <w:docPartBody>
        <w:p w:rsidR="00000000" w:rsidRDefault="00AD2ECC" w:rsidP="00AD2ECC">
          <w:pPr>
            <w:pStyle w:val="A1F74A798BA040548526D3D420E10D57"/>
          </w:pPr>
          <w:r w:rsidRPr="008D4C89">
            <w:rPr>
              <w:rStyle w:val="Heading2Char"/>
              <w:lang w:bidi="fr-FR"/>
            </w:rPr>
            <w:t>Adresse email :</w:t>
          </w:r>
        </w:p>
      </w:docPartBody>
    </w:docPart>
    <w:docPart>
      <w:docPartPr>
        <w:name w:val="4F9E031A11D14E3280523B920060D5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69C39-9680-431F-8B51-9B0DAA978E5C}"/>
      </w:docPartPr>
      <w:docPartBody>
        <w:p w:rsidR="00000000" w:rsidRDefault="00AD2ECC" w:rsidP="00AD2ECC">
          <w:pPr>
            <w:pStyle w:val="4F9E031A11D14E3280523B920060D54E"/>
          </w:pPr>
          <w:r w:rsidRPr="008D4C89">
            <w:rPr>
              <w:rStyle w:val="Heading2Char"/>
              <w:lang w:bidi="fr-FR"/>
            </w:rPr>
            <w:t>Site web :</w:t>
          </w:r>
        </w:p>
      </w:docPartBody>
    </w:docPart>
    <w:docPart>
      <w:docPartPr>
        <w:name w:val="E83000FB1AB04C8FA3779B0DA24DB2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41264-AD3F-4074-90D8-FBD701D603C9}"/>
      </w:docPartPr>
      <w:docPartBody>
        <w:p w:rsidR="00000000" w:rsidRDefault="00AD2ECC" w:rsidP="00AD2ECC">
          <w:pPr>
            <w:pStyle w:val="E83000FB1AB04C8FA3779B0DA24DB210"/>
          </w:pPr>
          <w:r w:rsidRPr="008D4C89">
            <w:rPr>
              <w:rStyle w:val="Heading2Char"/>
              <w:lang w:bidi="fr-FR"/>
            </w:rPr>
            <w:t>Adresse</w:t>
          </w:r>
        </w:p>
      </w:docPartBody>
    </w:docPart>
    <w:docPart>
      <w:docPartPr>
        <w:name w:val="635D3FB5A5C24250BECD10A50272C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81EEF6-663D-4047-8BD0-44BC3C5C41B0}"/>
      </w:docPartPr>
      <w:docPartBody>
        <w:p w:rsidR="00000000" w:rsidRDefault="00AD2ECC" w:rsidP="00AD2ECC">
          <w:pPr>
            <w:pStyle w:val="635D3FB5A5C24250BECD10A50272CD87"/>
          </w:pPr>
          <w:r w:rsidRPr="008D4C89">
            <w:rPr>
              <w:rStyle w:val="Heading2Char"/>
              <w:lang w:bidi="fr-FR"/>
            </w:rPr>
            <w:t>Compétences</w:t>
          </w:r>
        </w:p>
      </w:docPartBody>
    </w:docPart>
    <w:docPart>
      <w:docPartPr>
        <w:name w:val="FDDA36CC5A3D4C738BF37E26F3DFB5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609CD1-D2CE-4127-842B-4DB3054B43D0}"/>
      </w:docPartPr>
      <w:docPartBody>
        <w:p w:rsidR="00000000" w:rsidRDefault="00AD2ECC" w:rsidP="00AD2ECC">
          <w:pPr>
            <w:pStyle w:val="FDDA36CC5A3D4C738BF37E26F3DFB536"/>
          </w:pPr>
          <w:r w:rsidRPr="008D4C89">
            <w:rPr>
              <w:lang w:bidi="fr-FR"/>
            </w:rPr>
            <w:t xml:space="preserve">[Entrez ici vos compétences, séparées </w:t>
          </w:r>
          <w:r>
            <w:rPr>
              <w:lang w:bidi="fr-FR"/>
            </w:rPr>
            <w:br/>
          </w:r>
          <w:r w:rsidRPr="008D4C89">
            <w:rPr>
              <w:lang w:bidi="fr-FR"/>
            </w:rPr>
            <w:t>par une virgule]</w:t>
          </w:r>
        </w:p>
      </w:docPartBody>
    </w:docPart>
    <w:docPart>
      <w:docPartPr>
        <w:name w:val="63EF21A166CD42D292C2B1F676BC10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1A037A-7C83-494E-95E5-01B1CB1F56FB}"/>
      </w:docPartPr>
      <w:docPartBody>
        <w:p w:rsidR="00000000" w:rsidRDefault="00AD2ECC" w:rsidP="00AD2ECC">
          <w:pPr>
            <w:pStyle w:val="63EF21A166CD42D292C2B1F676BC10A5"/>
          </w:pPr>
          <w:r>
            <w:rPr>
              <w:lang w:bidi="fr-FR"/>
            </w:rPr>
            <w:t xml:space="preserve">Présentation et objectif. Remplacez cette phrase par votre objectif professionnel, ou </w:t>
          </w:r>
          <w:r>
            <w:rPr>
              <w:lang w:bidi="fr-FR"/>
            </w:rPr>
            <w:br/>
            <w:t xml:space="preserve">présentez-vous et décrivez votre projet. </w:t>
          </w:r>
        </w:p>
      </w:docPartBody>
    </w:docPart>
    <w:docPart>
      <w:docPartPr>
        <w:name w:val="7C89D922713C4091A215B579C81298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1F2241-098D-4446-9D3D-A8399CD3E64A}"/>
      </w:docPartPr>
      <w:docPartBody>
        <w:p w:rsidR="00000000" w:rsidRDefault="00AD2ECC" w:rsidP="00AD2ECC">
          <w:pPr>
            <w:pStyle w:val="7C89D922713C4091A215B579C8129824"/>
          </w:pPr>
          <w:r w:rsidRPr="00B72D6F">
            <w:rPr>
              <w:rStyle w:val="Heading1Char"/>
              <w:lang w:bidi="fr-FR"/>
            </w:rPr>
            <w:t>Expérience</w:t>
          </w:r>
        </w:p>
      </w:docPartBody>
    </w:docPart>
    <w:docPart>
      <w:docPartPr>
        <w:name w:val="69B81BBE97F3489D8BC48457A13B7A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9938B6-A67E-457C-8734-24797C6D60A2}"/>
      </w:docPartPr>
      <w:docPartBody>
        <w:p w:rsidR="00000000" w:rsidRDefault="00AD2ECC" w:rsidP="00AD2ECC">
          <w:pPr>
            <w:pStyle w:val="69B81BBE97F3489D8BC48457A13B7A7E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5615B8FF140549D5B190555C024E22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C38781-6DE7-4116-932B-06EE2CCB67F4}"/>
      </w:docPartPr>
      <w:docPartBody>
        <w:p w:rsidR="00000000" w:rsidRDefault="00AD2ECC" w:rsidP="00AD2ECC">
          <w:pPr>
            <w:pStyle w:val="5615B8FF140549D5B190555C024E2271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EE1C77B0F8F54EE79F672EA22BB756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83CF5E-BCFD-41E0-BE35-D7902DF5E849}"/>
      </w:docPartPr>
      <w:docPartBody>
        <w:p w:rsidR="00000000" w:rsidRDefault="00AD2ECC" w:rsidP="00AD2ECC">
          <w:pPr>
            <w:pStyle w:val="EE1C77B0F8F54EE79F672EA22BB75672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018CB1EC32EF4C39B1DD346282C232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652CCD-46C5-4F31-AC66-2A0E867F6A9E}"/>
      </w:docPartPr>
      <w:docPartBody>
        <w:p w:rsidR="00000000" w:rsidRDefault="00AD2ECC" w:rsidP="00AD2ECC">
          <w:pPr>
            <w:pStyle w:val="018CB1EC32EF4C39B1DD346282C23217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BCC52DB780324E4C9C87BB5DC41326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549F32-68B1-47A5-A968-24AF9144A4F5}"/>
      </w:docPartPr>
      <w:docPartBody>
        <w:p w:rsidR="00000000" w:rsidRDefault="00AD2ECC" w:rsidP="00AD2ECC">
          <w:pPr>
            <w:pStyle w:val="BCC52DB780324E4C9C87BB5DC4132604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ED0A432A401644D2B1D0D66B56D349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25F0C2-FE70-4A82-8462-055E8260DC9A}"/>
      </w:docPartPr>
      <w:docPartBody>
        <w:p w:rsidR="00000000" w:rsidRDefault="00AD2ECC" w:rsidP="00AD2ECC">
          <w:pPr>
            <w:pStyle w:val="ED0A432A401644D2B1D0D66B56D349F9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C66C472A0DB4487CBC8FC17207ADC2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FE2AAD-26FF-4FC4-855C-C1568217BA4B}"/>
      </w:docPartPr>
      <w:docPartBody>
        <w:p w:rsidR="00000000" w:rsidRDefault="00AD2ECC" w:rsidP="00AD2ECC">
          <w:pPr>
            <w:pStyle w:val="C66C472A0DB4487CBC8FC17207ADC29B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AAFD4B1CD4E248D8B9AA8F6573B85F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0E09F2-8B5B-4DB5-ADB4-A24929458257}"/>
      </w:docPartPr>
      <w:docPartBody>
        <w:p w:rsidR="00000000" w:rsidRDefault="00AD2ECC" w:rsidP="00AD2ECC">
          <w:pPr>
            <w:pStyle w:val="AAFD4B1CD4E248D8B9AA8F6573B85F1F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329D5DADBB28487396EF74BA24A7FF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054777-24CB-40A1-8699-A831613C2DD6}"/>
      </w:docPartPr>
      <w:docPartBody>
        <w:p w:rsidR="00000000" w:rsidRDefault="00AD2ECC" w:rsidP="00AD2ECC">
          <w:pPr>
            <w:pStyle w:val="329D5DADBB28487396EF74BA24A7FF0C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A1EC3780164A441A9FB2DC4760F19A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A69B31-572C-4113-9B32-4E8E48F0B7BB}"/>
      </w:docPartPr>
      <w:docPartBody>
        <w:p w:rsidR="00000000" w:rsidRDefault="00AD2ECC" w:rsidP="00AD2ECC">
          <w:pPr>
            <w:pStyle w:val="A1EC3780164A441A9FB2DC4760F19A00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CD664DF301AD4675B264720007B0FF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749CEC-1E9A-47BB-88E0-0B9540B16441}"/>
      </w:docPartPr>
      <w:docPartBody>
        <w:p w:rsidR="00000000" w:rsidRDefault="00AD2ECC" w:rsidP="00AD2ECC">
          <w:pPr>
            <w:pStyle w:val="CD664DF301AD4675B264720007B0FF89"/>
          </w:pPr>
          <w:r w:rsidRPr="00036450">
            <w:rPr>
              <w:lang w:bidi="fr-FR"/>
            </w:rPr>
            <w:t>[Date de début]</w:t>
          </w:r>
        </w:p>
      </w:docPartBody>
    </w:docPart>
    <w:docPart>
      <w:docPartPr>
        <w:name w:val="654CBBAD765140E1A4423CECFED651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B36A1C-219E-4032-92F2-1CF45E20B6F9}"/>
      </w:docPartPr>
      <w:docPartBody>
        <w:p w:rsidR="00000000" w:rsidRDefault="00AD2ECC" w:rsidP="00AD2ECC">
          <w:pPr>
            <w:pStyle w:val="654CBBAD765140E1A4423CECFED65161"/>
          </w:pPr>
          <w:r w:rsidRPr="00036450">
            <w:rPr>
              <w:lang w:bidi="fr-FR"/>
            </w:rPr>
            <w:t>[Date de fin]</w:t>
          </w:r>
        </w:p>
      </w:docPartBody>
    </w:docPart>
    <w:docPart>
      <w:docPartPr>
        <w:name w:val="13E6174DCCA0472E95D43E289C692A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397253-7AA1-4031-BB72-76ADB37B7381}"/>
      </w:docPartPr>
      <w:docPartBody>
        <w:p w:rsidR="00000000" w:rsidRDefault="00AD2ECC" w:rsidP="00AD2ECC">
          <w:pPr>
            <w:pStyle w:val="13E6174DCCA0472E95D43E289C692A87"/>
          </w:pPr>
          <w:r w:rsidRPr="008064DE">
            <w:rPr>
              <w:lang w:bidi="fr-FR"/>
            </w:rPr>
            <w:t>Intitulé du poste (</w:t>
          </w:r>
          <w:r w:rsidRPr="008064DE">
            <w:rPr>
              <w:i/>
              <w:lang w:bidi="fr-FR"/>
            </w:rPr>
            <w:t>Exemple : Analyste marketing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7E912B1C17E64DE288917D30588033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1CD29F-501A-42D5-831D-73A919F9FF1D}"/>
      </w:docPartPr>
      <w:docPartBody>
        <w:p w:rsidR="00000000" w:rsidRDefault="00AD2ECC" w:rsidP="00AD2ECC">
          <w:pPr>
            <w:pStyle w:val="7E912B1C17E64DE288917D3058803367"/>
          </w:pPr>
          <w:r w:rsidRPr="008064DE">
            <w:rPr>
              <w:lang w:bidi="fr-FR"/>
            </w:rPr>
            <w:t>Fonction (</w:t>
          </w:r>
          <w:r w:rsidRPr="008064DE">
            <w:rPr>
              <w:i/>
              <w:lang w:bidi="fr-FR"/>
            </w:rPr>
            <w:t>exemple : Cadre</w:t>
          </w:r>
          <w:r w:rsidRPr="008064DE">
            <w:rPr>
              <w:lang w:bidi="fr-FR"/>
            </w:rPr>
            <w:t>)</w:t>
          </w:r>
        </w:p>
      </w:docPartBody>
    </w:docPart>
    <w:docPart>
      <w:docPartPr>
        <w:name w:val="C807DD0DED69459B9A3CEA63731E9D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7505C9-1121-48CE-B162-A0073B79C493}"/>
      </w:docPartPr>
      <w:docPartBody>
        <w:p w:rsidR="00000000" w:rsidRDefault="00AD2ECC" w:rsidP="00AD2ECC">
          <w:pPr>
            <w:pStyle w:val="C807DD0DED69459B9A3CEA63731E9D44"/>
          </w:pPr>
          <w:r w:rsidRPr="008064DE">
            <w:rPr>
              <w:lang w:bidi="fr-FR"/>
            </w:rPr>
            <w:t>Nom de la société</w:t>
          </w:r>
        </w:p>
      </w:docPartBody>
    </w:docPart>
    <w:docPart>
      <w:docPartPr>
        <w:name w:val="B6F5BF2F2AC04753BACB5615DEF4BB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56EDC9-B9D2-408B-A195-9376883386B2}"/>
      </w:docPartPr>
      <w:docPartBody>
        <w:p w:rsidR="00000000" w:rsidRDefault="00AD2ECC" w:rsidP="00AD2ECC">
          <w:pPr>
            <w:pStyle w:val="B6F5BF2F2AC04753BACB5615DEF4BB59"/>
          </w:pPr>
          <w:r w:rsidRPr="008064DE">
            <w:rPr>
              <w:lang w:bidi="fr-FR"/>
            </w:rPr>
            <w:t>Formation</w:t>
          </w:r>
        </w:p>
      </w:docPartBody>
    </w:docPart>
    <w:docPart>
      <w:docPartPr>
        <w:name w:val="D6083EC98B7A4775B65C2B5A9021A6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E64B26-EF4A-40FB-846E-6D9F7825E741}"/>
      </w:docPartPr>
      <w:docPartBody>
        <w:p w:rsidR="00000000" w:rsidRDefault="00AD2ECC" w:rsidP="00AD2ECC">
          <w:pPr>
            <w:pStyle w:val="D6083EC98B7A4775B65C2B5A9021A655"/>
          </w:pPr>
          <w:r w:rsidRPr="00036450">
            <w:rPr>
              <w:lang w:bidi="fr-FR"/>
            </w:rPr>
            <w:t xml:space="preserve">[Dates </w:t>
          </w:r>
          <w:r>
            <w:rPr>
              <w:lang w:bidi="fr-FR"/>
            </w:rPr>
            <w:t>de fin d’études</w:t>
          </w:r>
          <w:r w:rsidRPr="00036450">
            <w:rPr>
              <w:lang w:bidi="fr-FR"/>
            </w:rPr>
            <w:t>]</w:t>
          </w:r>
        </w:p>
      </w:docPartBody>
    </w:docPart>
    <w:docPart>
      <w:docPartPr>
        <w:name w:val="25C6D182421242368C423BC197B837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630176-C6E1-4FD8-905D-18E05740009D}"/>
      </w:docPartPr>
      <w:docPartBody>
        <w:p w:rsidR="00000000" w:rsidRDefault="00AD2ECC" w:rsidP="00AD2ECC">
          <w:pPr>
            <w:pStyle w:val="25C6D182421242368C423BC197B83764"/>
          </w:pPr>
          <w:r w:rsidRPr="00BD7651">
            <w:rPr>
              <w:lang w:bidi="fr-FR"/>
            </w:rPr>
            <w:t>[Ville], [État], [Région]</w:t>
          </w:r>
        </w:p>
      </w:docPartBody>
    </w:docPart>
    <w:docPart>
      <w:docPartPr>
        <w:name w:val="EB089F1A3A8647CFB2618578A8D7E0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3CDD2C-ABCB-4617-9419-B7FBECEBF3E5}"/>
      </w:docPartPr>
      <w:docPartBody>
        <w:p w:rsidR="00000000" w:rsidRDefault="00AD2ECC" w:rsidP="00AD2ECC">
          <w:pPr>
            <w:pStyle w:val="EB089F1A3A8647CFB2618578A8D7E058"/>
          </w:pPr>
          <w:r w:rsidRPr="00BD7651">
            <w:rPr>
              <w:lang w:bidi="fr-FR"/>
            </w:rPr>
            <w:t xml:space="preserve">Description, MPC (moyenne pondérée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cumulative) et bref récapitulatif des cours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dispensés ainsi que des distinctions et des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mentions obtenues.</w:t>
          </w:r>
        </w:p>
      </w:docPartBody>
    </w:docPart>
    <w:docPart>
      <w:docPartPr>
        <w:name w:val="54B42D916A934D47BA989A8F3E9703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C049B9-9B0A-4CB1-A1E1-489858DDB9C6}"/>
      </w:docPartPr>
      <w:docPartBody>
        <w:p w:rsidR="00000000" w:rsidRDefault="00AD2ECC" w:rsidP="00AD2ECC">
          <w:pPr>
            <w:pStyle w:val="54B42D916A934D47BA989A8F3E9703D4"/>
          </w:pPr>
          <w:r w:rsidRPr="00036450">
            <w:rPr>
              <w:lang w:bidi="fr-FR"/>
            </w:rPr>
            <w:t xml:space="preserve">[Dates </w:t>
          </w:r>
          <w:r>
            <w:rPr>
              <w:lang w:bidi="fr-FR"/>
            </w:rPr>
            <w:t>de fin d’études</w:t>
          </w:r>
          <w:r w:rsidRPr="00036450">
            <w:rPr>
              <w:lang w:bidi="fr-FR"/>
            </w:rPr>
            <w:t>]</w:t>
          </w:r>
        </w:p>
      </w:docPartBody>
    </w:docPart>
    <w:docPart>
      <w:docPartPr>
        <w:name w:val="83FC07F92E7641369C1EC2243562A5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299BC7-B6EC-4478-BC92-56A6AF8BE51D}"/>
      </w:docPartPr>
      <w:docPartBody>
        <w:p w:rsidR="00000000" w:rsidRDefault="00AD2ECC" w:rsidP="00AD2ECC">
          <w:pPr>
            <w:pStyle w:val="83FC07F92E7641369C1EC2243562A50F"/>
          </w:pPr>
          <w:r w:rsidRPr="00BD7651">
            <w:rPr>
              <w:lang w:bidi="fr-FR"/>
            </w:rPr>
            <w:t>[Ville], [État], [Région]</w:t>
          </w:r>
        </w:p>
      </w:docPartBody>
    </w:docPart>
    <w:docPart>
      <w:docPartPr>
        <w:name w:val="B516C7B0B2974B2DAE8A3F766D36DF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431114-9B8E-46E0-9E90-FCFB544CF2A6}"/>
      </w:docPartPr>
      <w:docPartBody>
        <w:p w:rsidR="00000000" w:rsidRDefault="00AD2ECC" w:rsidP="00AD2ECC">
          <w:pPr>
            <w:pStyle w:val="B516C7B0B2974B2DAE8A3F766D36DFDA"/>
          </w:pPr>
          <w:r w:rsidRPr="00BD7651">
            <w:rPr>
              <w:lang w:bidi="fr-FR"/>
            </w:rPr>
            <w:t>Activités</w:t>
          </w:r>
        </w:p>
      </w:docPartBody>
    </w:docPart>
    <w:docPart>
      <w:docPartPr>
        <w:name w:val="73C6FE0E4BF44BB28D51DE04165B42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2B6DF1-5E0E-455F-9B4A-456536879313}"/>
      </w:docPartPr>
      <w:docPartBody>
        <w:p w:rsidR="00000000" w:rsidRDefault="00AD2ECC" w:rsidP="00AD2ECC">
          <w:pPr>
            <w:pStyle w:val="73C6FE0E4BF44BB28D51DE04165B426D"/>
          </w:pPr>
          <w:r w:rsidRPr="00BD7651">
            <w:rPr>
              <w:lang w:bidi="fr-FR"/>
            </w:rPr>
            <w:t xml:space="preserve">Utilisez cette section pour indiquer vos passions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 xml:space="preserve">et activités pertinentes. Il peut être utile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d’indiquer ici vos expériences en animation et</w:t>
          </w:r>
          <w:r>
            <w:rPr>
              <w:lang w:bidi="fr-FR"/>
            </w:rPr>
            <w:t> </w:t>
          </w:r>
          <w:r w:rsidRPr="00BD7651">
            <w:rPr>
              <w:lang w:bidi="fr-FR"/>
            </w:rPr>
            <w:t xml:space="preserve">bénévolat. Vous pouvez également ajouter </w:t>
          </w:r>
          <w:r>
            <w:rPr>
              <w:lang w:bidi="fr-FR"/>
            </w:rPr>
            <w:br/>
          </w:r>
          <w:r w:rsidRPr="00BD7651">
            <w:rPr>
              <w:lang w:bidi="fr-FR"/>
            </w:rPr>
            <w:t>d’autres informations importantes comme vos</w:t>
          </w:r>
          <w:r>
            <w:rPr>
              <w:lang w:bidi="fr-FR"/>
            </w:rPr>
            <w:t> </w:t>
          </w:r>
          <w:r w:rsidRPr="00BD7651">
            <w:rPr>
              <w:lang w:bidi="fr-FR"/>
            </w:rPr>
            <w:t>publications, certifications, langues, etc.</w:t>
          </w:r>
        </w:p>
      </w:docPartBody>
    </w:docPart>
    <w:docPart>
      <w:docPartPr>
        <w:name w:val="7BC2017DF055463DAFC2343EE03CCC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A592E2-FAA5-4A18-BB75-DD6D450DD36A}"/>
      </w:docPartPr>
      <w:docPartBody>
        <w:p w:rsidR="00000000" w:rsidRDefault="00AD2ECC" w:rsidP="00AD2ECC">
          <w:pPr>
            <w:pStyle w:val="7BC2017DF055463DAFC2343EE03CCC11"/>
          </w:pPr>
          <w:r w:rsidRPr="008D4C89">
            <w:rPr>
              <w:rStyle w:val="Heading2Char"/>
              <w:lang w:bidi="fr-FR"/>
            </w:rPr>
            <w:t>Téléphone :</w:t>
          </w:r>
        </w:p>
      </w:docPartBody>
    </w:docPart>
    <w:docPart>
      <w:docPartPr>
        <w:name w:val="08BF931D4F3B4E038C6559BA8309A0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1C806B-FAE1-4500-BD96-E0ADECE8C37A}"/>
      </w:docPartPr>
      <w:docPartBody>
        <w:p w:rsidR="00000000" w:rsidRDefault="00AD2ECC" w:rsidP="00AD2ECC">
          <w:pPr>
            <w:pStyle w:val="08BF931D4F3B4E038C6559BA8309A0C4"/>
          </w:pPr>
          <w:r w:rsidRPr="008D4C89">
            <w:rPr>
              <w:rStyle w:val="Heading2Char"/>
              <w:lang w:bidi="fr-FR"/>
            </w:rPr>
            <w:t>Adresse email :</w:t>
          </w:r>
        </w:p>
      </w:docPartBody>
    </w:docPart>
    <w:docPart>
      <w:docPartPr>
        <w:name w:val="A476B050CF0747B7B1E66FE2189498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BE79AE-396C-44AF-9540-C24E7220F745}"/>
      </w:docPartPr>
      <w:docPartBody>
        <w:p w:rsidR="00000000" w:rsidRDefault="00AD2ECC" w:rsidP="00AD2ECC">
          <w:pPr>
            <w:pStyle w:val="A476B050CF0747B7B1E66FE2189498BE"/>
          </w:pPr>
          <w:r w:rsidRPr="008D4C89">
            <w:rPr>
              <w:rStyle w:val="Heading2Char"/>
              <w:lang w:bidi="fr-FR"/>
            </w:rPr>
            <w:t>Site web :</w:t>
          </w:r>
        </w:p>
      </w:docPartBody>
    </w:docPart>
    <w:docPart>
      <w:docPartPr>
        <w:name w:val="52F461D58D074F67A5606EB658E766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975315-0443-4260-894A-8B197A804290}"/>
      </w:docPartPr>
      <w:docPartBody>
        <w:p w:rsidR="00000000" w:rsidRDefault="00AD2ECC" w:rsidP="00AD2ECC">
          <w:pPr>
            <w:pStyle w:val="52F461D58D074F67A5606EB658E76687"/>
          </w:pPr>
          <w:r w:rsidRPr="008D4C89">
            <w:rPr>
              <w:rStyle w:val="Heading2Char"/>
              <w:lang w:bidi="fr-FR"/>
            </w:rPr>
            <w:t>Adresse</w:t>
          </w:r>
        </w:p>
      </w:docPartBody>
    </w:docPart>
    <w:docPart>
      <w:docPartPr>
        <w:name w:val="8031A7C88BFE4C12903DAC7540A503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5A6C48-71E8-4F13-BB83-B75A51F7BC0D}"/>
      </w:docPartPr>
      <w:docPartBody>
        <w:p w:rsidR="00000000" w:rsidRDefault="00AD2ECC" w:rsidP="00AD2ECC">
          <w:pPr>
            <w:pStyle w:val="8031A7C88BFE4C12903DAC7540A50361"/>
          </w:pPr>
          <w:r w:rsidRPr="008D4C89">
            <w:rPr>
              <w:rStyle w:val="Heading2Char"/>
              <w:lang w:bidi="fr-FR"/>
            </w:rPr>
            <w:t>Compétences</w:t>
          </w:r>
        </w:p>
      </w:docPartBody>
    </w:docPart>
    <w:docPart>
      <w:docPartPr>
        <w:name w:val="571EEE9E886A4B9D830393EE210416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294EDF-34B7-4339-906C-AB11CA4F0EED}"/>
      </w:docPartPr>
      <w:docPartBody>
        <w:p w:rsidR="00000000" w:rsidRDefault="00AD2ECC" w:rsidP="00AD2ECC">
          <w:pPr>
            <w:pStyle w:val="571EEE9E886A4B9D830393EE210416C1"/>
          </w:pPr>
          <w:r w:rsidRPr="008D4C89">
            <w:rPr>
              <w:lang w:bidi="fr-FR"/>
            </w:rPr>
            <w:t xml:space="preserve">[Entrez ici vos compétences, séparées </w:t>
          </w:r>
          <w:r>
            <w:rPr>
              <w:lang w:bidi="fr-FR"/>
            </w:rPr>
            <w:br/>
          </w:r>
          <w:r w:rsidRPr="008D4C89">
            <w:rPr>
              <w:lang w:bidi="fr-FR"/>
            </w:rPr>
            <w:t>par une virgule]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ECC"/>
    <w:rsid w:val="004D3C06"/>
    <w:rsid w:val="00AD2ECC"/>
    <w:rsid w:val="00BA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2ECC"/>
    <w:pPr>
      <w:keepNext/>
      <w:keepLines/>
      <w:spacing w:before="480" w:after="120" w:line="259" w:lineRule="auto"/>
      <w:outlineLvl w:val="0"/>
    </w:pPr>
    <w:rPr>
      <w:rFonts w:asciiTheme="majorHAnsi" w:eastAsiaTheme="majorEastAsia" w:hAnsiTheme="majorHAnsi" w:cstheme="majorBidi"/>
      <w:b/>
      <w:kern w:val="0"/>
      <w:sz w:val="42"/>
      <w:szCs w:val="32"/>
      <w:lang w:eastAsia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AD2ECC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b/>
      <w:kern w:val="0"/>
      <w:sz w:val="22"/>
      <w:szCs w:val="26"/>
      <w:lang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83E0DE6E3AD4D7C8544695799330E94">
    <w:name w:val="883E0DE6E3AD4D7C8544695799330E94"/>
    <w:rsid w:val="00AD2ECC"/>
  </w:style>
  <w:style w:type="character" w:customStyle="1" w:styleId="Heading1Char">
    <w:name w:val="Heading 1 Char"/>
    <w:basedOn w:val="DefaultParagraphFont"/>
    <w:link w:val="Heading1"/>
    <w:uiPriority w:val="9"/>
    <w:rsid w:val="00AD2ECC"/>
    <w:rPr>
      <w:rFonts w:asciiTheme="majorHAnsi" w:eastAsiaTheme="majorEastAsia" w:hAnsiTheme="majorHAnsi" w:cstheme="majorBidi"/>
      <w:b/>
      <w:kern w:val="0"/>
      <w:sz w:val="42"/>
      <w:szCs w:val="32"/>
      <w:lang w:eastAsia="en-US"/>
      <w14:ligatures w14:val="none"/>
    </w:rPr>
  </w:style>
  <w:style w:type="paragraph" w:customStyle="1" w:styleId="3816AD01485A4098A25A4F19F9A50186">
    <w:name w:val="3816AD01485A4098A25A4F19F9A50186"/>
    <w:rsid w:val="00AD2ECC"/>
  </w:style>
  <w:style w:type="paragraph" w:customStyle="1" w:styleId="071ED157268846A284D87561A468F86B">
    <w:name w:val="071ED157268846A284D87561A468F86B"/>
    <w:rsid w:val="00AD2ECC"/>
  </w:style>
  <w:style w:type="paragraph" w:customStyle="1" w:styleId="A6B22F3D7A464D8AA403CF5352B5313F">
    <w:name w:val="A6B22F3D7A464D8AA403CF5352B5313F"/>
    <w:rsid w:val="00AD2ECC"/>
  </w:style>
  <w:style w:type="paragraph" w:customStyle="1" w:styleId="87F888D4711E4C0590BB27426A180991">
    <w:name w:val="87F888D4711E4C0590BB27426A180991"/>
    <w:rsid w:val="00AD2ECC"/>
  </w:style>
  <w:style w:type="paragraph" w:customStyle="1" w:styleId="F83428A602DD4E9F9DFC605E70238351">
    <w:name w:val="F83428A602DD4E9F9DFC605E70238351"/>
    <w:rsid w:val="00AD2ECC"/>
  </w:style>
  <w:style w:type="paragraph" w:customStyle="1" w:styleId="47D578FA163340B6BBC0CA2FFDE767E5">
    <w:name w:val="47D578FA163340B6BBC0CA2FFDE767E5"/>
    <w:rsid w:val="00AD2ECC"/>
  </w:style>
  <w:style w:type="paragraph" w:customStyle="1" w:styleId="1B3794BF8E6C4A5AAA17A9DDFFC4A8E9">
    <w:name w:val="1B3794BF8E6C4A5AAA17A9DDFFC4A8E9"/>
    <w:rsid w:val="00AD2ECC"/>
  </w:style>
  <w:style w:type="paragraph" w:customStyle="1" w:styleId="99A16DC3A5464208A34112E669C6DD2D">
    <w:name w:val="99A16DC3A5464208A34112E669C6DD2D"/>
    <w:rsid w:val="00AD2ECC"/>
  </w:style>
  <w:style w:type="paragraph" w:customStyle="1" w:styleId="7ABB6D5A0E2A4B28AB15649B3114921D">
    <w:name w:val="7ABB6D5A0E2A4B28AB15649B3114921D"/>
    <w:rsid w:val="00AD2ECC"/>
  </w:style>
  <w:style w:type="paragraph" w:customStyle="1" w:styleId="AD7D323FED55472A89078443B2DEE5A1">
    <w:name w:val="AD7D323FED55472A89078443B2DEE5A1"/>
    <w:rsid w:val="00AD2ECC"/>
  </w:style>
  <w:style w:type="paragraph" w:customStyle="1" w:styleId="32C20EE0B0B9428B81E9435B9A36BA2A">
    <w:name w:val="32C20EE0B0B9428B81E9435B9A36BA2A"/>
    <w:rsid w:val="00AD2ECC"/>
  </w:style>
  <w:style w:type="paragraph" w:customStyle="1" w:styleId="F12AD18FE5334B86B589C933D42A75D3">
    <w:name w:val="F12AD18FE5334B86B589C933D42A75D3"/>
    <w:rsid w:val="00AD2ECC"/>
  </w:style>
  <w:style w:type="paragraph" w:customStyle="1" w:styleId="E250FBFA0E7F41378B42CF99EBC6F3A8">
    <w:name w:val="E250FBFA0E7F41378B42CF99EBC6F3A8"/>
    <w:rsid w:val="00AD2ECC"/>
  </w:style>
  <w:style w:type="paragraph" w:customStyle="1" w:styleId="B49290B36CD04B91BE8279B508C52E72">
    <w:name w:val="B49290B36CD04B91BE8279B508C52E72"/>
    <w:rsid w:val="00AD2ECC"/>
  </w:style>
  <w:style w:type="paragraph" w:customStyle="1" w:styleId="E5AB4E0ADDA04A518151040C1D7F30B2">
    <w:name w:val="E5AB4E0ADDA04A518151040C1D7F30B2"/>
    <w:rsid w:val="00AD2ECC"/>
  </w:style>
  <w:style w:type="paragraph" w:customStyle="1" w:styleId="6F699E2902C24EBCA3C2B8E06D20B233">
    <w:name w:val="6F699E2902C24EBCA3C2B8E06D20B233"/>
    <w:rsid w:val="00AD2ECC"/>
  </w:style>
  <w:style w:type="paragraph" w:customStyle="1" w:styleId="0174B9CAC23A445D9C7A8961B3B62758">
    <w:name w:val="0174B9CAC23A445D9C7A8961B3B62758"/>
    <w:rsid w:val="00AD2ECC"/>
  </w:style>
  <w:style w:type="paragraph" w:customStyle="1" w:styleId="D578EA6AA9F149ABA4E41FFBAA065076">
    <w:name w:val="D578EA6AA9F149ABA4E41FFBAA065076"/>
    <w:rsid w:val="00AD2ECC"/>
  </w:style>
  <w:style w:type="paragraph" w:customStyle="1" w:styleId="0095732EF2D84DE3A512C0DEF0AC1740">
    <w:name w:val="0095732EF2D84DE3A512C0DEF0AC1740"/>
    <w:rsid w:val="00AD2ECC"/>
  </w:style>
  <w:style w:type="paragraph" w:customStyle="1" w:styleId="FBD94DCE148040D0B763B9F07C3F2691">
    <w:name w:val="FBD94DCE148040D0B763B9F07C3F2691"/>
    <w:rsid w:val="00AD2ECC"/>
  </w:style>
  <w:style w:type="paragraph" w:customStyle="1" w:styleId="B64D92B2FCE14143BEE8721F61A32B40">
    <w:name w:val="B64D92B2FCE14143BEE8721F61A32B40"/>
    <w:rsid w:val="00AD2ECC"/>
  </w:style>
  <w:style w:type="paragraph" w:customStyle="1" w:styleId="5B0C0035D89A412193D1D1CC9BAF4107">
    <w:name w:val="5B0C0035D89A412193D1D1CC9BAF4107"/>
    <w:rsid w:val="00AD2ECC"/>
  </w:style>
  <w:style w:type="paragraph" w:customStyle="1" w:styleId="5544FCECF7064B0FA1EFEC8C0CF89A82">
    <w:name w:val="5544FCECF7064B0FA1EFEC8C0CF89A82"/>
    <w:rsid w:val="00AD2ECC"/>
  </w:style>
  <w:style w:type="paragraph" w:customStyle="1" w:styleId="D271657DDE5945A8B594159D524C042F">
    <w:name w:val="D271657DDE5945A8B594159D524C042F"/>
    <w:rsid w:val="00AD2ECC"/>
  </w:style>
  <w:style w:type="character" w:customStyle="1" w:styleId="Heading2Char">
    <w:name w:val="Heading 2 Char"/>
    <w:basedOn w:val="DefaultParagraphFont"/>
    <w:link w:val="Heading2"/>
    <w:uiPriority w:val="9"/>
    <w:rsid w:val="00AD2ECC"/>
    <w:rPr>
      <w:rFonts w:asciiTheme="majorHAnsi" w:eastAsiaTheme="majorEastAsia" w:hAnsiTheme="majorHAnsi" w:cstheme="majorBidi"/>
      <w:b/>
      <w:kern w:val="0"/>
      <w:sz w:val="22"/>
      <w:szCs w:val="26"/>
      <w:lang w:eastAsia="en-US"/>
      <w14:ligatures w14:val="none"/>
    </w:rPr>
  </w:style>
  <w:style w:type="paragraph" w:customStyle="1" w:styleId="C8ED2F00258D40AE8976A6EEDA4C78E5">
    <w:name w:val="C8ED2F00258D40AE8976A6EEDA4C78E5"/>
    <w:rsid w:val="00AD2ECC"/>
  </w:style>
  <w:style w:type="paragraph" w:customStyle="1" w:styleId="4732E78FA6864546910247048B772209">
    <w:name w:val="4732E78FA6864546910247048B772209"/>
    <w:rsid w:val="00AD2ECC"/>
  </w:style>
  <w:style w:type="paragraph" w:customStyle="1" w:styleId="3F634B6FF32045929EC3024E399F8909">
    <w:name w:val="3F634B6FF32045929EC3024E399F8909"/>
    <w:rsid w:val="00AD2ECC"/>
  </w:style>
  <w:style w:type="paragraph" w:customStyle="1" w:styleId="2BC64B1EE7044539A4AA4A18847210F5">
    <w:name w:val="2BC64B1EE7044539A4AA4A18847210F5"/>
    <w:rsid w:val="00AD2ECC"/>
  </w:style>
  <w:style w:type="paragraph" w:customStyle="1" w:styleId="71E4769A384B4480842A7A61D8CB1B47">
    <w:name w:val="71E4769A384B4480842A7A61D8CB1B47"/>
    <w:rsid w:val="00AD2ECC"/>
  </w:style>
  <w:style w:type="paragraph" w:customStyle="1" w:styleId="A85E5D1D8A1A4D83BE4B1376823AAE80">
    <w:name w:val="A85E5D1D8A1A4D83BE4B1376823AAE80"/>
    <w:rsid w:val="00AD2ECC"/>
  </w:style>
  <w:style w:type="paragraph" w:customStyle="1" w:styleId="5D65A24A7373420CA6D13C9E8325B0CE">
    <w:name w:val="5D65A24A7373420CA6D13C9E8325B0CE"/>
    <w:rsid w:val="00AD2ECC"/>
  </w:style>
  <w:style w:type="paragraph" w:customStyle="1" w:styleId="CAAFE1D9B99A41328037DDFBA23A95D0">
    <w:name w:val="CAAFE1D9B99A41328037DDFBA23A95D0"/>
    <w:rsid w:val="00AD2ECC"/>
  </w:style>
  <w:style w:type="paragraph" w:customStyle="1" w:styleId="3737674E173F46FF8CE99BA45ADB0F80">
    <w:name w:val="3737674E173F46FF8CE99BA45ADB0F80"/>
    <w:rsid w:val="00AD2ECC"/>
  </w:style>
  <w:style w:type="paragraph" w:customStyle="1" w:styleId="C4AD776A8AAC492787AE1CA9819FD9AF">
    <w:name w:val="C4AD776A8AAC492787AE1CA9819FD9AF"/>
    <w:rsid w:val="00AD2ECC"/>
  </w:style>
  <w:style w:type="paragraph" w:customStyle="1" w:styleId="EC8ED48A038F48DEBB55A8E87C6C2F07">
    <w:name w:val="EC8ED48A038F48DEBB55A8E87C6C2F07"/>
    <w:rsid w:val="00AD2ECC"/>
  </w:style>
  <w:style w:type="paragraph" w:customStyle="1" w:styleId="4CF5D5C1D2E140E6835475F72212C9F6">
    <w:name w:val="4CF5D5C1D2E140E6835475F72212C9F6"/>
    <w:rsid w:val="00AD2ECC"/>
  </w:style>
  <w:style w:type="paragraph" w:customStyle="1" w:styleId="F2F9E00AC7634E4D9D2AD7AB60CEAE1B">
    <w:name w:val="F2F9E00AC7634E4D9D2AD7AB60CEAE1B"/>
    <w:rsid w:val="00AD2ECC"/>
  </w:style>
  <w:style w:type="paragraph" w:customStyle="1" w:styleId="FFCFA3AC700F432BA4CAA611AC5EE64B">
    <w:name w:val="FFCFA3AC700F432BA4CAA611AC5EE64B"/>
    <w:rsid w:val="00AD2ECC"/>
  </w:style>
  <w:style w:type="paragraph" w:customStyle="1" w:styleId="8FB4DE9CFBF34CEC88C727661CE49BF6">
    <w:name w:val="8FB4DE9CFBF34CEC88C727661CE49BF6"/>
    <w:rsid w:val="00AD2ECC"/>
  </w:style>
  <w:style w:type="paragraph" w:customStyle="1" w:styleId="30A6EB18009B4C47A25809ED040A8530">
    <w:name w:val="30A6EB18009B4C47A25809ED040A8530"/>
    <w:rsid w:val="00AD2ECC"/>
  </w:style>
  <w:style w:type="paragraph" w:customStyle="1" w:styleId="8AA4AEBFDB6540B381A8EB223E106272">
    <w:name w:val="8AA4AEBFDB6540B381A8EB223E106272"/>
    <w:rsid w:val="00AD2ECC"/>
  </w:style>
  <w:style w:type="paragraph" w:customStyle="1" w:styleId="0955C675B684498084C50527CF5C60D1">
    <w:name w:val="0955C675B684498084C50527CF5C60D1"/>
    <w:rsid w:val="00AD2ECC"/>
  </w:style>
  <w:style w:type="paragraph" w:customStyle="1" w:styleId="D9A79C23F4E94736A23B99FFAD0DECC8">
    <w:name w:val="D9A79C23F4E94736A23B99FFAD0DECC8"/>
    <w:rsid w:val="00AD2ECC"/>
  </w:style>
  <w:style w:type="paragraph" w:customStyle="1" w:styleId="7FB57025B0E14F10B9A580E13AC67751">
    <w:name w:val="7FB57025B0E14F10B9A580E13AC67751"/>
    <w:rsid w:val="00AD2ECC"/>
  </w:style>
  <w:style w:type="paragraph" w:customStyle="1" w:styleId="81E58A717E504D1280FDDC8F989D1BFD">
    <w:name w:val="81E58A717E504D1280FDDC8F989D1BFD"/>
    <w:rsid w:val="00AD2ECC"/>
  </w:style>
  <w:style w:type="paragraph" w:customStyle="1" w:styleId="AAC6F106338C43BC801CC5DB9758F70D">
    <w:name w:val="AAC6F106338C43BC801CC5DB9758F70D"/>
    <w:rsid w:val="00AD2ECC"/>
  </w:style>
  <w:style w:type="paragraph" w:customStyle="1" w:styleId="F5A4214E5FA94E11B5FCA6132C4A8B8A">
    <w:name w:val="F5A4214E5FA94E11B5FCA6132C4A8B8A"/>
    <w:rsid w:val="00AD2ECC"/>
  </w:style>
  <w:style w:type="paragraph" w:customStyle="1" w:styleId="483919FACE8D4F6AA1807965F269E366">
    <w:name w:val="483919FACE8D4F6AA1807965F269E366"/>
    <w:rsid w:val="00AD2ECC"/>
  </w:style>
  <w:style w:type="paragraph" w:customStyle="1" w:styleId="CC29FE6DA72343CEBA451DED64E6A5A7">
    <w:name w:val="CC29FE6DA72343CEBA451DED64E6A5A7"/>
    <w:rsid w:val="00AD2ECC"/>
  </w:style>
  <w:style w:type="paragraph" w:customStyle="1" w:styleId="2557AA60A5974B2FAE8832AAA23F8F53">
    <w:name w:val="2557AA60A5974B2FAE8832AAA23F8F53"/>
    <w:rsid w:val="00AD2ECC"/>
  </w:style>
  <w:style w:type="paragraph" w:customStyle="1" w:styleId="E3A092039D8F4BFCB86F8C1B4CE493F8">
    <w:name w:val="E3A092039D8F4BFCB86F8C1B4CE493F8"/>
    <w:rsid w:val="00AD2ECC"/>
  </w:style>
  <w:style w:type="paragraph" w:customStyle="1" w:styleId="01C01E147F1B4D1094B3DD843327E205">
    <w:name w:val="01C01E147F1B4D1094B3DD843327E205"/>
    <w:rsid w:val="00AD2ECC"/>
  </w:style>
  <w:style w:type="paragraph" w:customStyle="1" w:styleId="E1B48DE5D48A4080A4A3FB48E755D770">
    <w:name w:val="E1B48DE5D48A4080A4A3FB48E755D770"/>
    <w:rsid w:val="00AD2ECC"/>
  </w:style>
  <w:style w:type="paragraph" w:customStyle="1" w:styleId="5D2C17603FD14A888C2649BD063CDF09">
    <w:name w:val="5D2C17603FD14A888C2649BD063CDF09"/>
    <w:rsid w:val="00AD2ECC"/>
  </w:style>
  <w:style w:type="paragraph" w:customStyle="1" w:styleId="C810799490C441AD97F8FE0B68E52850">
    <w:name w:val="C810799490C441AD97F8FE0B68E52850"/>
    <w:rsid w:val="00AD2ECC"/>
  </w:style>
  <w:style w:type="paragraph" w:customStyle="1" w:styleId="DA61A9CAB7144E8F8D91619AA616B72E">
    <w:name w:val="DA61A9CAB7144E8F8D91619AA616B72E"/>
    <w:rsid w:val="00AD2ECC"/>
  </w:style>
  <w:style w:type="paragraph" w:customStyle="1" w:styleId="6938B8B1B3874AA281FACE7D10084DE0">
    <w:name w:val="6938B8B1B3874AA281FACE7D10084DE0"/>
    <w:rsid w:val="00AD2ECC"/>
  </w:style>
  <w:style w:type="paragraph" w:customStyle="1" w:styleId="B1FFC1149CA145F3820FFD4C88A18F05">
    <w:name w:val="B1FFC1149CA145F3820FFD4C88A18F05"/>
    <w:rsid w:val="00AD2ECC"/>
  </w:style>
  <w:style w:type="paragraph" w:customStyle="1" w:styleId="02364FAC5B7241CB9A12F751B367B211">
    <w:name w:val="02364FAC5B7241CB9A12F751B367B211"/>
    <w:rsid w:val="00AD2ECC"/>
  </w:style>
  <w:style w:type="paragraph" w:customStyle="1" w:styleId="5B7828F196FA45BFB9452966E6EC41C5">
    <w:name w:val="5B7828F196FA45BFB9452966E6EC41C5"/>
    <w:rsid w:val="00AD2ECC"/>
  </w:style>
  <w:style w:type="paragraph" w:customStyle="1" w:styleId="2B7464DC8BA04955BFA88E7C5D3CCB2A">
    <w:name w:val="2B7464DC8BA04955BFA88E7C5D3CCB2A"/>
    <w:rsid w:val="00AD2ECC"/>
  </w:style>
  <w:style w:type="paragraph" w:customStyle="1" w:styleId="31BC9841CFF140C1AC6FBAC663041836">
    <w:name w:val="31BC9841CFF140C1AC6FBAC663041836"/>
    <w:rsid w:val="00AD2ECC"/>
  </w:style>
  <w:style w:type="paragraph" w:customStyle="1" w:styleId="8CE38E2D5A8A40E4BE8CEC92539CB882">
    <w:name w:val="8CE38E2D5A8A40E4BE8CEC92539CB882"/>
    <w:rsid w:val="00AD2ECC"/>
  </w:style>
  <w:style w:type="paragraph" w:customStyle="1" w:styleId="50FB832B6D87447D97E9F404FC022465">
    <w:name w:val="50FB832B6D87447D97E9F404FC022465"/>
    <w:rsid w:val="00AD2ECC"/>
  </w:style>
  <w:style w:type="paragraph" w:customStyle="1" w:styleId="0F09A0FF2C0849C8BDFF3B29DB51998E">
    <w:name w:val="0F09A0FF2C0849C8BDFF3B29DB51998E"/>
    <w:rsid w:val="00AD2ECC"/>
  </w:style>
  <w:style w:type="paragraph" w:customStyle="1" w:styleId="C2D9FFD2B0D64E168C839E187CFBFCCF">
    <w:name w:val="C2D9FFD2B0D64E168C839E187CFBFCCF"/>
    <w:rsid w:val="00AD2ECC"/>
  </w:style>
  <w:style w:type="paragraph" w:customStyle="1" w:styleId="86CB58E6B923496C9B65946D6FAB140A">
    <w:name w:val="86CB58E6B923496C9B65946D6FAB140A"/>
    <w:rsid w:val="00AD2ECC"/>
  </w:style>
  <w:style w:type="paragraph" w:customStyle="1" w:styleId="CC815940D6004FEAAEDB6488BEE2E7F1">
    <w:name w:val="CC815940D6004FEAAEDB6488BEE2E7F1"/>
    <w:rsid w:val="00AD2ECC"/>
  </w:style>
  <w:style w:type="paragraph" w:customStyle="1" w:styleId="D5AA365D8FD641038DE7DECCC4CF90B4">
    <w:name w:val="D5AA365D8FD641038DE7DECCC4CF90B4"/>
    <w:rsid w:val="00AD2ECC"/>
  </w:style>
  <w:style w:type="paragraph" w:customStyle="1" w:styleId="C962D7D7583E458F8E40566DD3E12D53">
    <w:name w:val="C962D7D7583E458F8E40566DD3E12D53"/>
    <w:rsid w:val="00AD2ECC"/>
  </w:style>
  <w:style w:type="paragraph" w:customStyle="1" w:styleId="64C9199C1A7443A6A5FEB29C5571B30A">
    <w:name w:val="64C9199C1A7443A6A5FEB29C5571B30A"/>
    <w:rsid w:val="00AD2ECC"/>
  </w:style>
  <w:style w:type="paragraph" w:customStyle="1" w:styleId="6B35FDF52C154901A64F15FEC175D9F8">
    <w:name w:val="6B35FDF52C154901A64F15FEC175D9F8"/>
    <w:rsid w:val="00AD2ECC"/>
  </w:style>
  <w:style w:type="paragraph" w:customStyle="1" w:styleId="77E57B430B484BBDBC475F37B2168C0B">
    <w:name w:val="77E57B430B484BBDBC475F37B2168C0B"/>
    <w:rsid w:val="00AD2ECC"/>
  </w:style>
  <w:style w:type="paragraph" w:customStyle="1" w:styleId="404E7E99DB0F4BAD98A271485863ADDF">
    <w:name w:val="404E7E99DB0F4BAD98A271485863ADDF"/>
    <w:rsid w:val="00AD2ECC"/>
  </w:style>
  <w:style w:type="paragraph" w:customStyle="1" w:styleId="8F8A6F46B3274E5BB123DF3365A7072B">
    <w:name w:val="8F8A6F46B3274E5BB123DF3365A7072B"/>
    <w:rsid w:val="00AD2ECC"/>
  </w:style>
  <w:style w:type="paragraph" w:customStyle="1" w:styleId="9180FF1074AB46FD96183414341708E8">
    <w:name w:val="9180FF1074AB46FD96183414341708E8"/>
    <w:rsid w:val="00AD2ECC"/>
  </w:style>
  <w:style w:type="paragraph" w:customStyle="1" w:styleId="C91EE7E7BFD9405CA481029ECD0A6BC0">
    <w:name w:val="C91EE7E7BFD9405CA481029ECD0A6BC0"/>
    <w:rsid w:val="00AD2ECC"/>
  </w:style>
  <w:style w:type="paragraph" w:customStyle="1" w:styleId="99F055F19F5545A9A5BB2D3E81989FA7">
    <w:name w:val="99F055F19F5545A9A5BB2D3E81989FA7"/>
    <w:rsid w:val="00AD2ECC"/>
  </w:style>
  <w:style w:type="paragraph" w:customStyle="1" w:styleId="32A9A8A6E8534726B4C29864D3A3AA02">
    <w:name w:val="32A9A8A6E8534726B4C29864D3A3AA02"/>
    <w:rsid w:val="00AD2ECC"/>
  </w:style>
  <w:style w:type="paragraph" w:customStyle="1" w:styleId="7E5A263A065E431EBA50AF702EB3775A">
    <w:name w:val="7E5A263A065E431EBA50AF702EB3775A"/>
    <w:rsid w:val="00AD2ECC"/>
  </w:style>
  <w:style w:type="paragraph" w:customStyle="1" w:styleId="353F50D3CD8C4855B9B18F51C3DEE62E">
    <w:name w:val="353F50D3CD8C4855B9B18F51C3DEE62E"/>
    <w:rsid w:val="00AD2ECC"/>
  </w:style>
  <w:style w:type="paragraph" w:customStyle="1" w:styleId="79F500456DCB4FDBA985555DB501796F">
    <w:name w:val="79F500456DCB4FDBA985555DB501796F"/>
    <w:rsid w:val="00AD2ECC"/>
  </w:style>
  <w:style w:type="paragraph" w:customStyle="1" w:styleId="7A7AC9EC45944936B3D3F044079367CE">
    <w:name w:val="7A7AC9EC45944936B3D3F044079367CE"/>
    <w:rsid w:val="00AD2ECC"/>
  </w:style>
  <w:style w:type="paragraph" w:customStyle="1" w:styleId="803147EEF33A4D7A8530C22DFB17F5F1">
    <w:name w:val="803147EEF33A4D7A8530C22DFB17F5F1"/>
    <w:rsid w:val="00AD2ECC"/>
  </w:style>
  <w:style w:type="paragraph" w:customStyle="1" w:styleId="787F24BFAB6B4988BB6D797B6DB2CC78">
    <w:name w:val="787F24BFAB6B4988BB6D797B6DB2CC78"/>
    <w:rsid w:val="00AD2ECC"/>
  </w:style>
  <w:style w:type="paragraph" w:customStyle="1" w:styleId="CF70625443D34196AE523BC27D41711B">
    <w:name w:val="CF70625443D34196AE523BC27D41711B"/>
    <w:rsid w:val="00AD2ECC"/>
  </w:style>
  <w:style w:type="paragraph" w:customStyle="1" w:styleId="BB8526709538437A95D8C910CEC00DA4">
    <w:name w:val="BB8526709538437A95D8C910CEC00DA4"/>
    <w:rsid w:val="00AD2ECC"/>
  </w:style>
  <w:style w:type="paragraph" w:customStyle="1" w:styleId="C01A3AEA3BEB4256AA8E7D4F9CA8FD57">
    <w:name w:val="C01A3AEA3BEB4256AA8E7D4F9CA8FD57"/>
    <w:rsid w:val="00AD2ECC"/>
  </w:style>
  <w:style w:type="paragraph" w:customStyle="1" w:styleId="D2DD2ED39B3544C39A64DFB8ED2D0E49">
    <w:name w:val="D2DD2ED39B3544C39A64DFB8ED2D0E49"/>
    <w:rsid w:val="00AD2ECC"/>
  </w:style>
  <w:style w:type="paragraph" w:customStyle="1" w:styleId="ADEE1853E2734BAFA109A2CC271509A5">
    <w:name w:val="ADEE1853E2734BAFA109A2CC271509A5"/>
    <w:rsid w:val="00AD2ECC"/>
  </w:style>
  <w:style w:type="paragraph" w:customStyle="1" w:styleId="2383D738A0654F64856AD97F1ECB30E7">
    <w:name w:val="2383D738A0654F64856AD97F1ECB30E7"/>
    <w:rsid w:val="00AD2ECC"/>
  </w:style>
  <w:style w:type="paragraph" w:customStyle="1" w:styleId="9CBCAC1E90BE4504A35896DAAB533F87">
    <w:name w:val="9CBCAC1E90BE4504A35896DAAB533F87"/>
    <w:rsid w:val="00AD2ECC"/>
  </w:style>
  <w:style w:type="paragraph" w:customStyle="1" w:styleId="430A4971353E4F4DA651B6B18C8A073E">
    <w:name w:val="430A4971353E4F4DA651B6B18C8A073E"/>
    <w:rsid w:val="00AD2ECC"/>
  </w:style>
  <w:style w:type="paragraph" w:customStyle="1" w:styleId="04E2FDB560BA47B9BB49B1907BD6979A">
    <w:name w:val="04E2FDB560BA47B9BB49B1907BD6979A"/>
    <w:rsid w:val="00AD2ECC"/>
  </w:style>
  <w:style w:type="paragraph" w:customStyle="1" w:styleId="6B1F6DD1E47B40AF8115C2B121D77FCE">
    <w:name w:val="6B1F6DD1E47B40AF8115C2B121D77FCE"/>
    <w:rsid w:val="00AD2ECC"/>
  </w:style>
  <w:style w:type="paragraph" w:customStyle="1" w:styleId="6F97EB9AD57D4E8BB1B6D250EC28BC7F">
    <w:name w:val="6F97EB9AD57D4E8BB1B6D250EC28BC7F"/>
    <w:rsid w:val="00AD2ECC"/>
  </w:style>
  <w:style w:type="paragraph" w:customStyle="1" w:styleId="8CB872FB67EE479EA2654902B3DEDC76">
    <w:name w:val="8CB872FB67EE479EA2654902B3DEDC76"/>
    <w:rsid w:val="00AD2ECC"/>
  </w:style>
  <w:style w:type="paragraph" w:customStyle="1" w:styleId="ABD40D1258BE4BDF86D3CC3BAE3081C1">
    <w:name w:val="ABD40D1258BE4BDF86D3CC3BAE3081C1"/>
    <w:rsid w:val="00AD2ECC"/>
  </w:style>
  <w:style w:type="paragraph" w:customStyle="1" w:styleId="03C48B1007E745C1B090FFCA40FAA3C0">
    <w:name w:val="03C48B1007E745C1B090FFCA40FAA3C0"/>
    <w:rsid w:val="00AD2ECC"/>
  </w:style>
  <w:style w:type="paragraph" w:customStyle="1" w:styleId="9B42075765DD44DE85E724A703D8DFFC">
    <w:name w:val="9B42075765DD44DE85E724A703D8DFFC"/>
    <w:rsid w:val="00AD2ECC"/>
  </w:style>
  <w:style w:type="paragraph" w:customStyle="1" w:styleId="DDA6B313B703444C977C633036D71079">
    <w:name w:val="DDA6B313B703444C977C633036D71079"/>
    <w:rsid w:val="00AD2ECC"/>
  </w:style>
  <w:style w:type="paragraph" w:customStyle="1" w:styleId="FD1F912AC62B4EEB8E3CEE1232B65A69">
    <w:name w:val="FD1F912AC62B4EEB8E3CEE1232B65A69"/>
    <w:rsid w:val="00AD2ECC"/>
  </w:style>
  <w:style w:type="paragraph" w:customStyle="1" w:styleId="792BAE54EF6E433FA5D55B090844760F">
    <w:name w:val="792BAE54EF6E433FA5D55B090844760F"/>
    <w:rsid w:val="00AD2ECC"/>
  </w:style>
  <w:style w:type="paragraph" w:customStyle="1" w:styleId="A455A54A6B3A45F0B904E8095E1CC1B5">
    <w:name w:val="A455A54A6B3A45F0B904E8095E1CC1B5"/>
    <w:rsid w:val="00AD2ECC"/>
  </w:style>
  <w:style w:type="paragraph" w:customStyle="1" w:styleId="243AB0B3F6A442789517048A4A0DA5FA">
    <w:name w:val="243AB0B3F6A442789517048A4A0DA5FA"/>
    <w:rsid w:val="00AD2ECC"/>
  </w:style>
  <w:style w:type="paragraph" w:customStyle="1" w:styleId="FB615F7E02A8489EB67916B2D5D7E027">
    <w:name w:val="FB615F7E02A8489EB67916B2D5D7E027"/>
    <w:rsid w:val="00AD2ECC"/>
  </w:style>
  <w:style w:type="paragraph" w:customStyle="1" w:styleId="67CB5BA51A5A4899867882ED3AEC047A">
    <w:name w:val="67CB5BA51A5A4899867882ED3AEC047A"/>
    <w:rsid w:val="00AD2ECC"/>
  </w:style>
  <w:style w:type="paragraph" w:customStyle="1" w:styleId="C8CCB76D15B748D7B79E6AF87057E1B0">
    <w:name w:val="C8CCB76D15B748D7B79E6AF87057E1B0"/>
    <w:rsid w:val="00AD2ECC"/>
  </w:style>
  <w:style w:type="paragraph" w:customStyle="1" w:styleId="7528B397F5F54295945C5E92B5546821">
    <w:name w:val="7528B397F5F54295945C5E92B5546821"/>
    <w:rsid w:val="00AD2ECC"/>
  </w:style>
  <w:style w:type="paragraph" w:customStyle="1" w:styleId="F260B989CBD8439E9FF9D09007F79EF6">
    <w:name w:val="F260B989CBD8439E9FF9D09007F79EF6"/>
    <w:rsid w:val="00AD2ECC"/>
  </w:style>
  <w:style w:type="paragraph" w:customStyle="1" w:styleId="67809622D0404207A048F0BB5CA8510C">
    <w:name w:val="67809622D0404207A048F0BB5CA8510C"/>
    <w:rsid w:val="00AD2ECC"/>
  </w:style>
  <w:style w:type="paragraph" w:customStyle="1" w:styleId="35F7F48110604DFC992CF890E167F42B">
    <w:name w:val="35F7F48110604DFC992CF890E167F42B"/>
    <w:rsid w:val="00AD2ECC"/>
  </w:style>
  <w:style w:type="paragraph" w:customStyle="1" w:styleId="61E6B94D89E54628925B9ABA6F071155">
    <w:name w:val="61E6B94D89E54628925B9ABA6F071155"/>
    <w:rsid w:val="00AD2ECC"/>
  </w:style>
  <w:style w:type="paragraph" w:customStyle="1" w:styleId="F932D59625E54F2A92CF2482BFE85705">
    <w:name w:val="F932D59625E54F2A92CF2482BFE85705"/>
    <w:rsid w:val="00AD2ECC"/>
  </w:style>
  <w:style w:type="paragraph" w:customStyle="1" w:styleId="B7249B07435E47A49E1DBCD8ADCBFD59">
    <w:name w:val="B7249B07435E47A49E1DBCD8ADCBFD59"/>
    <w:rsid w:val="00AD2ECC"/>
  </w:style>
  <w:style w:type="paragraph" w:customStyle="1" w:styleId="A586B9C7BAA042C9B41BC49A840B1134">
    <w:name w:val="A586B9C7BAA042C9B41BC49A840B1134"/>
    <w:rsid w:val="00AD2ECC"/>
  </w:style>
  <w:style w:type="paragraph" w:customStyle="1" w:styleId="F5089995699341DF84E378A0C5A8E81F">
    <w:name w:val="F5089995699341DF84E378A0C5A8E81F"/>
    <w:rsid w:val="00AD2ECC"/>
  </w:style>
  <w:style w:type="paragraph" w:customStyle="1" w:styleId="3EC6103933DD4DBBAB0590C0705F22D4">
    <w:name w:val="3EC6103933DD4DBBAB0590C0705F22D4"/>
    <w:rsid w:val="00AD2ECC"/>
  </w:style>
  <w:style w:type="paragraph" w:customStyle="1" w:styleId="F1707DA4945D49EFACD4896E0DB615A9">
    <w:name w:val="F1707DA4945D49EFACD4896E0DB615A9"/>
    <w:rsid w:val="00AD2ECC"/>
  </w:style>
  <w:style w:type="paragraph" w:customStyle="1" w:styleId="A0AE89BF48B1404EA6BA76D684C277D3">
    <w:name w:val="A0AE89BF48B1404EA6BA76D684C277D3"/>
    <w:rsid w:val="00AD2ECC"/>
  </w:style>
  <w:style w:type="paragraph" w:customStyle="1" w:styleId="40F887772C61434FA13DA717197F6006">
    <w:name w:val="40F887772C61434FA13DA717197F6006"/>
    <w:rsid w:val="00AD2ECC"/>
  </w:style>
  <w:style w:type="paragraph" w:customStyle="1" w:styleId="91803305B0CB4ED38EDACE356B7C77C4">
    <w:name w:val="91803305B0CB4ED38EDACE356B7C77C4"/>
    <w:rsid w:val="00AD2ECC"/>
  </w:style>
  <w:style w:type="paragraph" w:customStyle="1" w:styleId="7968411A1A6B410B8248A32DF229F5CA">
    <w:name w:val="7968411A1A6B410B8248A32DF229F5CA"/>
    <w:rsid w:val="00AD2ECC"/>
  </w:style>
  <w:style w:type="paragraph" w:customStyle="1" w:styleId="1A2206D1786B4918A759C321509A644C">
    <w:name w:val="1A2206D1786B4918A759C321509A644C"/>
    <w:rsid w:val="00AD2ECC"/>
  </w:style>
  <w:style w:type="paragraph" w:customStyle="1" w:styleId="8C5B0D818E444E17A11AD309EA8861F8">
    <w:name w:val="8C5B0D818E444E17A11AD309EA8861F8"/>
    <w:rsid w:val="00AD2ECC"/>
  </w:style>
  <w:style w:type="paragraph" w:customStyle="1" w:styleId="6082893A7B49459FB3763727887BB535">
    <w:name w:val="6082893A7B49459FB3763727887BB535"/>
    <w:rsid w:val="00AD2ECC"/>
  </w:style>
  <w:style w:type="paragraph" w:customStyle="1" w:styleId="E48B8CD738A84F589077D01B3B4D7D32">
    <w:name w:val="E48B8CD738A84F589077D01B3B4D7D32"/>
    <w:rsid w:val="00AD2ECC"/>
  </w:style>
  <w:style w:type="paragraph" w:customStyle="1" w:styleId="7DF1F037B991488F96941E7C97E8DB38">
    <w:name w:val="7DF1F037B991488F96941E7C97E8DB38"/>
    <w:rsid w:val="00AD2ECC"/>
  </w:style>
  <w:style w:type="paragraph" w:customStyle="1" w:styleId="1D17341E5D214772A8918DEC212B487F">
    <w:name w:val="1D17341E5D214772A8918DEC212B487F"/>
    <w:rsid w:val="00AD2ECC"/>
  </w:style>
  <w:style w:type="paragraph" w:customStyle="1" w:styleId="493D3DD4908C4D59BE5177DF7F9F2F59">
    <w:name w:val="493D3DD4908C4D59BE5177DF7F9F2F59"/>
    <w:rsid w:val="00AD2ECC"/>
  </w:style>
  <w:style w:type="paragraph" w:customStyle="1" w:styleId="33FDB2A46289448A89BA918FC5395453">
    <w:name w:val="33FDB2A46289448A89BA918FC5395453"/>
    <w:rsid w:val="00AD2ECC"/>
  </w:style>
  <w:style w:type="paragraph" w:customStyle="1" w:styleId="E7B79B78A0674F5FAE5BB841100840F4">
    <w:name w:val="E7B79B78A0674F5FAE5BB841100840F4"/>
    <w:rsid w:val="00AD2ECC"/>
  </w:style>
  <w:style w:type="paragraph" w:customStyle="1" w:styleId="A20A4279568C4FA7B139EC025F360452">
    <w:name w:val="A20A4279568C4FA7B139EC025F360452"/>
    <w:rsid w:val="00AD2ECC"/>
  </w:style>
  <w:style w:type="paragraph" w:customStyle="1" w:styleId="42081E8C55E6435BB1B849474A0980B4">
    <w:name w:val="42081E8C55E6435BB1B849474A0980B4"/>
    <w:rsid w:val="00AD2ECC"/>
  </w:style>
  <w:style w:type="paragraph" w:customStyle="1" w:styleId="739ED01E57E34466A7B75F888EE6FE19">
    <w:name w:val="739ED01E57E34466A7B75F888EE6FE19"/>
    <w:rsid w:val="00AD2ECC"/>
  </w:style>
  <w:style w:type="paragraph" w:customStyle="1" w:styleId="61B7F61481DB411580A9F77262011D48">
    <w:name w:val="61B7F61481DB411580A9F77262011D48"/>
    <w:rsid w:val="00AD2ECC"/>
  </w:style>
  <w:style w:type="paragraph" w:customStyle="1" w:styleId="A48C0D6E04584023A984B0F1FED614DB">
    <w:name w:val="A48C0D6E04584023A984B0F1FED614DB"/>
    <w:rsid w:val="00AD2ECC"/>
  </w:style>
  <w:style w:type="paragraph" w:customStyle="1" w:styleId="5A1ADCDDC29747AE85010E6C94B03A06">
    <w:name w:val="5A1ADCDDC29747AE85010E6C94B03A06"/>
    <w:rsid w:val="00AD2ECC"/>
  </w:style>
  <w:style w:type="paragraph" w:customStyle="1" w:styleId="F52AA8F05F134B149151EDC8382ED4A8">
    <w:name w:val="F52AA8F05F134B149151EDC8382ED4A8"/>
    <w:rsid w:val="00AD2ECC"/>
  </w:style>
  <w:style w:type="paragraph" w:customStyle="1" w:styleId="18ABA938E0A24E89AEE9E5599DA0FE61">
    <w:name w:val="18ABA938E0A24E89AEE9E5599DA0FE61"/>
    <w:rsid w:val="00AD2ECC"/>
  </w:style>
  <w:style w:type="paragraph" w:customStyle="1" w:styleId="468D8C4D0C2C459AB6D7CCB8B37A1C17">
    <w:name w:val="468D8C4D0C2C459AB6D7CCB8B37A1C17"/>
    <w:rsid w:val="00AD2ECC"/>
  </w:style>
  <w:style w:type="paragraph" w:customStyle="1" w:styleId="C79A5CA31A17491F90E554E43887D12B">
    <w:name w:val="C79A5CA31A17491F90E554E43887D12B"/>
    <w:rsid w:val="00AD2ECC"/>
  </w:style>
  <w:style w:type="paragraph" w:customStyle="1" w:styleId="DB32844EFF384B18AAC9CB95B547225E">
    <w:name w:val="DB32844EFF384B18AAC9CB95B547225E"/>
    <w:rsid w:val="00AD2ECC"/>
  </w:style>
  <w:style w:type="paragraph" w:customStyle="1" w:styleId="8D3A14DBA482456EAD0B407F46B3BC49">
    <w:name w:val="8D3A14DBA482456EAD0B407F46B3BC49"/>
    <w:rsid w:val="00AD2ECC"/>
  </w:style>
  <w:style w:type="paragraph" w:customStyle="1" w:styleId="FE7A7777722F4C7E9A3C7B6F66854735">
    <w:name w:val="FE7A7777722F4C7E9A3C7B6F66854735"/>
    <w:rsid w:val="00AD2ECC"/>
  </w:style>
  <w:style w:type="paragraph" w:customStyle="1" w:styleId="D147B5B0D38B4068B2DAA2BB4DF57801">
    <w:name w:val="D147B5B0D38B4068B2DAA2BB4DF57801"/>
    <w:rsid w:val="00AD2ECC"/>
  </w:style>
  <w:style w:type="paragraph" w:customStyle="1" w:styleId="BA8BE90C3D5949BCAB29516F487FBB19">
    <w:name w:val="BA8BE90C3D5949BCAB29516F487FBB19"/>
    <w:rsid w:val="00AD2ECC"/>
  </w:style>
  <w:style w:type="paragraph" w:customStyle="1" w:styleId="9CCAE3A6539E4F1DBCD7F13B02DDB697">
    <w:name w:val="9CCAE3A6539E4F1DBCD7F13B02DDB697"/>
    <w:rsid w:val="00AD2ECC"/>
  </w:style>
  <w:style w:type="paragraph" w:customStyle="1" w:styleId="F37D59B7F93349C4BCBBDD1DD4E17372">
    <w:name w:val="F37D59B7F93349C4BCBBDD1DD4E17372"/>
    <w:rsid w:val="00AD2ECC"/>
  </w:style>
  <w:style w:type="paragraph" w:customStyle="1" w:styleId="D206F48572C94238B2220C23D871E356">
    <w:name w:val="D206F48572C94238B2220C23D871E356"/>
    <w:rsid w:val="00AD2ECC"/>
  </w:style>
  <w:style w:type="paragraph" w:customStyle="1" w:styleId="8275B6CA0D594D1785756176E1371FD7">
    <w:name w:val="8275B6CA0D594D1785756176E1371FD7"/>
    <w:rsid w:val="00AD2ECC"/>
  </w:style>
  <w:style w:type="paragraph" w:customStyle="1" w:styleId="2CF3AE761A0F4459BF116FE0CD0B55F9">
    <w:name w:val="2CF3AE761A0F4459BF116FE0CD0B55F9"/>
    <w:rsid w:val="00AD2ECC"/>
  </w:style>
  <w:style w:type="paragraph" w:customStyle="1" w:styleId="B479EF180052409AA1A93205574EB9E2">
    <w:name w:val="B479EF180052409AA1A93205574EB9E2"/>
    <w:rsid w:val="00AD2ECC"/>
  </w:style>
  <w:style w:type="paragraph" w:customStyle="1" w:styleId="26E4769EDDC54A99BA2182F17BC7D395">
    <w:name w:val="26E4769EDDC54A99BA2182F17BC7D395"/>
    <w:rsid w:val="00AD2ECC"/>
  </w:style>
  <w:style w:type="paragraph" w:customStyle="1" w:styleId="87182592DCEF42B58D461736D3553A53">
    <w:name w:val="87182592DCEF42B58D461736D3553A53"/>
    <w:rsid w:val="00AD2ECC"/>
  </w:style>
  <w:style w:type="paragraph" w:customStyle="1" w:styleId="AF715C682B714FA283494F2FD2542988">
    <w:name w:val="AF715C682B714FA283494F2FD2542988"/>
    <w:rsid w:val="00AD2ECC"/>
  </w:style>
  <w:style w:type="paragraph" w:customStyle="1" w:styleId="7251B3005EDE441FB439566B489F9FD9">
    <w:name w:val="7251B3005EDE441FB439566B489F9FD9"/>
    <w:rsid w:val="00AD2ECC"/>
  </w:style>
  <w:style w:type="paragraph" w:customStyle="1" w:styleId="4B7C26EC68D240198E3D5E3255644BCC">
    <w:name w:val="4B7C26EC68D240198E3D5E3255644BCC"/>
    <w:rsid w:val="00AD2ECC"/>
  </w:style>
  <w:style w:type="paragraph" w:customStyle="1" w:styleId="C0281EFFEF6D463BAB78B48FAC98335F">
    <w:name w:val="C0281EFFEF6D463BAB78B48FAC98335F"/>
    <w:rsid w:val="00AD2ECC"/>
  </w:style>
  <w:style w:type="paragraph" w:customStyle="1" w:styleId="67C7AC453614453F9FDBE7868B9A9549">
    <w:name w:val="67C7AC453614453F9FDBE7868B9A9549"/>
    <w:rsid w:val="00AD2ECC"/>
  </w:style>
  <w:style w:type="paragraph" w:customStyle="1" w:styleId="3D646B3613E147319926DEC6802EFA54">
    <w:name w:val="3D646B3613E147319926DEC6802EFA54"/>
    <w:rsid w:val="00AD2ECC"/>
  </w:style>
  <w:style w:type="paragraph" w:customStyle="1" w:styleId="7B8FA89CF5264C3D86F3253F75A30FCE">
    <w:name w:val="7B8FA89CF5264C3D86F3253F75A30FCE"/>
    <w:rsid w:val="00AD2ECC"/>
  </w:style>
  <w:style w:type="paragraph" w:customStyle="1" w:styleId="B36E1D2B466E415A9626BB17BA74655B">
    <w:name w:val="B36E1D2B466E415A9626BB17BA74655B"/>
    <w:rsid w:val="00AD2ECC"/>
  </w:style>
  <w:style w:type="paragraph" w:customStyle="1" w:styleId="911A2ADC366C4368ADC3B9C3DAF46E80">
    <w:name w:val="911A2ADC366C4368ADC3B9C3DAF46E80"/>
    <w:rsid w:val="00AD2ECC"/>
  </w:style>
  <w:style w:type="paragraph" w:customStyle="1" w:styleId="90EADC84E9FA48C59E9A61A24145A73D">
    <w:name w:val="90EADC84E9FA48C59E9A61A24145A73D"/>
    <w:rsid w:val="00AD2ECC"/>
  </w:style>
  <w:style w:type="paragraph" w:customStyle="1" w:styleId="F20AAFF908CB45ED87466E9C9837BDD2">
    <w:name w:val="F20AAFF908CB45ED87466E9C9837BDD2"/>
    <w:rsid w:val="00AD2ECC"/>
  </w:style>
  <w:style w:type="paragraph" w:customStyle="1" w:styleId="F190F066BA83490796274B2448B10669">
    <w:name w:val="F190F066BA83490796274B2448B10669"/>
    <w:rsid w:val="00AD2ECC"/>
  </w:style>
  <w:style w:type="paragraph" w:customStyle="1" w:styleId="55BFCD748B19462DA204E24A7814704D">
    <w:name w:val="55BFCD748B19462DA204E24A7814704D"/>
    <w:rsid w:val="00AD2ECC"/>
  </w:style>
  <w:style w:type="paragraph" w:customStyle="1" w:styleId="5851A52E2E2443EE98D34C4ED5293E3A">
    <w:name w:val="5851A52E2E2443EE98D34C4ED5293E3A"/>
    <w:rsid w:val="00AD2ECC"/>
  </w:style>
  <w:style w:type="paragraph" w:customStyle="1" w:styleId="80896FBAFC8C47CB9C63CCCB05B54D2E">
    <w:name w:val="80896FBAFC8C47CB9C63CCCB05B54D2E"/>
    <w:rsid w:val="00AD2ECC"/>
  </w:style>
  <w:style w:type="paragraph" w:customStyle="1" w:styleId="44AA8655C11D4B718DAB4ABCEA914570">
    <w:name w:val="44AA8655C11D4B718DAB4ABCEA914570"/>
    <w:rsid w:val="00AD2ECC"/>
  </w:style>
  <w:style w:type="paragraph" w:customStyle="1" w:styleId="C1EF25C3B767439F9C6AB92D89AADDA4">
    <w:name w:val="C1EF25C3B767439F9C6AB92D89AADDA4"/>
    <w:rsid w:val="00AD2ECC"/>
  </w:style>
  <w:style w:type="paragraph" w:customStyle="1" w:styleId="92DD689622894479B5CEBBFEB2F12AC7">
    <w:name w:val="92DD689622894479B5CEBBFEB2F12AC7"/>
    <w:rsid w:val="00AD2ECC"/>
  </w:style>
  <w:style w:type="paragraph" w:customStyle="1" w:styleId="7C58355ABEA7400E869A3ED738738B4B">
    <w:name w:val="7C58355ABEA7400E869A3ED738738B4B"/>
    <w:rsid w:val="00AD2ECC"/>
  </w:style>
  <w:style w:type="paragraph" w:customStyle="1" w:styleId="AAA653E117D545E5BC42EE4E2B3FF2D8">
    <w:name w:val="AAA653E117D545E5BC42EE4E2B3FF2D8"/>
    <w:rsid w:val="00AD2ECC"/>
  </w:style>
  <w:style w:type="paragraph" w:customStyle="1" w:styleId="F5CE336C874C43499FB83AA9E011091F">
    <w:name w:val="F5CE336C874C43499FB83AA9E011091F"/>
    <w:rsid w:val="00AD2ECC"/>
  </w:style>
  <w:style w:type="paragraph" w:customStyle="1" w:styleId="FE2300E679D84D9A99360DD12FC64F50">
    <w:name w:val="FE2300E679D84D9A99360DD12FC64F50"/>
    <w:rsid w:val="00AD2ECC"/>
  </w:style>
  <w:style w:type="paragraph" w:customStyle="1" w:styleId="102A5A04F8F149C4BB548D52459642EB">
    <w:name w:val="102A5A04F8F149C4BB548D52459642EB"/>
    <w:rsid w:val="00AD2ECC"/>
  </w:style>
  <w:style w:type="paragraph" w:customStyle="1" w:styleId="3A435AC8E7D14FE493EE544B05CF1041">
    <w:name w:val="3A435AC8E7D14FE493EE544B05CF1041"/>
    <w:rsid w:val="00AD2ECC"/>
  </w:style>
  <w:style w:type="paragraph" w:customStyle="1" w:styleId="6B90F7886D414476B89FB437B1E639AF">
    <w:name w:val="6B90F7886D414476B89FB437B1E639AF"/>
    <w:rsid w:val="00AD2ECC"/>
  </w:style>
  <w:style w:type="paragraph" w:customStyle="1" w:styleId="7538EBF45B6A47DDADFF9A40E6B1659C">
    <w:name w:val="7538EBF45B6A47DDADFF9A40E6B1659C"/>
    <w:rsid w:val="00AD2ECC"/>
  </w:style>
  <w:style w:type="paragraph" w:customStyle="1" w:styleId="EE98F22B6FDC46AB8F7199D0AF022CD0">
    <w:name w:val="EE98F22B6FDC46AB8F7199D0AF022CD0"/>
    <w:rsid w:val="00AD2ECC"/>
  </w:style>
  <w:style w:type="paragraph" w:customStyle="1" w:styleId="BECF4CD3CF434DEDB25AF4C90DADF38E">
    <w:name w:val="BECF4CD3CF434DEDB25AF4C90DADF38E"/>
    <w:rsid w:val="00AD2ECC"/>
  </w:style>
  <w:style w:type="paragraph" w:customStyle="1" w:styleId="16A90C692A1B4D51A94B237C19A5B336">
    <w:name w:val="16A90C692A1B4D51A94B237C19A5B336"/>
    <w:rsid w:val="00AD2ECC"/>
  </w:style>
  <w:style w:type="paragraph" w:customStyle="1" w:styleId="BAE48531BDC44CD0BB07A2C8D99D4336">
    <w:name w:val="BAE48531BDC44CD0BB07A2C8D99D4336"/>
    <w:rsid w:val="00AD2ECC"/>
  </w:style>
  <w:style w:type="paragraph" w:customStyle="1" w:styleId="5C318278E1634E759C9B62FA14C8BA76">
    <w:name w:val="5C318278E1634E759C9B62FA14C8BA76"/>
    <w:rsid w:val="00AD2ECC"/>
  </w:style>
  <w:style w:type="paragraph" w:customStyle="1" w:styleId="9240DFCF914F44EE8D55EB3C4376040B">
    <w:name w:val="9240DFCF914F44EE8D55EB3C4376040B"/>
    <w:rsid w:val="00AD2ECC"/>
  </w:style>
  <w:style w:type="paragraph" w:customStyle="1" w:styleId="BC469C651E6F4069912CC410AE0398E2">
    <w:name w:val="BC469C651E6F4069912CC410AE0398E2"/>
    <w:rsid w:val="00AD2ECC"/>
  </w:style>
  <w:style w:type="paragraph" w:customStyle="1" w:styleId="4CF78ED8EB7D4E26A5B804FBAAE1A0E8">
    <w:name w:val="4CF78ED8EB7D4E26A5B804FBAAE1A0E8"/>
    <w:rsid w:val="00AD2ECC"/>
  </w:style>
  <w:style w:type="paragraph" w:customStyle="1" w:styleId="62923B2083334E969332AA343C561E7A">
    <w:name w:val="62923B2083334E969332AA343C561E7A"/>
    <w:rsid w:val="00AD2ECC"/>
  </w:style>
  <w:style w:type="paragraph" w:customStyle="1" w:styleId="307684FC36524A4CAD9519F30204B0D4">
    <w:name w:val="307684FC36524A4CAD9519F30204B0D4"/>
    <w:rsid w:val="00AD2ECC"/>
  </w:style>
  <w:style w:type="paragraph" w:customStyle="1" w:styleId="0442073438804BCF81857F3EF7505816">
    <w:name w:val="0442073438804BCF81857F3EF7505816"/>
    <w:rsid w:val="00AD2ECC"/>
  </w:style>
  <w:style w:type="paragraph" w:customStyle="1" w:styleId="FC6AEBCFB4B84664867A159ED2563867">
    <w:name w:val="FC6AEBCFB4B84664867A159ED2563867"/>
    <w:rsid w:val="00AD2ECC"/>
  </w:style>
  <w:style w:type="paragraph" w:customStyle="1" w:styleId="01F01AF2A1C2419DBBF5867032B532B8">
    <w:name w:val="01F01AF2A1C2419DBBF5867032B532B8"/>
    <w:rsid w:val="00AD2ECC"/>
  </w:style>
  <w:style w:type="paragraph" w:customStyle="1" w:styleId="88791CCBA53246A4B99141CC6C63021C">
    <w:name w:val="88791CCBA53246A4B99141CC6C63021C"/>
    <w:rsid w:val="00AD2ECC"/>
  </w:style>
  <w:style w:type="paragraph" w:customStyle="1" w:styleId="681948947D0D401894768F37A1A142F1">
    <w:name w:val="681948947D0D401894768F37A1A142F1"/>
    <w:rsid w:val="00AD2ECC"/>
  </w:style>
  <w:style w:type="paragraph" w:customStyle="1" w:styleId="373A9751108644478EBC3B67D7675225">
    <w:name w:val="373A9751108644478EBC3B67D7675225"/>
    <w:rsid w:val="00AD2ECC"/>
  </w:style>
  <w:style w:type="paragraph" w:customStyle="1" w:styleId="738FA1AB287D462588403B33FB95CEED">
    <w:name w:val="738FA1AB287D462588403B33FB95CEED"/>
    <w:rsid w:val="00AD2ECC"/>
  </w:style>
  <w:style w:type="paragraph" w:customStyle="1" w:styleId="F2D65A09FC084BA29D8F36D3DB52ED11">
    <w:name w:val="F2D65A09FC084BA29D8F36D3DB52ED11"/>
    <w:rsid w:val="00AD2ECC"/>
  </w:style>
  <w:style w:type="paragraph" w:customStyle="1" w:styleId="7A1B2F327C034A389B5E4C4B2251AF27">
    <w:name w:val="7A1B2F327C034A389B5E4C4B2251AF27"/>
    <w:rsid w:val="00AD2ECC"/>
  </w:style>
  <w:style w:type="paragraph" w:customStyle="1" w:styleId="DA4E89A3CE89427699935E6248819A40">
    <w:name w:val="DA4E89A3CE89427699935E6248819A40"/>
    <w:rsid w:val="00AD2ECC"/>
  </w:style>
  <w:style w:type="paragraph" w:customStyle="1" w:styleId="CAB92F9C0DA2452AA312E9934452DD94">
    <w:name w:val="CAB92F9C0DA2452AA312E9934452DD94"/>
    <w:rsid w:val="00AD2ECC"/>
  </w:style>
  <w:style w:type="paragraph" w:customStyle="1" w:styleId="F30E6487D7114C4D9919FD12EF104F61">
    <w:name w:val="F30E6487D7114C4D9919FD12EF104F61"/>
    <w:rsid w:val="00AD2ECC"/>
  </w:style>
  <w:style w:type="paragraph" w:customStyle="1" w:styleId="EB8AB3DD71124EA89C24F54E38ED6D99">
    <w:name w:val="EB8AB3DD71124EA89C24F54E38ED6D99"/>
    <w:rsid w:val="00AD2ECC"/>
  </w:style>
  <w:style w:type="paragraph" w:customStyle="1" w:styleId="407E07A381624C04A142E46B357C1EA5">
    <w:name w:val="407E07A381624C04A142E46B357C1EA5"/>
    <w:rsid w:val="00AD2ECC"/>
  </w:style>
  <w:style w:type="paragraph" w:customStyle="1" w:styleId="46144F2E464A49F696E3968382EEFBB3">
    <w:name w:val="46144F2E464A49F696E3968382EEFBB3"/>
    <w:rsid w:val="00AD2ECC"/>
  </w:style>
  <w:style w:type="paragraph" w:customStyle="1" w:styleId="4D2D6CBDC6944B78B65F339635DE083E">
    <w:name w:val="4D2D6CBDC6944B78B65F339635DE083E"/>
    <w:rsid w:val="00AD2ECC"/>
  </w:style>
  <w:style w:type="paragraph" w:customStyle="1" w:styleId="15303113994244F29FCCDB50D3DBD0FA">
    <w:name w:val="15303113994244F29FCCDB50D3DBD0FA"/>
    <w:rsid w:val="00AD2ECC"/>
  </w:style>
  <w:style w:type="paragraph" w:customStyle="1" w:styleId="89A48B1D89F04E50B66CE223055FF07F">
    <w:name w:val="89A48B1D89F04E50B66CE223055FF07F"/>
    <w:rsid w:val="00AD2ECC"/>
  </w:style>
  <w:style w:type="paragraph" w:customStyle="1" w:styleId="F19A6248252A48A4B113F8D4AEE38E22">
    <w:name w:val="F19A6248252A48A4B113F8D4AEE38E22"/>
    <w:rsid w:val="00AD2ECC"/>
  </w:style>
  <w:style w:type="paragraph" w:customStyle="1" w:styleId="C022711D7E8B46748F2C30C3CA2F311C">
    <w:name w:val="C022711D7E8B46748F2C30C3CA2F311C"/>
    <w:rsid w:val="00AD2ECC"/>
  </w:style>
  <w:style w:type="paragraph" w:customStyle="1" w:styleId="42D3CA5006E445F1B2DBDA47472911C0">
    <w:name w:val="42D3CA5006E445F1B2DBDA47472911C0"/>
    <w:rsid w:val="00AD2ECC"/>
  </w:style>
  <w:style w:type="paragraph" w:customStyle="1" w:styleId="F142778EAE69495489427902E6E3ACAC">
    <w:name w:val="F142778EAE69495489427902E6E3ACAC"/>
    <w:rsid w:val="00AD2ECC"/>
  </w:style>
  <w:style w:type="paragraph" w:customStyle="1" w:styleId="9C095304C2D24CDFB916DDDA888FA61F">
    <w:name w:val="9C095304C2D24CDFB916DDDA888FA61F"/>
    <w:rsid w:val="00AD2ECC"/>
  </w:style>
  <w:style w:type="paragraph" w:customStyle="1" w:styleId="18F78A18415E44E09587B0EF69D0781F">
    <w:name w:val="18F78A18415E44E09587B0EF69D0781F"/>
    <w:rsid w:val="00AD2ECC"/>
  </w:style>
  <w:style w:type="paragraph" w:customStyle="1" w:styleId="73E2E586BB28469294C149718057DFB7">
    <w:name w:val="73E2E586BB28469294C149718057DFB7"/>
    <w:rsid w:val="00AD2ECC"/>
  </w:style>
  <w:style w:type="paragraph" w:customStyle="1" w:styleId="CB03DB94702F482FABF5582AEBF0F27E">
    <w:name w:val="CB03DB94702F482FABF5582AEBF0F27E"/>
    <w:rsid w:val="00AD2ECC"/>
  </w:style>
  <w:style w:type="paragraph" w:customStyle="1" w:styleId="14DF8CD709354EB4BB678D2FBE254D0D">
    <w:name w:val="14DF8CD709354EB4BB678D2FBE254D0D"/>
    <w:rsid w:val="00AD2ECC"/>
  </w:style>
  <w:style w:type="paragraph" w:customStyle="1" w:styleId="98C178ECA5944894B805E04EB066CFCC">
    <w:name w:val="98C178ECA5944894B805E04EB066CFCC"/>
    <w:rsid w:val="00AD2ECC"/>
  </w:style>
  <w:style w:type="paragraph" w:customStyle="1" w:styleId="5D1AB24AFA4D45E68EA76B9167A8C1A9">
    <w:name w:val="5D1AB24AFA4D45E68EA76B9167A8C1A9"/>
    <w:rsid w:val="00AD2ECC"/>
  </w:style>
  <w:style w:type="paragraph" w:customStyle="1" w:styleId="68F270481EA94F2B96F7B19DC823CBCD">
    <w:name w:val="68F270481EA94F2B96F7B19DC823CBCD"/>
    <w:rsid w:val="00AD2ECC"/>
  </w:style>
  <w:style w:type="paragraph" w:customStyle="1" w:styleId="C1DF50FE2D564D91AAF9DCE2F5E120A1">
    <w:name w:val="C1DF50FE2D564D91AAF9DCE2F5E120A1"/>
    <w:rsid w:val="00AD2ECC"/>
  </w:style>
  <w:style w:type="paragraph" w:customStyle="1" w:styleId="1469D82880F24818B72569801F7EC886">
    <w:name w:val="1469D82880F24818B72569801F7EC886"/>
    <w:rsid w:val="00AD2ECC"/>
  </w:style>
  <w:style w:type="paragraph" w:customStyle="1" w:styleId="CE6BC321402B4B9A9F0D6CC44CB0D5C3">
    <w:name w:val="CE6BC321402B4B9A9F0D6CC44CB0D5C3"/>
    <w:rsid w:val="00AD2ECC"/>
  </w:style>
  <w:style w:type="paragraph" w:customStyle="1" w:styleId="D38326359AC042EF915425EBD223E8E7">
    <w:name w:val="D38326359AC042EF915425EBD223E8E7"/>
    <w:rsid w:val="00AD2ECC"/>
  </w:style>
  <w:style w:type="paragraph" w:customStyle="1" w:styleId="53429D839B1A44D68F4876DBDB7DCFAA">
    <w:name w:val="53429D839B1A44D68F4876DBDB7DCFAA"/>
    <w:rsid w:val="00AD2ECC"/>
  </w:style>
  <w:style w:type="paragraph" w:customStyle="1" w:styleId="FFE9CDDFFF934E6592958178AD385CBA">
    <w:name w:val="FFE9CDDFFF934E6592958178AD385CBA"/>
    <w:rsid w:val="00AD2ECC"/>
  </w:style>
  <w:style w:type="paragraph" w:customStyle="1" w:styleId="E42E9F907C1841DBA80C240C0EA5D270">
    <w:name w:val="E42E9F907C1841DBA80C240C0EA5D270"/>
    <w:rsid w:val="00AD2ECC"/>
  </w:style>
  <w:style w:type="paragraph" w:customStyle="1" w:styleId="60CDA7F9120549C1A0186BD35A70D333">
    <w:name w:val="60CDA7F9120549C1A0186BD35A70D333"/>
    <w:rsid w:val="00AD2ECC"/>
  </w:style>
  <w:style w:type="paragraph" w:customStyle="1" w:styleId="D2D07D5B519140CE86BAA1B955F13B30">
    <w:name w:val="D2D07D5B519140CE86BAA1B955F13B30"/>
    <w:rsid w:val="00AD2ECC"/>
  </w:style>
  <w:style w:type="paragraph" w:customStyle="1" w:styleId="51CD3D4E2E084657A55ED437858E7067">
    <w:name w:val="51CD3D4E2E084657A55ED437858E7067"/>
    <w:rsid w:val="00AD2ECC"/>
  </w:style>
  <w:style w:type="paragraph" w:customStyle="1" w:styleId="96EAF27526A440ABBAA388C3E6AC48A8">
    <w:name w:val="96EAF27526A440ABBAA388C3E6AC48A8"/>
    <w:rsid w:val="00AD2ECC"/>
  </w:style>
  <w:style w:type="paragraph" w:customStyle="1" w:styleId="7BC5C3A110014D8FB292E77975012645">
    <w:name w:val="7BC5C3A110014D8FB292E77975012645"/>
    <w:rsid w:val="00AD2ECC"/>
  </w:style>
  <w:style w:type="paragraph" w:customStyle="1" w:styleId="8F2D5A35241A4242AFEE287196D04AA2">
    <w:name w:val="8F2D5A35241A4242AFEE287196D04AA2"/>
    <w:rsid w:val="00AD2ECC"/>
  </w:style>
  <w:style w:type="paragraph" w:customStyle="1" w:styleId="8D060F2674434A6E9F99518B87E69E7F">
    <w:name w:val="8D060F2674434A6E9F99518B87E69E7F"/>
    <w:rsid w:val="00AD2ECC"/>
  </w:style>
  <w:style w:type="paragraph" w:customStyle="1" w:styleId="CF90C1FCA3F94724A51D05A7B23F0612">
    <w:name w:val="CF90C1FCA3F94724A51D05A7B23F0612"/>
    <w:rsid w:val="00AD2ECC"/>
  </w:style>
  <w:style w:type="paragraph" w:customStyle="1" w:styleId="BCBAAA76951343CA9053CF42604F15D1">
    <w:name w:val="BCBAAA76951343CA9053CF42604F15D1"/>
    <w:rsid w:val="00AD2ECC"/>
  </w:style>
  <w:style w:type="paragraph" w:customStyle="1" w:styleId="A4E102B97CA944049126F30FD885CC38">
    <w:name w:val="A4E102B97CA944049126F30FD885CC38"/>
    <w:rsid w:val="00AD2ECC"/>
  </w:style>
  <w:style w:type="paragraph" w:customStyle="1" w:styleId="3D292B6E93644D5880DEC8473526CB47">
    <w:name w:val="3D292B6E93644D5880DEC8473526CB47"/>
    <w:rsid w:val="00AD2ECC"/>
  </w:style>
  <w:style w:type="paragraph" w:customStyle="1" w:styleId="1F7FDC8C630B49FABF4144FF3494FC69">
    <w:name w:val="1F7FDC8C630B49FABF4144FF3494FC69"/>
    <w:rsid w:val="00AD2ECC"/>
  </w:style>
  <w:style w:type="paragraph" w:customStyle="1" w:styleId="D2A8AC50EE69431BBCCCE88AEBBB44B5">
    <w:name w:val="D2A8AC50EE69431BBCCCE88AEBBB44B5"/>
    <w:rsid w:val="00AD2ECC"/>
  </w:style>
  <w:style w:type="paragraph" w:customStyle="1" w:styleId="93D5C61F0CF44033BFC6252D0EB87E65">
    <w:name w:val="93D5C61F0CF44033BFC6252D0EB87E65"/>
    <w:rsid w:val="00AD2ECC"/>
  </w:style>
  <w:style w:type="paragraph" w:customStyle="1" w:styleId="A1F74A798BA040548526D3D420E10D57">
    <w:name w:val="A1F74A798BA040548526D3D420E10D57"/>
    <w:rsid w:val="00AD2ECC"/>
  </w:style>
  <w:style w:type="paragraph" w:customStyle="1" w:styleId="4F9E031A11D14E3280523B920060D54E">
    <w:name w:val="4F9E031A11D14E3280523B920060D54E"/>
    <w:rsid w:val="00AD2ECC"/>
  </w:style>
  <w:style w:type="paragraph" w:customStyle="1" w:styleId="E83000FB1AB04C8FA3779B0DA24DB210">
    <w:name w:val="E83000FB1AB04C8FA3779B0DA24DB210"/>
    <w:rsid w:val="00AD2ECC"/>
  </w:style>
  <w:style w:type="paragraph" w:customStyle="1" w:styleId="635D3FB5A5C24250BECD10A50272CD87">
    <w:name w:val="635D3FB5A5C24250BECD10A50272CD87"/>
    <w:rsid w:val="00AD2ECC"/>
  </w:style>
  <w:style w:type="paragraph" w:customStyle="1" w:styleId="FDDA36CC5A3D4C738BF37E26F3DFB536">
    <w:name w:val="FDDA36CC5A3D4C738BF37E26F3DFB536"/>
    <w:rsid w:val="00AD2ECC"/>
  </w:style>
  <w:style w:type="paragraph" w:customStyle="1" w:styleId="63EF21A166CD42D292C2B1F676BC10A5">
    <w:name w:val="63EF21A166CD42D292C2B1F676BC10A5"/>
    <w:rsid w:val="00AD2ECC"/>
  </w:style>
  <w:style w:type="paragraph" w:customStyle="1" w:styleId="7C89D922713C4091A215B579C8129824">
    <w:name w:val="7C89D922713C4091A215B579C8129824"/>
    <w:rsid w:val="00AD2ECC"/>
  </w:style>
  <w:style w:type="paragraph" w:customStyle="1" w:styleId="69B81BBE97F3489D8BC48457A13B7A7E">
    <w:name w:val="69B81BBE97F3489D8BC48457A13B7A7E"/>
    <w:rsid w:val="00AD2ECC"/>
  </w:style>
  <w:style w:type="paragraph" w:customStyle="1" w:styleId="5615B8FF140549D5B190555C024E2271">
    <w:name w:val="5615B8FF140549D5B190555C024E2271"/>
    <w:rsid w:val="00AD2ECC"/>
  </w:style>
  <w:style w:type="paragraph" w:customStyle="1" w:styleId="EE1C77B0F8F54EE79F672EA22BB75672">
    <w:name w:val="EE1C77B0F8F54EE79F672EA22BB75672"/>
    <w:rsid w:val="00AD2ECC"/>
  </w:style>
  <w:style w:type="paragraph" w:customStyle="1" w:styleId="018CB1EC32EF4C39B1DD346282C23217">
    <w:name w:val="018CB1EC32EF4C39B1DD346282C23217"/>
    <w:rsid w:val="00AD2ECC"/>
  </w:style>
  <w:style w:type="paragraph" w:customStyle="1" w:styleId="BCC52DB780324E4C9C87BB5DC4132604">
    <w:name w:val="BCC52DB780324E4C9C87BB5DC4132604"/>
    <w:rsid w:val="00AD2ECC"/>
  </w:style>
  <w:style w:type="paragraph" w:customStyle="1" w:styleId="ED0A432A401644D2B1D0D66B56D349F9">
    <w:name w:val="ED0A432A401644D2B1D0D66B56D349F9"/>
    <w:rsid w:val="00AD2ECC"/>
  </w:style>
  <w:style w:type="paragraph" w:customStyle="1" w:styleId="C66C472A0DB4487CBC8FC17207ADC29B">
    <w:name w:val="C66C472A0DB4487CBC8FC17207ADC29B"/>
    <w:rsid w:val="00AD2ECC"/>
  </w:style>
  <w:style w:type="paragraph" w:customStyle="1" w:styleId="AAFD4B1CD4E248D8B9AA8F6573B85F1F">
    <w:name w:val="AAFD4B1CD4E248D8B9AA8F6573B85F1F"/>
    <w:rsid w:val="00AD2ECC"/>
  </w:style>
  <w:style w:type="paragraph" w:customStyle="1" w:styleId="329D5DADBB28487396EF74BA24A7FF0C">
    <w:name w:val="329D5DADBB28487396EF74BA24A7FF0C"/>
    <w:rsid w:val="00AD2ECC"/>
  </w:style>
  <w:style w:type="paragraph" w:customStyle="1" w:styleId="A1EC3780164A441A9FB2DC4760F19A00">
    <w:name w:val="A1EC3780164A441A9FB2DC4760F19A00"/>
    <w:rsid w:val="00AD2ECC"/>
  </w:style>
  <w:style w:type="paragraph" w:customStyle="1" w:styleId="CD664DF301AD4675B264720007B0FF89">
    <w:name w:val="CD664DF301AD4675B264720007B0FF89"/>
    <w:rsid w:val="00AD2ECC"/>
  </w:style>
  <w:style w:type="paragraph" w:customStyle="1" w:styleId="654CBBAD765140E1A4423CECFED65161">
    <w:name w:val="654CBBAD765140E1A4423CECFED65161"/>
    <w:rsid w:val="00AD2ECC"/>
  </w:style>
  <w:style w:type="paragraph" w:customStyle="1" w:styleId="13E6174DCCA0472E95D43E289C692A87">
    <w:name w:val="13E6174DCCA0472E95D43E289C692A87"/>
    <w:rsid w:val="00AD2ECC"/>
  </w:style>
  <w:style w:type="paragraph" w:customStyle="1" w:styleId="7E912B1C17E64DE288917D3058803367">
    <w:name w:val="7E912B1C17E64DE288917D3058803367"/>
    <w:rsid w:val="00AD2ECC"/>
  </w:style>
  <w:style w:type="paragraph" w:customStyle="1" w:styleId="C807DD0DED69459B9A3CEA63731E9D44">
    <w:name w:val="C807DD0DED69459B9A3CEA63731E9D44"/>
    <w:rsid w:val="00AD2ECC"/>
  </w:style>
  <w:style w:type="paragraph" w:customStyle="1" w:styleId="B6F5BF2F2AC04753BACB5615DEF4BB59">
    <w:name w:val="B6F5BF2F2AC04753BACB5615DEF4BB59"/>
    <w:rsid w:val="00AD2ECC"/>
  </w:style>
  <w:style w:type="paragraph" w:customStyle="1" w:styleId="D6083EC98B7A4775B65C2B5A9021A655">
    <w:name w:val="D6083EC98B7A4775B65C2B5A9021A655"/>
    <w:rsid w:val="00AD2ECC"/>
  </w:style>
  <w:style w:type="paragraph" w:customStyle="1" w:styleId="25C6D182421242368C423BC197B83764">
    <w:name w:val="25C6D182421242368C423BC197B83764"/>
    <w:rsid w:val="00AD2ECC"/>
  </w:style>
  <w:style w:type="paragraph" w:customStyle="1" w:styleId="EB089F1A3A8647CFB2618578A8D7E058">
    <w:name w:val="EB089F1A3A8647CFB2618578A8D7E058"/>
    <w:rsid w:val="00AD2ECC"/>
  </w:style>
  <w:style w:type="paragraph" w:customStyle="1" w:styleId="54B42D916A934D47BA989A8F3E9703D4">
    <w:name w:val="54B42D916A934D47BA989A8F3E9703D4"/>
    <w:rsid w:val="00AD2ECC"/>
  </w:style>
  <w:style w:type="paragraph" w:customStyle="1" w:styleId="83FC07F92E7641369C1EC2243562A50F">
    <w:name w:val="83FC07F92E7641369C1EC2243562A50F"/>
    <w:rsid w:val="00AD2ECC"/>
  </w:style>
  <w:style w:type="paragraph" w:customStyle="1" w:styleId="B516C7B0B2974B2DAE8A3F766D36DFDA">
    <w:name w:val="B516C7B0B2974B2DAE8A3F766D36DFDA"/>
    <w:rsid w:val="00AD2ECC"/>
  </w:style>
  <w:style w:type="paragraph" w:customStyle="1" w:styleId="73C6FE0E4BF44BB28D51DE04165B426D">
    <w:name w:val="73C6FE0E4BF44BB28D51DE04165B426D"/>
    <w:rsid w:val="00AD2ECC"/>
  </w:style>
  <w:style w:type="paragraph" w:customStyle="1" w:styleId="7BC2017DF055463DAFC2343EE03CCC11">
    <w:name w:val="7BC2017DF055463DAFC2343EE03CCC11"/>
    <w:rsid w:val="00AD2ECC"/>
  </w:style>
  <w:style w:type="paragraph" w:customStyle="1" w:styleId="08BF931D4F3B4E038C6559BA8309A0C4">
    <w:name w:val="08BF931D4F3B4E038C6559BA8309A0C4"/>
    <w:rsid w:val="00AD2ECC"/>
  </w:style>
  <w:style w:type="paragraph" w:customStyle="1" w:styleId="A476B050CF0747B7B1E66FE2189498BE">
    <w:name w:val="A476B050CF0747B7B1E66FE2189498BE"/>
    <w:rsid w:val="00AD2ECC"/>
  </w:style>
  <w:style w:type="paragraph" w:customStyle="1" w:styleId="52F461D58D074F67A5606EB658E76687">
    <w:name w:val="52F461D58D074F67A5606EB658E76687"/>
    <w:rsid w:val="00AD2ECC"/>
  </w:style>
  <w:style w:type="paragraph" w:customStyle="1" w:styleId="8031A7C88BFE4C12903DAC7540A50361">
    <w:name w:val="8031A7C88BFE4C12903DAC7540A50361"/>
    <w:rsid w:val="00AD2ECC"/>
  </w:style>
  <w:style w:type="paragraph" w:customStyle="1" w:styleId="571EEE9E886A4B9D830393EE210416C1">
    <w:name w:val="571EEE9E886A4B9D830393EE210416C1"/>
    <w:rsid w:val="00AD2E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icrosoft Resume">
      <a:dk1>
        <a:sysClr val="windowText" lastClr="000000"/>
      </a:dk1>
      <a:lt1>
        <a:sysClr val="window" lastClr="FFFFFF"/>
      </a:lt1>
      <a:dk2>
        <a:srgbClr val="262626"/>
      </a:dk2>
      <a:lt2>
        <a:srgbClr val="E7E6E6"/>
      </a:lt2>
      <a:accent1>
        <a:srgbClr val="FF0174"/>
      </a:accent1>
      <a:accent2>
        <a:srgbClr val="1DD9FF"/>
      </a:accent2>
      <a:accent3>
        <a:srgbClr val="C8FF17"/>
      </a:accent3>
      <a:accent4>
        <a:srgbClr val="FF0030"/>
      </a:accent4>
      <a:accent5>
        <a:srgbClr val="00B0F0"/>
      </a:accent5>
      <a:accent6>
        <a:srgbClr val="2A744A"/>
      </a:accent6>
      <a:hlink>
        <a:srgbClr val="FF0174"/>
      </a:hlink>
      <a:folHlink>
        <a:srgbClr val="FF0174"/>
      </a:folHlink>
    </a:clrScheme>
    <a:fontScheme name="Custom 17">
      <a:majorFont>
        <a:latin typeface="Rockwell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2" ma:contentTypeDescription="Create a new document." ma:contentTypeScope="" ma:versionID="cf6cf056b5324d160236e2ac13572175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308e4927137fd5e63b6be1bd7725299e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4749A8-727E-4181-9E6A-301B51BC76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86FA939-466D-4BBB-B0B5-8F9FB0E070E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E348F603-C336-4063-9C54-C61EDB9B6E3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894303E-CA80-437F-AEB6-5F7A8CAFC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CV pense-bête.dotx</Template>
  <TotalTime>0</TotalTime>
  <Pages>18</Pages>
  <Words>1976</Words>
  <Characters>10871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2024-10-01T09:13:00Z</dcterms:created>
  <dcterms:modified xsi:type="dcterms:W3CDTF">2024-10-01T09:31:00Z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